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31E9" w14:textId="52186387" w:rsidR="00E26EA9" w:rsidRPr="008B17CD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2AA381CE">
          <v:group id="组 193" o:spid="_x0000_s2056" style="position:absolute;left:0;text-align:left;margin-left:31.3pt;margin-top:-7.75pt;width:518.1pt;height:819.85pt;z-index:-1;mso-position-horizontal-relative:page;mso-position-vertical-relative:page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">
            <v:rect id="矩形 194" o:spid="_x0000_s205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" fillcolor="#4472c4" stroked="f" strokeweight="1pt"/>
            <v:rect id="矩形 195" o:spid="_x0000_s2058" style="position:absolute;top:40943;width:68580;height:50292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" fillcolor="#4472c4" stroked="f" strokeweight="1pt">
              <v:textbox inset="36pt,57.6pt,36pt,36pt">
                <w:txbxContent>
                  <w:p w14:paraId="224ADDDC" w14:textId="17AD1D88" w:rsidR="005255D0" w:rsidRPr="00E26EA9" w:rsidRDefault="005255D0" w:rsidP="005255D0">
                    <w:pPr>
                      <w:pStyle w:val="ae"/>
                      <w:spacing w:before="120"/>
                      <w:rPr>
                        <w:rFonts w:ascii="宋体" w:eastAsia="宋体" w:hAnsi="宋体" w:hint="eastAsia"/>
                        <w:b/>
                        <w:bCs/>
                        <w:color w:val="FFFFFF"/>
                      </w:rPr>
                    </w:pPr>
                  </w:p>
                  <w:p w14:paraId="51A50E8F" w14:textId="03605934" w:rsidR="00E26EA9" w:rsidRPr="005255D0" w:rsidRDefault="00E26EA9">
                    <w:pPr>
                      <w:pStyle w:val="ae"/>
                      <w:spacing w:before="120"/>
                      <w:jc w:val="center"/>
                      <w:rPr>
                        <w:rFonts w:ascii="宋体" w:eastAsia="宋体" w:hAnsi="宋体" w:hint="eastAsia"/>
                        <w:b/>
                        <w:bCs/>
                        <w:color w:val="FFFFFF"/>
                      </w:rPr>
                    </w:pPr>
                  </w:p>
                  <w:p w14:paraId="442C58B1" w14:textId="705CEA5F" w:rsidR="00E26EA9" w:rsidRDefault="00E26EA9">
                    <w:pPr>
                      <w:pStyle w:val="ae"/>
                      <w:spacing w:before="120"/>
                      <w:jc w:val="center"/>
                      <w:rPr>
                        <w:rFonts w:ascii="宋体" w:eastAsia="宋体" w:hAnsi="宋体" w:hint="eastAsia"/>
                        <w:b/>
                        <w:bCs/>
                        <w:color w:val="FFFFFF"/>
                      </w:rPr>
                    </w:pPr>
                  </w:p>
                  <w:p w14:paraId="0B183C0A" w14:textId="544FC746" w:rsidR="00833568" w:rsidRPr="00E26EA9" w:rsidRDefault="00833568" w:rsidP="005255D0">
                    <w:pPr>
                      <w:pStyle w:val="ae"/>
                      <w:spacing w:before="120"/>
                      <w:rPr>
                        <w:rFonts w:ascii="宋体" w:eastAsia="宋体" w:hAnsi="宋体" w:hint="eastAsia"/>
                        <w:b/>
                        <w:bCs/>
                        <w:color w:val="FFFFFF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96" o:spid="_x0000_s2059" type="#_x0000_t202" style="position:absolute;left:68;top:13716;width:68580;height:2722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" stroked="f" strokeweight=".5pt">
              <v:textbox inset="36pt,7.2pt,36pt,7.2pt">
                <w:txbxContent>
                  <w:p w14:paraId="745368D9" w14:textId="2F15381D" w:rsidR="00E26EA9" w:rsidRPr="00E26EA9" w:rsidRDefault="00E26EA9" w:rsidP="00E26EA9">
                    <w:pPr>
                      <w:pStyle w:val="10-"/>
                      <w:rPr>
                        <w:rFonts w:hint="eastAsia"/>
                        <w:color w:val="2F5496"/>
                      </w:rPr>
                    </w:pPr>
                    <w:r w:rsidRPr="00E26EA9">
                      <w:rPr>
                        <w:rFonts w:hint="eastAsia"/>
                        <w:color w:val="2F5496"/>
                      </w:rPr>
                      <w:t>云南省企业就业失业数据采集系统项目计划书</w:t>
                    </w:r>
                  </w:p>
                </w:txbxContent>
              </v:textbox>
            </v:shape>
            <w10:wrap anchorx="page" anchory="page"/>
          </v:group>
        </w:pict>
      </w:r>
    </w:p>
    <w:tbl>
      <w:tblPr>
        <w:tblpPr w:leftFromText="180" w:rightFromText="180" w:vertAnchor="text" w:horzAnchor="page" w:tblpX="891" w:tblpY="5093"/>
        <w:tblW w:w="0" w:type="auto"/>
        <w:tblBorders>
          <w:top w:val="single" w:sz="4" w:space="0" w:color="7F7F7F"/>
          <w:bottom w:val="single" w:sz="4" w:space="0" w:color="7F7F7F"/>
          <w:insideH w:val="single" w:sz="4" w:space="0" w:color="7F7F7F"/>
        </w:tblBorders>
        <w:tblLook w:val="04A0" w:firstRow="1" w:lastRow="0" w:firstColumn="1" w:lastColumn="0" w:noHBand="0" w:noVBand="1"/>
      </w:tblPr>
      <w:tblGrid>
        <w:gridCol w:w="1896"/>
        <w:gridCol w:w="4355"/>
      </w:tblGrid>
      <w:tr w:rsidR="008B17CD" w:rsidRPr="008B17CD" w14:paraId="46F210A8" w14:textId="77777777" w:rsidTr="008B17CD">
        <w:trPr>
          <w:trHeight w:val="20"/>
        </w:trPr>
        <w:tc>
          <w:tcPr>
            <w:tcW w:w="0" w:type="auto"/>
            <w:hideMark/>
          </w:tcPr>
          <w:p w14:paraId="3706F45C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项目名称</w:t>
            </w:r>
          </w:p>
        </w:tc>
        <w:tc>
          <w:tcPr>
            <w:tcW w:w="4355" w:type="dxa"/>
            <w:hideMark/>
          </w:tcPr>
          <w:p w14:paraId="20D92F23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云南省企业就业失业数据采集系统</w:t>
            </w:r>
          </w:p>
        </w:tc>
      </w:tr>
      <w:tr w:rsidR="008B17CD" w:rsidRPr="008B17CD" w14:paraId="58F48C94" w14:textId="77777777" w:rsidTr="008B17CD">
        <w:trPr>
          <w:trHeight w:val="20"/>
        </w:trPr>
        <w:tc>
          <w:tcPr>
            <w:tcW w:w="0" w:type="auto"/>
            <w:hideMark/>
          </w:tcPr>
          <w:p w14:paraId="4F75C6AF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文档名称</w:t>
            </w:r>
          </w:p>
        </w:tc>
        <w:tc>
          <w:tcPr>
            <w:tcW w:w="4355" w:type="dxa"/>
            <w:hideMark/>
          </w:tcPr>
          <w:p w14:paraId="7454169D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项目计划书</w:t>
            </w:r>
          </w:p>
        </w:tc>
      </w:tr>
      <w:tr w:rsidR="008B17CD" w:rsidRPr="008B17CD" w14:paraId="79CF9B8D" w14:textId="77777777" w:rsidTr="008B17CD">
        <w:trPr>
          <w:trHeight w:val="20"/>
        </w:trPr>
        <w:tc>
          <w:tcPr>
            <w:tcW w:w="0" w:type="auto"/>
            <w:hideMark/>
          </w:tcPr>
          <w:p w14:paraId="38C1FA3C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文档编号</w:t>
            </w:r>
          </w:p>
        </w:tc>
        <w:tc>
          <w:tcPr>
            <w:tcW w:w="4355" w:type="dxa"/>
            <w:hideMark/>
          </w:tcPr>
          <w:p w14:paraId="04A99BEE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YN-EMP-PLAN-2026-001</w:t>
            </w:r>
          </w:p>
        </w:tc>
      </w:tr>
      <w:tr w:rsidR="008B17CD" w:rsidRPr="008B17CD" w14:paraId="43042CFD" w14:textId="77777777" w:rsidTr="008B17CD">
        <w:trPr>
          <w:trHeight w:val="20"/>
        </w:trPr>
        <w:tc>
          <w:tcPr>
            <w:tcW w:w="0" w:type="auto"/>
            <w:hideMark/>
          </w:tcPr>
          <w:p w14:paraId="2C8F62DD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文档版本</w:t>
            </w:r>
          </w:p>
        </w:tc>
        <w:tc>
          <w:tcPr>
            <w:tcW w:w="4355" w:type="dxa"/>
            <w:hideMark/>
          </w:tcPr>
          <w:p w14:paraId="13D08ED5" w14:textId="6CD9F88F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V</w:t>
            </w:r>
            <w:r w:rsidR="00D429A7">
              <w:rPr>
                <w:rFonts w:ascii="Times New Roman" w:eastAsia="黑体" w:hAnsi="Times New Roman" w:hint="eastAsia"/>
                <w:color w:val="FFFFFF"/>
                <w:sz w:val="21"/>
                <w:szCs w:val="21"/>
              </w:rPr>
              <w:t>4</w:t>
            </w: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.0</w:t>
            </w:r>
          </w:p>
        </w:tc>
      </w:tr>
      <w:tr w:rsidR="008B17CD" w:rsidRPr="008B17CD" w14:paraId="68C17696" w14:textId="77777777" w:rsidTr="008B17CD">
        <w:trPr>
          <w:trHeight w:val="20"/>
        </w:trPr>
        <w:tc>
          <w:tcPr>
            <w:tcW w:w="0" w:type="auto"/>
            <w:hideMark/>
          </w:tcPr>
          <w:p w14:paraId="123EB4D0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编制单位（乙方）</w:t>
            </w:r>
          </w:p>
        </w:tc>
        <w:tc>
          <w:tcPr>
            <w:tcW w:w="4355" w:type="dxa"/>
            <w:hideMark/>
          </w:tcPr>
          <w:p w14:paraId="0AAB4D4F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proofErr w:type="spellStart"/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BitDance</w:t>
            </w:r>
            <w:proofErr w:type="spellEnd"/>
          </w:p>
        </w:tc>
      </w:tr>
      <w:tr w:rsidR="008B17CD" w:rsidRPr="008B17CD" w14:paraId="2072516B" w14:textId="77777777" w:rsidTr="008B17CD">
        <w:trPr>
          <w:trHeight w:val="2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0EF3CBF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委托单位（甲方）</w:t>
            </w:r>
          </w:p>
        </w:tc>
        <w:tc>
          <w:tcPr>
            <w:tcW w:w="4355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4FA4693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云南省相关管理部门</w:t>
            </w:r>
          </w:p>
        </w:tc>
      </w:tr>
      <w:tr w:rsidR="008B17CD" w:rsidRPr="008B17CD" w14:paraId="3BEEE9C8" w14:textId="77777777" w:rsidTr="008B17CD">
        <w:trPr>
          <w:trHeight w:val="20"/>
        </w:trPr>
        <w:tc>
          <w:tcPr>
            <w:tcW w:w="0" w:type="auto"/>
            <w:hideMark/>
          </w:tcPr>
          <w:p w14:paraId="32815804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编制人</w:t>
            </w:r>
          </w:p>
        </w:tc>
        <w:tc>
          <w:tcPr>
            <w:tcW w:w="4355" w:type="dxa"/>
            <w:hideMark/>
          </w:tcPr>
          <w:p w14:paraId="271A6DB1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朱写</w:t>
            </w:r>
          </w:p>
        </w:tc>
      </w:tr>
      <w:tr w:rsidR="008B17CD" w:rsidRPr="008B17CD" w14:paraId="190BFFBD" w14:textId="77777777" w:rsidTr="008B17CD">
        <w:trPr>
          <w:trHeight w:val="2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78B6643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审核人</w:t>
            </w:r>
          </w:p>
        </w:tc>
        <w:tc>
          <w:tcPr>
            <w:tcW w:w="4355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19DEF28E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曹彭博</w:t>
            </w: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 xml:space="preserve">   </w:t>
            </w: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李一鸣</w:t>
            </w:r>
          </w:p>
        </w:tc>
      </w:tr>
      <w:tr w:rsidR="008B17CD" w:rsidRPr="008B17CD" w14:paraId="40ACBD2C" w14:textId="77777777" w:rsidTr="008B17CD">
        <w:trPr>
          <w:trHeight w:val="20"/>
        </w:trPr>
        <w:tc>
          <w:tcPr>
            <w:tcW w:w="0" w:type="auto"/>
            <w:hideMark/>
          </w:tcPr>
          <w:p w14:paraId="7C5EBA71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批准人</w:t>
            </w:r>
          </w:p>
        </w:tc>
        <w:tc>
          <w:tcPr>
            <w:tcW w:w="4355" w:type="dxa"/>
            <w:hideMark/>
          </w:tcPr>
          <w:p w14:paraId="59237783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闫波</w:t>
            </w:r>
          </w:p>
        </w:tc>
      </w:tr>
      <w:tr w:rsidR="008B17CD" w:rsidRPr="008B17CD" w14:paraId="3590EE00" w14:textId="77777777" w:rsidTr="008B17CD">
        <w:trPr>
          <w:trHeight w:val="2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DE21FFE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编制日期</w:t>
            </w:r>
          </w:p>
        </w:tc>
        <w:tc>
          <w:tcPr>
            <w:tcW w:w="4355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26F23967" w14:textId="7B9AB524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2026-0</w:t>
            </w:r>
            <w:r w:rsidR="00D429A7">
              <w:rPr>
                <w:rFonts w:ascii="Times New Roman" w:eastAsia="黑体" w:hAnsi="Times New Roman" w:hint="eastAsia"/>
                <w:color w:val="FFFFFF"/>
                <w:sz w:val="21"/>
                <w:szCs w:val="21"/>
              </w:rPr>
              <w:t>4</w:t>
            </w: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-20</w:t>
            </w:r>
          </w:p>
        </w:tc>
      </w:tr>
      <w:tr w:rsidR="008B17CD" w:rsidRPr="008B17CD" w14:paraId="055BC6E5" w14:textId="77777777" w:rsidTr="008B17CD">
        <w:trPr>
          <w:trHeight w:val="20"/>
        </w:trPr>
        <w:tc>
          <w:tcPr>
            <w:tcW w:w="0" w:type="auto"/>
            <w:hideMark/>
          </w:tcPr>
          <w:p w14:paraId="140737B7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适用范围</w:t>
            </w:r>
          </w:p>
        </w:tc>
        <w:tc>
          <w:tcPr>
            <w:tcW w:w="4355" w:type="dxa"/>
            <w:hideMark/>
          </w:tcPr>
          <w:p w14:paraId="73F1266B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本项目启动至验收与收尾全过程</w:t>
            </w:r>
          </w:p>
        </w:tc>
      </w:tr>
      <w:tr w:rsidR="008B17CD" w:rsidRPr="008B17CD" w14:paraId="7F8B0510" w14:textId="77777777" w:rsidTr="008B17CD">
        <w:trPr>
          <w:trHeight w:val="2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2CE9E196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关联文档</w:t>
            </w:r>
          </w:p>
        </w:tc>
        <w:tc>
          <w:tcPr>
            <w:tcW w:w="4355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237FF948" w14:textId="77777777" w:rsidR="008B17CD" w:rsidRPr="008B17CD" w:rsidRDefault="008B17CD" w:rsidP="008B17CD">
            <w:pPr>
              <w:pStyle w:val="ae"/>
              <w:spacing w:before="120"/>
              <w:jc w:val="center"/>
              <w:rPr>
                <w:rFonts w:ascii="Times New Roman" w:eastAsia="黑体" w:hAnsi="Times New Roman"/>
                <w:color w:val="FFFFFF"/>
                <w:sz w:val="21"/>
                <w:szCs w:val="21"/>
              </w:rPr>
            </w:pPr>
            <w:r w:rsidRPr="008B17CD">
              <w:rPr>
                <w:rFonts w:ascii="Times New Roman" w:eastAsia="黑体" w:hAnsi="Times New Roman"/>
                <w:color w:val="FFFFFF"/>
                <w:sz w:val="21"/>
                <w:szCs w:val="21"/>
              </w:rPr>
              <w:t>《工作说明书》《软件需求规格说明书》</w:t>
            </w:r>
          </w:p>
        </w:tc>
      </w:tr>
    </w:tbl>
    <w:p w14:paraId="609C9F89" w14:textId="77777777" w:rsidR="00B331FD" w:rsidRPr="008B17CD" w:rsidRDefault="00000000" w:rsidP="00B331FD">
      <w:pPr>
        <w:pStyle w:val="11-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25D8B1DE">
          <v:shape id="_x0000_s2061" type="#_x0000_t202" style="position:absolute;left:0;text-align:left;margin-left:-53.25pt;margin-top:676.65pt;width:428.75pt;height:20.6pt;z-index:1;mso-position-horizontal-relative:text;mso-position-vertical-relative:text" fillcolor="#2f5496" stroked="f">
            <v:textbox>
              <w:txbxContent>
                <w:p w14:paraId="20F71F67" w14:textId="0584407E" w:rsidR="00816278" w:rsidRPr="00B331FD" w:rsidRDefault="00816278" w:rsidP="00816278">
                  <w:pPr>
                    <w:jc w:val="left"/>
                    <w:rPr>
                      <w:rFonts w:hint="eastAsia"/>
                      <w:color w:val="FFFFFF"/>
                    </w:rPr>
                  </w:pPr>
                  <w:r w:rsidRPr="00507190">
                    <w:rPr>
                      <w:rFonts w:ascii="黑体" w:eastAsia="黑体" w:hAnsi="黑体" w:hint="eastAsia"/>
                      <w:color w:val="FFFFFF"/>
                      <w:sz w:val="18"/>
                      <w:szCs w:val="18"/>
                    </w:rPr>
                    <w:t>公司名称：</w:t>
                  </w:r>
                  <w:proofErr w:type="spellStart"/>
                  <w:r w:rsidRPr="00507190">
                    <w:rPr>
                      <w:rFonts w:ascii="黑体" w:eastAsia="黑体" w:hAnsi="黑体" w:hint="eastAsia"/>
                      <w:color w:val="FFFFFF"/>
                      <w:sz w:val="18"/>
                      <w:szCs w:val="18"/>
                    </w:rPr>
                    <w:t>BitDance</w:t>
                  </w:r>
                  <w:proofErr w:type="spellEnd"/>
                  <w:r w:rsidRPr="00507190">
                    <w:rPr>
                      <w:rFonts w:ascii="黑体" w:eastAsia="黑体" w:hAnsi="黑体" w:hint="eastAsia"/>
                      <w:color w:val="FFFFFF"/>
                      <w:sz w:val="18"/>
                      <w:szCs w:val="18"/>
                    </w:rPr>
                    <w:t xml:space="preserve">  通讯地址：北京市北京理工大学良乡校区   邮箱：11111@bit.edu.c</w:t>
                  </w:r>
                  <w:r w:rsidRPr="00507190">
                    <w:rPr>
                      <w:rFonts w:hint="eastAsia"/>
                      <w:color w:val="FFFFFF"/>
                      <w:sz w:val="18"/>
                      <w:szCs w:val="18"/>
                    </w:rPr>
                    <w:t>n</w:t>
                  </w:r>
                </w:p>
                <w:p w14:paraId="052C680B" w14:textId="77777777" w:rsidR="00816278" w:rsidRPr="00B331FD" w:rsidRDefault="00816278" w:rsidP="00816278">
                  <w:pPr>
                    <w:jc w:val="left"/>
                    <w:rPr>
                      <w:rFonts w:hint="eastAsia"/>
                      <w:color w:val="FFFFFF"/>
                    </w:rPr>
                  </w:pPr>
                </w:p>
              </w:txbxContent>
            </v:textbox>
          </v:shape>
        </w:pict>
      </w:r>
      <w:r w:rsidR="005255D0" w:rsidRPr="008B17CD">
        <w:rPr>
          <w:rFonts w:ascii="Times New Roman" w:hAnsi="Times New Roman"/>
        </w:rPr>
        <w:t xml:space="preserve"> </w:t>
      </w:r>
      <w:r w:rsidR="00E26EA9" w:rsidRPr="008B17CD">
        <w:rPr>
          <w:rFonts w:ascii="Times New Roman" w:hAnsi="Times New Roman"/>
        </w:rPr>
        <w:br w:type="page"/>
      </w:r>
      <w:r w:rsidR="006D62E0" w:rsidRPr="008B17CD">
        <w:rPr>
          <w:rFonts w:ascii="Times New Roman" w:hAnsi="Times New Roman"/>
        </w:rPr>
        <w:lastRenderedPageBreak/>
        <w:t>云南省企业就业失业数据采集系统</w:t>
      </w:r>
    </w:p>
    <w:p w14:paraId="00B1E52A" w14:textId="506227C5" w:rsidR="006D62E0" w:rsidRPr="008B17CD" w:rsidRDefault="006D62E0" w:rsidP="00B331FD">
      <w:pPr>
        <w:pStyle w:val="11-"/>
        <w:rPr>
          <w:rFonts w:ascii="Times New Roman" w:hAnsi="Times New Roman"/>
        </w:rPr>
      </w:pPr>
      <w:r w:rsidRPr="008B17CD">
        <w:rPr>
          <w:rFonts w:ascii="Times New Roman" w:hAnsi="Times New Roman"/>
        </w:rPr>
        <w:t>项目计划书</w:t>
      </w:r>
    </w:p>
    <w:p w14:paraId="03573A4D" w14:textId="77777777" w:rsidR="00C955D8" w:rsidRPr="008B17CD" w:rsidRDefault="00C955D8" w:rsidP="00F1608A">
      <w:pPr>
        <w:pStyle w:val="TOC"/>
        <w:jc w:val="center"/>
        <w:rPr>
          <w:rFonts w:ascii="Times New Roman" w:eastAsia="宋体" w:hAnsi="Times New Roman"/>
        </w:rPr>
      </w:pPr>
      <w:r w:rsidRPr="008B17CD">
        <w:rPr>
          <w:rFonts w:ascii="Times New Roman" w:eastAsia="宋体" w:hAnsi="Times New Roman"/>
          <w:lang w:val="zh-CN"/>
        </w:rPr>
        <w:t>目录</w:t>
      </w:r>
    </w:p>
    <w:p w14:paraId="7237DD8E" w14:textId="5E656A8C" w:rsidR="00D65CB2" w:rsidRDefault="00C955D8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r w:rsidRPr="008B17CD">
        <w:rPr>
          <w:rFonts w:ascii="Times New Roman" w:eastAsia="宋体" w:hAnsi="Times New Roman"/>
        </w:rPr>
        <w:fldChar w:fldCharType="begin"/>
      </w:r>
      <w:r w:rsidRPr="008B17CD">
        <w:rPr>
          <w:rFonts w:ascii="Times New Roman" w:eastAsia="宋体" w:hAnsi="Times New Roman"/>
        </w:rPr>
        <w:instrText xml:space="preserve"> TOC \o "1-3" \h \z \u </w:instrText>
      </w:r>
      <w:r w:rsidRPr="008B17CD">
        <w:rPr>
          <w:rFonts w:ascii="Times New Roman" w:eastAsia="宋体" w:hAnsi="Times New Roman"/>
        </w:rPr>
        <w:fldChar w:fldCharType="separate"/>
      </w:r>
      <w:hyperlink w:anchor="_Toc227538507" w:history="1">
        <w:r w:rsidR="00D65CB2" w:rsidRPr="0018792C">
          <w:rPr>
            <w:rStyle w:val="a8"/>
            <w:rFonts w:ascii="Times New Roman" w:hint="eastAsia"/>
            <w:noProof/>
          </w:rPr>
          <w:t xml:space="preserve">1. </w:t>
        </w:r>
        <w:r w:rsidR="00D65CB2" w:rsidRPr="0018792C">
          <w:rPr>
            <w:rStyle w:val="a8"/>
            <w:rFonts w:ascii="Times New Roman" w:hint="eastAsia"/>
            <w:noProof/>
          </w:rPr>
          <w:t>项目概述</w:t>
        </w:r>
        <w:r w:rsidR="00D65CB2">
          <w:rPr>
            <w:rFonts w:hint="eastAsia"/>
            <w:noProof/>
            <w:webHidden/>
          </w:rPr>
          <w:tab/>
        </w:r>
        <w:r w:rsidR="00D65CB2">
          <w:rPr>
            <w:rFonts w:hint="eastAsia"/>
            <w:noProof/>
            <w:webHidden/>
          </w:rPr>
          <w:fldChar w:fldCharType="begin"/>
        </w:r>
        <w:r w:rsidR="00D65CB2">
          <w:rPr>
            <w:rFonts w:hint="eastAsia"/>
            <w:noProof/>
            <w:webHidden/>
          </w:rPr>
          <w:instrText xml:space="preserve"> </w:instrText>
        </w:r>
        <w:r w:rsidR="00D65CB2">
          <w:rPr>
            <w:noProof/>
            <w:webHidden/>
          </w:rPr>
          <w:instrText>PAGEREF _Toc227538507 \h</w:instrText>
        </w:r>
        <w:r w:rsidR="00D65CB2">
          <w:rPr>
            <w:rFonts w:hint="eastAsia"/>
            <w:noProof/>
            <w:webHidden/>
          </w:rPr>
          <w:instrText xml:space="preserve"> </w:instrText>
        </w:r>
        <w:r w:rsidR="00D65CB2">
          <w:rPr>
            <w:rFonts w:hint="eastAsia"/>
            <w:noProof/>
            <w:webHidden/>
          </w:rPr>
        </w:r>
        <w:r w:rsidR="00D65CB2">
          <w:rPr>
            <w:rFonts w:hint="eastAsia"/>
            <w:noProof/>
            <w:webHidden/>
          </w:rPr>
          <w:fldChar w:fldCharType="separate"/>
        </w:r>
        <w:r w:rsidR="00D65CB2">
          <w:rPr>
            <w:rFonts w:hint="eastAsia"/>
            <w:noProof/>
            <w:webHidden/>
          </w:rPr>
          <w:t>3</w:t>
        </w:r>
        <w:r w:rsidR="00D65CB2">
          <w:rPr>
            <w:rFonts w:hint="eastAsia"/>
            <w:noProof/>
            <w:webHidden/>
          </w:rPr>
          <w:fldChar w:fldCharType="end"/>
        </w:r>
      </w:hyperlink>
    </w:p>
    <w:p w14:paraId="643B77C3" w14:textId="0F083FFD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08" w:history="1">
        <w:r w:rsidRPr="0018792C">
          <w:rPr>
            <w:rStyle w:val="a8"/>
            <w:rFonts w:ascii="Times New Roman" w:hint="eastAsia"/>
            <w:noProof/>
          </w:rPr>
          <w:t xml:space="preserve">1.1 </w:t>
        </w:r>
        <w:r w:rsidRPr="0018792C">
          <w:rPr>
            <w:rStyle w:val="a8"/>
            <w:rFonts w:ascii="Times New Roman" w:hint="eastAsia"/>
            <w:noProof/>
          </w:rPr>
          <w:t>编制目的与适用范围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6E5253" w14:textId="63423939" w:rsidR="00D65CB2" w:rsidRDefault="00D65CB2" w:rsidP="00D65CB2">
      <w:pPr>
        <w:pStyle w:val="TOC2"/>
        <w:tabs>
          <w:tab w:val="left" w:pos="841"/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09" w:history="1">
        <w:r w:rsidRPr="0018792C">
          <w:rPr>
            <w:rStyle w:val="a8"/>
            <w:rFonts w:ascii="Times New Roman" w:hint="eastAsia"/>
            <w:noProof/>
          </w:rPr>
          <w:t>1.2</w:t>
        </w:r>
        <w:r>
          <w:rPr>
            <w:rFonts w:hint="eastAsia"/>
            <w:noProof/>
            <w:sz w:val="22"/>
            <w:szCs w:val="24"/>
          </w:rPr>
          <w:tab/>
        </w:r>
        <w:r w:rsidRPr="0018792C">
          <w:rPr>
            <w:rStyle w:val="a8"/>
            <w:rFonts w:ascii="Times New Roman" w:hint="eastAsia"/>
            <w:noProof/>
          </w:rPr>
          <w:t>编制依据</w:t>
        </w:r>
        <w:r w:rsidRPr="0018792C">
          <w:rPr>
            <w:rStyle w:val="a8"/>
            <w:rFonts w:ascii="Times New Roman" w:hint="eastAsia"/>
            <w:noProof/>
          </w:rPr>
          <w:t>/</w:t>
        </w:r>
        <w:r w:rsidRPr="0018792C">
          <w:rPr>
            <w:rStyle w:val="a8"/>
            <w:rFonts w:ascii="Times New Roman" w:hint="eastAsia"/>
            <w:noProof/>
          </w:rPr>
          <w:t>招标技术文件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5915DE" w14:textId="7C4279F4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0" w:history="1">
        <w:r w:rsidRPr="0018792C">
          <w:rPr>
            <w:rStyle w:val="a8"/>
            <w:rFonts w:ascii="Times New Roman" w:hint="eastAsia"/>
            <w:noProof/>
          </w:rPr>
          <w:t xml:space="preserve">1.3 </w:t>
        </w:r>
        <w:r w:rsidRPr="0018792C">
          <w:rPr>
            <w:rStyle w:val="a8"/>
            <w:rFonts w:ascii="Times New Roman" w:hint="eastAsia"/>
            <w:noProof/>
          </w:rPr>
          <w:t>项目背景与建设目标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8A5B6" w14:textId="42C0F975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1" w:history="1">
        <w:r w:rsidRPr="0018792C">
          <w:rPr>
            <w:rStyle w:val="a8"/>
            <w:rFonts w:ascii="Times New Roman" w:hint="eastAsia"/>
            <w:noProof/>
          </w:rPr>
          <w:t xml:space="preserve">1.4 </w:t>
        </w:r>
        <w:r w:rsidRPr="0018792C">
          <w:rPr>
            <w:rStyle w:val="a8"/>
            <w:rFonts w:ascii="Times New Roman" w:hint="eastAsia"/>
            <w:noProof/>
          </w:rPr>
          <w:t>项目范围边界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A1C92" w14:textId="1E72CEE1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2" w:history="1">
        <w:r w:rsidRPr="0018792C">
          <w:rPr>
            <w:rStyle w:val="a8"/>
            <w:rFonts w:ascii="Times New Roman" w:hint="eastAsia"/>
            <w:noProof/>
          </w:rPr>
          <w:t xml:space="preserve">1.5 </w:t>
        </w:r>
        <w:r w:rsidRPr="0018792C">
          <w:rPr>
            <w:rStyle w:val="a8"/>
            <w:rFonts w:ascii="Times New Roman" w:hint="eastAsia"/>
            <w:noProof/>
          </w:rPr>
          <w:t>主要交付物清单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56E4A2" w14:textId="3BD4121E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3" w:history="1">
        <w:r w:rsidRPr="0018792C">
          <w:rPr>
            <w:rStyle w:val="a8"/>
            <w:rFonts w:ascii="Times New Roman" w:hint="eastAsia"/>
            <w:noProof/>
          </w:rPr>
          <w:t xml:space="preserve">1.6 </w:t>
        </w:r>
        <w:r w:rsidRPr="0018792C">
          <w:rPr>
            <w:rStyle w:val="a8"/>
            <w:rFonts w:ascii="Times New Roman" w:hint="eastAsia"/>
            <w:noProof/>
          </w:rPr>
          <w:t>关键约束与假设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8DDB4A" w14:textId="792A82AB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4" w:history="1">
        <w:r w:rsidRPr="0018792C">
          <w:rPr>
            <w:rStyle w:val="a8"/>
            <w:rFonts w:ascii="Times New Roman" w:hint="eastAsia"/>
            <w:noProof/>
          </w:rPr>
          <w:t xml:space="preserve">1.6.1 </w:t>
        </w:r>
        <w:r w:rsidRPr="0018792C">
          <w:rPr>
            <w:rStyle w:val="a8"/>
            <w:rFonts w:ascii="Times New Roman" w:hint="eastAsia"/>
            <w:noProof/>
          </w:rPr>
          <w:t>关键约束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2287D0" w14:textId="373B4851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5" w:history="1">
        <w:r w:rsidRPr="0018792C">
          <w:rPr>
            <w:rStyle w:val="a8"/>
            <w:rFonts w:ascii="Times New Roman" w:hint="eastAsia"/>
            <w:noProof/>
          </w:rPr>
          <w:t xml:space="preserve">1.6.2 </w:t>
        </w:r>
        <w:r w:rsidRPr="0018792C">
          <w:rPr>
            <w:rStyle w:val="a8"/>
            <w:rFonts w:ascii="Times New Roman" w:hint="eastAsia"/>
            <w:noProof/>
          </w:rPr>
          <w:t>关键假设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C11FEA" w14:textId="7F251922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6" w:history="1">
        <w:r w:rsidRPr="0018792C">
          <w:rPr>
            <w:rStyle w:val="a8"/>
            <w:rFonts w:ascii="Times New Roman" w:hint="eastAsia"/>
            <w:noProof/>
          </w:rPr>
          <w:t xml:space="preserve">1.7 </w:t>
        </w:r>
        <w:r w:rsidRPr="0018792C">
          <w:rPr>
            <w:rStyle w:val="a8"/>
            <w:rFonts w:ascii="Times New Roman" w:hint="eastAsia"/>
            <w:noProof/>
          </w:rPr>
          <w:t>关键干系人及职责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21652" w14:textId="00EB5A8A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7" w:history="1">
        <w:r w:rsidRPr="0018792C">
          <w:rPr>
            <w:rStyle w:val="a8"/>
            <w:rFonts w:ascii="Times New Roman" w:hint="eastAsia"/>
            <w:noProof/>
          </w:rPr>
          <w:t xml:space="preserve">2. </w:t>
        </w:r>
        <w:r w:rsidRPr="0018792C">
          <w:rPr>
            <w:rStyle w:val="a8"/>
            <w:rFonts w:ascii="Times New Roman" w:hint="eastAsia"/>
            <w:noProof/>
          </w:rPr>
          <w:t>组织与治理（</w:t>
        </w:r>
        <w:r w:rsidRPr="0018792C">
          <w:rPr>
            <w:rStyle w:val="a8"/>
            <w:rFonts w:ascii="Times New Roman" w:hint="eastAsia"/>
            <w:noProof/>
          </w:rPr>
          <w:t>Project Governance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F181C" w14:textId="0D391E94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8" w:history="1">
        <w:r w:rsidRPr="0018792C">
          <w:rPr>
            <w:rStyle w:val="a8"/>
            <w:rFonts w:ascii="Times New Roman" w:hint="eastAsia"/>
            <w:noProof/>
          </w:rPr>
          <w:t xml:space="preserve">2.1 </w:t>
        </w:r>
        <w:r w:rsidRPr="0018792C">
          <w:rPr>
            <w:rStyle w:val="a8"/>
            <w:rFonts w:ascii="Times New Roman" w:hint="eastAsia"/>
            <w:noProof/>
          </w:rPr>
          <w:t>项目组织结构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CDF95" w14:textId="137123D6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19" w:history="1">
        <w:r w:rsidRPr="0018792C">
          <w:rPr>
            <w:rStyle w:val="a8"/>
            <w:rFonts w:ascii="Times New Roman" w:hint="eastAsia"/>
            <w:noProof/>
          </w:rPr>
          <w:t xml:space="preserve">2.1.1 </w:t>
        </w:r>
        <w:r w:rsidRPr="0018792C">
          <w:rPr>
            <w:rStyle w:val="a8"/>
            <w:rFonts w:ascii="Times New Roman" w:hint="eastAsia"/>
            <w:noProof/>
          </w:rPr>
          <w:t>治理原则与项目组织结构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A492B" w14:textId="0861B516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0" w:history="1">
        <w:r w:rsidRPr="0018792C">
          <w:rPr>
            <w:rStyle w:val="a8"/>
            <w:rFonts w:ascii="Times New Roman" w:hint="eastAsia"/>
            <w:noProof/>
          </w:rPr>
          <w:t xml:space="preserve">2.2 </w:t>
        </w:r>
        <w:r w:rsidRPr="0018792C">
          <w:rPr>
            <w:rStyle w:val="a8"/>
            <w:rFonts w:ascii="Times New Roman" w:hint="eastAsia"/>
            <w:noProof/>
          </w:rPr>
          <w:t>角色与职责矩阵（</w:t>
        </w:r>
        <w:r w:rsidRPr="0018792C">
          <w:rPr>
            <w:rStyle w:val="a8"/>
            <w:rFonts w:ascii="Times New Roman" w:hint="eastAsia"/>
            <w:noProof/>
          </w:rPr>
          <w:t>RACI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D5E1FF" w14:textId="13907CB7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1" w:history="1">
        <w:r w:rsidRPr="0018792C">
          <w:rPr>
            <w:rStyle w:val="a8"/>
            <w:rFonts w:ascii="Times New Roman" w:hint="eastAsia"/>
            <w:noProof/>
          </w:rPr>
          <w:t xml:space="preserve">2.3 </w:t>
        </w:r>
        <w:r w:rsidRPr="0018792C">
          <w:rPr>
            <w:rStyle w:val="a8"/>
            <w:rFonts w:ascii="Times New Roman" w:hint="eastAsia"/>
            <w:noProof/>
          </w:rPr>
          <w:t>沟通计划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BB246" w14:textId="7ABAD7E5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2" w:history="1">
        <w:r w:rsidRPr="0018792C">
          <w:rPr>
            <w:rStyle w:val="a8"/>
            <w:rFonts w:ascii="Times New Roman" w:hint="eastAsia"/>
            <w:noProof/>
          </w:rPr>
          <w:t xml:space="preserve">2.3.1 </w:t>
        </w:r>
        <w:r w:rsidRPr="0018792C">
          <w:rPr>
            <w:rStyle w:val="a8"/>
            <w:rFonts w:ascii="Times New Roman" w:hint="eastAsia"/>
            <w:noProof/>
          </w:rPr>
          <w:t>会议与沟通机制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0321EF" w14:textId="3713B833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3" w:history="1">
        <w:r w:rsidRPr="0018792C">
          <w:rPr>
            <w:rStyle w:val="a8"/>
            <w:rFonts w:ascii="Times New Roman" w:hint="eastAsia"/>
            <w:noProof/>
          </w:rPr>
          <w:t xml:space="preserve">2.3.2 </w:t>
        </w:r>
        <w:r w:rsidRPr="0018792C">
          <w:rPr>
            <w:rStyle w:val="a8"/>
            <w:rFonts w:ascii="Times New Roman" w:hint="eastAsia"/>
            <w:noProof/>
          </w:rPr>
          <w:t>其他相关机制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39CD5B" w14:textId="0F60BF2C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4" w:history="1">
        <w:r w:rsidRPr="0018792C">
          <w:rPr>
            <w:rStyle w:val="a8"/>
            <w:rFonts w:ascii="Times New Roman" w:hint="eastAsia"/>
            <w:noProof/>
          </w:rPr>
          <w:t xml:space="preserve">2.4 </w:t>
        </w:r>
        <w:r w:rsidRPr="0018792C">
          <w:rPr>
            <w:rStyle w:val="a8"/>
            <w:rFonts w:ascii="Times New Roman" w:hint="eastAsia"/>
            <w:noProof/>
          </w:rPr>
          <w:t>里程碑与决策机制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87D588" w14:textId="4F7AF3B1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5" w:history="1">
        <w:r w:rsidRPr="0018792C">
          <w:rPr>
            <w:rStyle w:val="a8"/>
            <w:rFonts w:ascii="Times New Roman" w:hint="eastAsia"/>
            <w:noProof/>
          </w:rPr>
          <w:t xml:space="preserve">2.4.1 </w:t>
        </w:r>
        <w:r w:rsidRPr="0018792C">
          <w:rPr>
            <w:rStyle w:val="a8"/>
            <w:rFonts w:ascii="Times New Roman" w:hint="eastAsia"/>
            <w:noProof/>
          </w:rPr>
          <w:t>里程碑设置原则与决策与评审机制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78218" w14:textId="4E27B85D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6" w:history="1">
        <w:r w:rsidRPr="0018792C">
          <w:rPr>
            <w:rStyle w:val="a8"/>
            <w:rFonts w:ascii="Times New Roman" w:hint="eastAsia"/>
            <w:noProof/>
          </w:rPr>
          <w:t xml:space="preserve">2.4.2 </w:t>
        </w:r>
        <w:r w:rsidRPr="0018792C">
          <w:rPr>
            <w:rStyle w:val="a8"/>
            <w:rFonts w:ascii="Times New Roman" w:hint="eastAsia"/>
            <w:noProof/>
          </w:rPr>
          <w:t>变更与里程碑决策（</w:t>
        </w:r>
        <w:r w:rsidRPr="0018792C">
          <w:rPr>
            <w:rStyle w:val="a8"/>
            <w:rFonts w:ascii="Times New Roman" w:hint="eastAsia"/>
            <w:noProof/>
          </w:rPr>
          <w:t>CCB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E6BBB1" w14:textId="6943E030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7" w:history="1">
        <w:r w:rsidRPr="0018792C">
          <w:rPr>
            <w:rStyle w:val="a8"/>
            <w:rFonts w:ascii="Times New Roman" w:hint="eastAsia"/>
            <w:noProof/>
          </w:rPr>
          <w:t xml:space="preserve">3. </w:t>
        </w:r>
        <w:r w:rsidRPr="0018792C">
          <w:rPr>
            <w:rStyle w:val="a8"/>
            <w:rFonts w:ascii="Times New Roman" w:hint="eastAsia"/>
            <w:noProof/>
          </w:rPr>
          <w:t>范围计划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BB6180" w14:textId="4F27C365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8" w:history="1">
        <w:r w:rsidRPr="0018792C">
          <w:rPr>
            <w:rStyle w:val="a8"/>
            <w:rFonts w:ascii="Times New Roman" w:hint="eastAsia"/>
            <w:noProof/>
          </w:rPr>
          <w:t xml:space="preserve">3.1 </w:t>
        </w:r>
        <w:r w:rsidRPr="0018792C">
          <w:rPr>
            <w:rStyle w:val="a8"/>
            <w:rFonts w:ascii="Times New Roman" w:hint="eastAsia"/>
            <w:noProof/>
          </w:rPr>
          <w:t>范围说明与范围基线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982A10" w14:textId="18CEE67F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29" w:history="1">
        <w:r w:rsidRPr="0018792C">
          <w:rPr>
            <w:rStyle w:val="a8"/>
            <w:rFonts w:ascii="Times New Roman" w:hint="eastAsia"/>
            <w:noProof/>
          </w:rPr>
          <w:t xml:space="preserve">3.1.1 </w:t>
        </w:r>
        <w:r w:rsidRPr="0018792C">
          <w:rPr>
            <w:rStyle w:val="a8"/>
            <w:rFonts w:ascii="Times New Roman" w:hint="eastAsia"/>
            <w:noProof/>
          </w:rPr>
          <w:t>范围管理目标与基线构成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929B59" w14:textId="016889CC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0" w:history="1">
        <w:r w:rsidRPr="0018792C">
          <w:rPr>
            <w:rStyle w:val="a8"/>
            <w:rFonts w:ascii="Times New Roman" w:hint="eastAsia"/>
            <w:noProof/>
          </w:rPr>
          <w:t xml:space="preserve">3.1.2 </w:t>
        </w:r>
        <w:r w:rsidRPr="0018792C">
          <w:rPr>
            <w:rStyle w:val="a8"/>
            <w:rFonts w:ascii="Times New Roman" w:hint="eastAsia"/>
            <w:noProof/>
          </w:rPr>
          <w:t>范围边界与约束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EA8FB" w14:textId="622192E4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1" w:history="1">
        <w:r w:rsidRPr="0018792C">
          <w:rPr>
            <w:rStyle w:val="a8"/>
            <w:rFonts w:ascii="Times New Roman" w:hint="eastAsia"/>
            <w:noProof/>
          </w:rPr>
          <w:t xml:space="preserve">3.2 </w:t>
        </w:r>
        <w:r w:rsidRPr="0018792C">
          <w:rPr>
            <w:rStyle w:val="a8"/>
            <w:rFonts w:ascii="Times New Roman" w:hint="eastAsia"/>
            <w:noProof/>
          </w:rPr>
          <w:t>工作分解结构（</w:t>
        </w:r>
        <w:r w:rsidRPr="0018792C">
          <w:rPr>
            <w:rStyle w:val="a8"/>
            <w:rFonts w:ascii="Times New Roman" w:hint="eastAsia"/>
            <w:noProof/>
          </w:rPr>
          <w:t>WBS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58492" w14:textId="3D8BE321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2" w:history="1">
        <w:r w:rsidRPr="0018792C">
          <w:rPr>
            <w:rStyle w:val="a8"/>
            <w:rFonts w:ascii="Times New Roman" w:hint="eastAsia"/>
            <w:noProof/>
          </w:rPr>
          <w:t>3.2.1 WBS</w:t>
        </w:r>
        <w:r w:rsidRPr="0018792C">
          <w:rPr>
            <w:rStyle w:val="a8"/>
            <w:rFonts w:ascii="Times New Roman" w:hint="eastAsia"/>
            <w:noProof/>
          </w:rPr>
          <w:t>分解原则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B9148" w14:textId="0CF1FC84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3" w:history="1">
        <w:r w:rsidRPr="0018792C">
          <w:rPr>
            <w:rStyle w:val="a8"/>
            <w:rFonts w:ascii="Times New Roman" w:hint="eastAsia"/>
            <w:noProof/>
          </w:rPr>
          <w:t>3.2.2 WBS</w:t>
        </w:r>
        <w:r w:rsidRPr="0018792C">
          <w:rPr>
            <w:rStyle w:val="a8"/>
            <w:rFonts w:ascii="Times New Roman" w:hint="eastAsia"/>
            <w:noProof/>
          </w:rPr>
          <w:t>（三级分解）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1527F" w14:textId="1E8A0960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4" w:history="1">
        <w:r w:rsidRPr="0018792C">
          <w:rPr>
            <w:rStyle w:val="a8"/>
            <w:rFonts w:ascii="Times New Roman" w:hint="eastAsia"/>
            <w:noProof/>
          </w:rPr>
          <w:t xml:space="preserve">3.3 </w:t>
        </w:r>
        <w:r w:rsidRPr="0018792C">
          <w:rPr>
            <w:rStyle w:val="a8"/>
            <w:rFonts w:ascii="Times New Roman" w:hint="eastAsia"/>
            <w:noProof/>
          </w:rPr>
          <w:t>范围确认与验收计划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695B9" w14:textId="150748AE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5" w:history="1">
        <w:r w:rsidRPr="0018792C">
          <w:rPr>
            <w:rStyle w:val="a8"/>
            <w:rFonts w:ascii="Times New Roman" w:hint="eastAsia"/>
            <w:noProof/>
          </w:rPr>
          <w:t xml:space="preserve">3.3.1 </w:t>
        </w:r>
        <w:r w:rsidRPr="0018792C">
          <w:rPr>
            <w:rStyle w:val="a8"/>
            <w:rFonts w:ascii="Times New Roman" w:hint="eastAsia"/>
            <w:noProof/>
          </w:rPr>
          <w:t>范围确认机制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AAADE7" w14:textId="535B74CD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6" w:history="1">
        <w:r w:rsidRPr="0018792C">
          <w:rPr>
            <w:rStyle w:val="a8"/>
            <w:rFonts w:ascii="Times New Roman" w:hint="eastAsia"/>
            <w:noProof/>
          </w:rPr>
          <w:t xml:space="preserve">3.3.2 </w:t>
        </w:r>
        <w:r w:rsidRPr="0018792C">
          <w:rPr>
            <w:rStyle w:val="a8"/>
            <w:rFonts w:ascii="Times New Roman" w:hint="eastAsia"/>
            <w:noProof/>
          </w:rPr>
          <w:t>验收依据与验收范围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DE4CA3" w14:textId="74BA705A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7" w:history="1">
        <w:r w:rsidRPr="0018792C">
          <w:rPr>
            <w:rStyle w:val="a8"/>
            <w:rFonts w:ascii="Times New Roman" w:hint="eastAsia"/>
            <w:noProof/>
          </w:rPr>
          <w:t xml:space="preserve">4. </w:t>
        </w:r>
        <w:r w:rsidRPr="0018792C">
          <w:rPr>
            <w:rStyle w:val="a8"/>
            <w:rFonts w:ascii="Times New Roman" w:hint="eastAsia"/>
            <w:noProof/>
          </w:rPr>
          <w:t>进度计划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EDB43" w14:textId="3D48454D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8" w:history="1">
        <w:r w:rsidRPr="0018792C">
          <w:rPr>
            <w:rStyle w:val="a8"/>
            <w:rFonts w:ascii="Times New Roman" w:hint="eastAsia"/>
            <w:noProof/>
          </w:rPr>
          <w:t xml:space="preserve">4.1 </w:t>
        </w:r>
        <w:r w:rsidRPr="0018792C">
          <w:rPr>
            <w:rStyle w:val="a8"/>
            <w:rFonts w:ascii="Times New Roman" w:hint="eastAsia"/>
            <w:noProof/>
          </w:rPr>
          <w:t>生命周期与阶段划分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9E6F35" w14:textId="066335FD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39" w:history="1">
        <w:r w:rsidRPr="0018792C">
          <w:rPr>
            <w:rStyle w:val="a8"/>
            <w:rFonts w:ascii="Times New Roman" w:hint="eastAsia"/>
            <w:noProof/>
          </w:rPr>
          <w:t xml:space="preserve">4.1.1 </w:t>
        </w:r>
        <w:r w:rsidRPr="0018792C">
          <w:rPr>
            <w:rStyle w:val="a8"/>
            <w:rFonts w:ascii="Times New Roman" w:hint="eastAsia"/>
            <w:noProof/>
          </w:rPr>
          <w:t>进度管理目标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1D243C" w14:textId="4AC4454E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0" w:history="1">
        <w:r w:rsidRPr="0018792C">
          <w:rPr>
            <w:rStyle w:val="a8"/>
            <w:rFonts w:ascii="Times New Roman" w:hint="eastAsia"/>
            <w:noProof/>
          </w:rPr>
          <w:t xml:space="preserve">4.1.2 </w:t>
        </w:r>
        <w:r w:rsidRPr="0018792C">
          <w:rPr>
            <w:rStyle w:val="a8"/>
            <w:rFonts w:ascii="Times New Roman" w:hint="eastAsia"/>
            <w:noProof/>
          </w:rPr>
          <w:t>生命周期模型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0405C9" w14:textId="2B7C966E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1" w:history="1">
        <w:r w:rsidRPr="0018792C">
          <w:rPr>
            <w:rStyle w:val="a8"/>
            <w:rFonts w:ascii="Times New Roman" w:hint="eastAsia"/>
            <w:noProof/>
          </w:rPr>
          <w:t xml:space="preserve">4.1.3 </w:t>
        </w:r>
        <w:r w:rsidRPr="0018792C">
          <w:rPr>
            <w:rStyle w:val="a8"/>
            <w:rFonts w:ascii="Times New Roman" w:hint="eastAsia"/>
            <w:noProof/>
          </w:rPr>
          <w:t>阶段划分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ED0C0" w14:textId="55BCB6C7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2" w:history="1">
        <w:r w:rsidRPr="0018792C">
          <w:rPr>
            <w:rStyle w:val="a8"/>
            <w:rFonts w:ascii="Times New Roman" w:hint="eastAsia"/>
            <w:noProof/>
          </w:rPr>
          <w:t xml:space="preserve">4.2 </w:t>
        </w:r>
        <w:r w:rsidRPr="0018792C">
          <w:rPr>
            <w:rStyle w:val="a8"/>
            <w:rFonts w:ascii="Times New Roman" w:hint="eastAsia"/>
            <w:noProof/>
          </w:rPr>
          <w:t>里程碑计划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7B42B2" w14:textId="3E105B99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3" w:history="1">
        <w:r w:rsidRPr="0018792C">
          <w:rPr>
            <w:rStyle w:val="a8"/>
            <w:rFonts w:ascii="Times New Roman" w:hint="eastAsia"/>
            <w:noProof/>
          </w:rPr>
          <w:t xml:space="preserve">4.2.1 </w:t>
        </w:r>
        <w:r w:rsidRPr="0018792C">
          <w:rPr>
            <w:rStyle w:val="a8"/>
            <w:rFonts w:ascii="Times New Roman" w:hint="eastAsia"/>
            <w:noProof/>
          </w:rPr>
          <w:t>里程碑总表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A84B4" w14:textId="7BA98803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4" w:history="1">
        <w:r w:rsidRPr="0018792C">
          <w:rPr>
            <w:rStyle w:val="a8"/>
            <w:rFonts w:ascii="Times New Roman" w:hint="eastAsia"/>
            <w:noProof/>
          </w:rPr>
          <w:t xml:space="preserve">4.2.2 </w:t>
        </w:r>
        <w:r w:rsidRPr="0018792C">
          <w:rPr>
            <w:rStyle w:val="a8"/>
            <w:rFonts w:ascii="Times New Roman" w:hint="eastAsia"/>
            <w:noProof/>
          </w:rPr>
          <w:t>里程碑进入</w:t>
        </w:r>
        <w:r w:rsidRPr="0018792C">
          <w:rPr>
            <w:rStyle w:val="a8"/>
            <w:rFonts w:ascii="Times New Roman" w:hint="eastAsia"/>
            <w:noProof/>
          </w:rPr>
          <w:t>/</w:t>
        </w:r>
        <w:r w:rsidRPr="0018792C">
          <w:rPr>
            <w:rStyle w:val="a8"/>
            <w:rFonts w:ascii="Times New Roman" w:hint="eastAsia"/>
            <w:noProof/>
          </w:rPr>
          <w:t>退出准则（摘要）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819F4C" w14:textId="276B3FC0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5" w:history="1">
        <w:r w:rsidRPr="0018792C">
          <w:rPr>
            <w:rStyle w:val="a8"/>
            <w:rFonts w:ascii="Times New Roman" w:hint="eastAsia"/>
            <w:noProof/>
          </w:rPr>
          <w:t xml:space="preserve">4.3 </w:t>
        </w:r>
        <w:r w:rsidRPr="0018792C">
          <w:rPr>
            <w:rStyle w:val="a8"/>
            <w:rFonts w:ascii="Times New Roman" w:hint="eastAsia"/>
            <w:noProof/>
          </w:rPr>
          <w:t>详细进度计划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C8D90A" w14:textId="4720DD36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6" w:history="1">
        <w:r w:rsidRPr="0018792C">
          <w:rPr>
            <w:rStyle w:val="a8"/>
            <w:rFonts w:ascii="Times New Roman" w:hint="eastAsia"/>
            <w:noProof/>
          </w:rPr>
          <w:t xml:space="preserve">4.3.1 </w:t>
        </w:r>
        <w:r w:rsidRPr="0018792C">
          <w:rPr>
            <w:rStyle w:val="a8"/>
            <w:rFonts w:ascii="Times New Roman" w:hint="eastAsia"/>
            <w:noProof/>
          </w:rPr>
          <w:t>任务清单与工期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B1CFA" w14:textId="0B935665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7" w:history="1">
        <w:r w:rsidRPr="0018792C">
          <w:rPr>
            <w:rStyle w:val="a8"/>
            <w:rFonts w:hint="eastAsia"/>
            <w:noProof/>
          </w:rPr>
          <w:t xml:space="preserve">4.3.2 </w:t>
        </w:r>
        <w:r w:rsidRPr="0018792C">
          <w:rPr>
            <w:rStyle w:val="a8"/>
            <w:rFonts w:hint="eastAsia"/>
            <w:noProof/>
          </w:rPr>
          <w:t>细粒度工作项清单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377D4" w14:textId="1FDB07DE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8" w:history="1">
        <w:r w:rsidRPr="0018792C">
          <w:rPr>
            <w:rStyle w:val="a8"/>
            <w:rFonts w:ascii="Times New Roman" w:hint="eastAsia"/>
            <w:noProof/>
          </w:rPr>
          <w:t xml:space="preserve">4.4 </w:t>
        </w:r>
        <w:r w:rsidRPr="0018792C">
          <w:rPr>
            <w:rStyle w:val="a8"/>
            <w:rFonts w:ascii="Times New Roman" w:hint="eastAsia"/>
            <w:noProof/>
          </w:rPr>
          <w:t>迭代计划与迭代历史管理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A8C973" w14:textId="42CE59B6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49" w:history="1">
        <w:r w:rsidRPr="0018792C">
          <w:rPr>
            <w:rStyle w:val="a8"/>
            <w:rFonts w:ascii="Times New Roman" w:hint="eastAsia"/>
            <w:noProof/>
          </w:rPr>
          <w:t xml:space="preserve">4.4.1 </w:t>
        </w:r>
        <w:r w:rsidRPr="0018792C">
          <w:rPr>
            <w:rStyle w:val="a8"/>
            <w:rFonts w:ascii="Times New Roman" w:hint="eastAsia"/>
            <w:noProof/>
          </w:rPr>
          <w:t>迭代规划（建议</w:t>
        </w:r>
        <w:r w:rsidRPr="0018792C">
          <w:rPr>
            <w:rStyle w:val="a8"/>
            <w:rFonts w:ascii="Times New Roman" w:hint="eastAsia"/>
            <w:noProof/>
          </w:rPr>
          <w:t>4</w:t>
        </w:r>
        <w:r w:rsidRPr="0018792C">
          <w:rPr>
            <w:rStyle w:val="a8"/>
            <w:rFonts w:ascii="Times New Roman" w:hint="eastAsia"/>
            <w:noProof/>
          </w:rPr>
          <w:t>个迭代）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44F48D" w14:textId="21F7B715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0" w:history="1">
        <w:r w:rsidRPr="0018792C">
          <w:rPr>
            <w:rStyle w:val="a8"/>
            <w:rFonts w:ascii="Times New Roman" w:hint="eastAsia"/>
            <w:noProof/>
          </w:rPr>
          <w:t xml:space="preserve">4.4.2 </w:t>
        </w:r>
        <w:r w:rsidRPr="0018792C">
          <w:rPr>
            <w:rStyle w:val="a8"/>
            <w:rFonts w:ascii="Times New Roman" w:hint="eastAsia"/>
            <w:noProof/>
          </w:rPr>
          <w:t>迭代管理要求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66B2C4" w14:textId="60EA49BF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1" w:history="1">
        <w:r w:rsidRPr="0018792C">
          <w:rPr>
            <w:rStyle w:val="a8"/>
            <w:rFonts w:ascii="Times New Roman" w:hint="eastAsia"/>
            <w:noProof/>
          </w:rPr>
          <w:t xml:space="preserve">4.5 </w:t>
        </w:r>
        <w:r w:rsidRPr="0018792C">
          <w:rPr>
            <w:rStyle w:val="a8"/>
            <w:rFonts w:ascii="Times New Roman" w:hint="eastAsia"/>
            <w:noProof/>
          </w:rPr>
          <w:t>进度监控与偏差纠正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4F8A0" w14:textId="2BE5BB5A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2" w:history="1">
        <w:r w:rsidRPr="0018792C">
          <w:rPr>
            <w:rStyle w:val="a8"/>
            <w:rFonts w:ascii="Times New Roman" w:hint="eastAsia"/>
            <w:noProof/>
          </w:rPr>
          <w:t xml:space="preserve">4.5.1 </w:t>
        </w:r>
        <w:r w:rsidRPr="0018792C">
          <w:rPr>
            <w:rStyle w:val="a8"/>
            <w:rFonts w:ascii="Times New Roman" w:hint="eastAsia"/>
            <w:noProof/>
          </w:rPr>
          <w:t>进度监控指标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22C980" w14:textId="6FC679E7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3" w:history="1">
        <w:r w:rsidRPr="0018792C">
          <w:rPr>
            <w:rStyle w:val="a8"/>
            <w:rFonts w:ascii="Times New Roman" w:hint="eastAsia"/>
            <w:noProof/>
          </w:rPr>
          <w:t xml:space="preserve">4.5.2 </w:t>
        </w:r>
        <w:r w:rsidRPr="0018792C">
          <w:rPr>
            <w:rStyle w:val="a8"/>
            <w:rFonts w:ascii="Times New Roman" w:hint="eastAsia"/>
            <w:noProof/>
          </w:rPr>
          <w:t>监控频率与责任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98EFE5" w14:textId="1A9AA503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4" w:history="1">
        <w:r w:rsidRPr="0018792C">
          <w:rPr>
            <w:rStyle w:val="a8"/>
            <w:rFonts w:ascii="Times New Roman" w:hint="eastAsia"/>
            <w:noProof/>
          </w:rPr>
          <w:t xml:space="preserve">4.5.3 </w:t>
        </w:r>
        <w:r w:rsidRPr="0018792C">
          <w:rPr>
            <w:rStyle w:val="a8"/>
            <w:rFonts w:ascii="Times New Roman" w:hint="eastAsia"/>
            <w:noProof/>
          </w:rPr>
          <w:t>偏差阈值与纠偏策略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37E71B" w14:textId="10BAD9F5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5" w:history="1">
        <w:r w:rsidRPr="0018792C">
          <w:rPr>
            <w:rStyle w:val="a8"/>
            <w:rFonts w:ascii="Times New Roman" w:hint="eastAsia"/>
            <w:noProof/>
          </w:rPr>
          <w:t xml:space="preserve">4.5.4 </w:t>
        </w:r>
        <w:r w:rsidRPr="0018792C">
          <w:rPr>
            <w:rStyle w:val="a8"/>
            <w:rFonts w:ascii="Times New Roman" w:hint="eastAsia"/>
            <w:noProof/>
          </w:rPr>
          <w:t>进度调整与基线更新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9B228" w14:textId="4F58F09A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6" w:history="1">
        <w:r w:rsidRPr="0018792C">
          <w:rPr>
            <w:rStyle w:val="a8"/>
            <w:rFonts w:ascii="Times New Roman" w:hint="eastAsia"/>
            <w:noProof/>
          </w:rPr>
          <w:t xml:space="preserve">5. </w:t>
        </w:r>
        <w:r w:rsidRPr="0018792C">
          <w:rPr>
            <w:rStyle w:val="a8"/>
            <w:rFonts w:ascii="Times New Roman" w:hint="eastAsia"/>
            <w:noProof/>
          </w:rPr>
          <w:t>成本计划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4569D" w14:textId="54CBDE46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7" w:history="1">
        <w:r w:rsidRPr="0018792C">
          <w:rPr>
            <w:rStyle w:val="a8"/>
            <w:rFonts w:ascii="Times New Roman" w:hint="eastAsia"/>
            <w:noProof/>
          </w:rPr>
          <w:t xml:space="preserve">5.1 </w:t>
        </w:r>
        <w:r w:rsidRPr="0018792C">
          <w:rPr>
            <w:rStyle w:val="a8"/>
            <w:rFonts w:ascii="Times New Roman" w:hint="eastAsia"/>
            <w:noProof/>
          </w:rPr>
          <w:t>成本估算方法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1B93B6" w14:textId="23AF4384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8" w:history="1">
        <w:r w:rsidRPr="0018792C">
          <w:rPr>
            <w:rStyle w:val="a8"/>
            <w:rFonts w:ascii="Times New Roman" w:hint="eastAsia"/>
            <w:noProof/>
          </w:rPr>
          <w:t xml:space="preserve">5.1.1 </w:t>
        </w:r>
        <w:r w:rsidRPr="0018792C">
          <w:rPr>
            <w:rStyle w:val="a8"/>
            <w:rFonts w:ascii="Times New Roman" w:hint="eastAsia"/>
            <w:noProof/>
          </w:rPr>
          <w:t>估算方法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FE7C52" w14:textId="2F3B8C41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59" w:history="1">
        <w:r w:rsidRPr="0018792C">
          <w:rPr>
            <w:rStyle w:val="a8"/>
            <w:rFonts w:ascii="Times New Roman" w:hint="eastAsia"/>
            <w:noProof/>
          </w:rPr>
          <w:t xml:space="preserve">5.2 </w:t>
        </w:r>
        <w:r w:rsidRPr="0018792C">
          <w:rPr>
            <w:rStyle w:val="a8"/>
            <w:rFonts w:ascii="Times New Roman" w:hint="eastAsia"/>
            <w:noProof/>
          </w:rPr>
          <w:t>成本构成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4090A" w14:textId="4A2DD997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0" w:history="1">
        <w:r w:rsidRPr="0018792C">
          <w:rPr>
            <w:rStyle w:val="a8"/>
            <w:rFonts w:ascii="Times New Roman" w:hint="eastAsia"/>
            <w:noProof/>
          </w:rPr>
          <w:t xml:space="preserve">5.3 </w:t>
        </w:r>
        <w:r w:rsidRPr="0018792C">
          <w:rPr>
            <w:rStyle w:val="a8"/>
            <w:rFonts w:ascii="Times New Roman" w:hint="eastAsia"/>
            <w:noProof/>
          </w:rPr>
          <w:t>成本预算与阶段分配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0BA7C3" w14:textId="3C8B8C9C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1" w:history="1">
        <w:r w:rsidRPr="0018792C">
          <w:rPr>
            <w:rStyle w:val="a8"/>
            <w:rFonts w:ascii="Times New Roman" w:hint="eastAsia"/>
            <w:noProof/>
          </w:rPr>
          <w:t xml:space="preserve">5.4 </w:t>
        </w:r>
        <w:r w:rsidRPr="0018792C">
          <w:rPr>
            <w:rStyle w:val="a8"/>
            <w:rFonts w:ascii="Times New Roman" w:hint="eastAsia"/>
            <w:noProof/>
          </w:rPr>
          <w:t>成本控制机制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2FC999" w14:textId="58D5D3A9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2" w:history="1">
        <w:r w:rsidRPr="0018792C">
          <w:rPr>
            <w:rStyle w:val="a8"/>
            <w:rFonts w:ascii="Times New Roman" w:hint="eastAsia"/>
            <w:noProof/>
          </w:rPr>
          <w:t xml:space="preserve">6. </w:t>
        </w:r>
        <w:r w:rsidRPr="0018792C">
          <w:rPr>
            <w:rStyle w:val="a8"/>
            <w:rFonts w:ascii="Times New Roman" w:hint="eastAsia"/>
            <w:noProof/>
          </w:rPr>
          <w:t>质量计划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59952" w14:textId="2F87AE39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3" w:history="1">
        <w:r w:rsidRPr="0018792C">
          <w:rPr>
            <w:rStyle w:val="a8"/>
            <w:rFonts w:ascii="Times New Roman" w:hint="eastAsia"/>
            <w:noProof/>
          </w:rPr>
          <w:t xml:space="preserve">6.1 </w:t>
        </w:r>
        <w:r w:rsidRPr="0018792C">
          <w:rPr>
            <w:rStyle w:val="a8"/>
            <w:rFonts w:ascii="Times New Roman" w:hint="eastAsia"/>
            <w:noProof/>
          </w:rPr>
          <w:t>质量目标与质量指标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E7B51B" w14:textId="6E077B2B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4" w:history="1">
        <w:r w:rsidRPr="0018792C">
          <w:rPr>
            <w:rStyle w:val="a8"/>
            <w:rFonts w:ascii="Times New Roman" w:hint="eastAsia"/>
            <w:noProof/>
          </w:rPr>
          <w:t xml:space="preserve">6.1.1 </w:t>
        </w:r>
        <w:r w:rsidRPr="0018792C">
          <w:rPr>
            <w:rStyle w:val="a8"/>
            <w:rFonts w:ascii="Times New Roman" w:hint="eastAsia"/>
            <w:noProof/>
          </w:rPr>
          <w:t>质量管理目标与基准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1BBBBE" w14:textId="7E10DC9B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5" w:history="1">
        <w:r w:rsidRPr="0018792C">
          <w:rPr>
            <w:rStyle w:val="a8"/>
            <w:rFonts w:ascii="Times New Roman" w:hint="eastAsia"/>
            <w:noProof/>
          </w:rPr>
          <w:t xml:space="preserve">6.1.2 </w:t>
        </w:r>
        <w:r w:rsidRPr="0018792C">
          <w:rPr>
            <w:rStyle w:val="a8"/>
            <w:rFonts w:ascii="Times New Roman" w:hint="eastAsia"/>
            <w:noProof/>
          </w:rPr>
          <w:t>质量指标（</w:t>
        </w:r>
        <w:r w:rsidRPr="0018792C">
          <w:rPr>
            <w:rStyle w:val="a8"/>
            <w:rFonts w:ascii="Times New Roman" w:hint="eastAsia"/>
            <w:noProof/>
          </w:rPr>
          <w:t>KQI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FE2BAF" w14:textId="699CA09D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6" w:history="1">
        <w:r w:rsidRPr="0018792C">
          <w:rPr>
            <w:rStyle w:val="a8"/>
            <w:rFonts w:ascii="Times New Roman" w:hint="eastAsia"/>
            <w:noProof/>
          </w:rPr>
          <w:t xml:space="preserve">6.2 </w:t>
        </w:r>
        <w:r w:rsidRPr="0018792C">
          <w:rPr>
            <w:rStyle w:val="a8"/>
            <w:rFonts w:ascii="Times New Roman" w:hint="eastAsia"/>
            <w:noProof/>
          </w:rPr>
          <w:t>质量保证活动（</w:t>
        </w:r>
        <w:r w:rsidRPr="0018792C">
          <w:rPr>
            <w:rStyle w:val="a8"/>
            <w:rFonts w:ascii="Times New Roman" w:hint="eastAsia"/>
            <w:noProof/>
          </w:rPr>
          <w:t>QA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DEB33D" w14:textId="4E56E52C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7" w:history="1">
        <w:r w:rsidRPr="0018792C">
          <w:rPr>
            <w:rStyle w:val="a8"/>
            <w:rFonts w:ascii="Times New Roman" w:hint="eastAsia"/>
            <w:noProof/>
          </w:rPr>
          <w:t xml:space="preserve">6.3 </w:t>
        </w:r>
        <w:r w:rsidRPr="0018792C">
          <w:rPr>
            <w:rStyle w:val="a8"/>
            <w:rFonts w:ascii="Times New Roman" w:hint="eastAsia"/>
            <w:noProof/>
          </w:rPr>
          <w:t>测试策略与测试计划摘要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EFCC3" w14:textId="594D1ED0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8" w:history="1">
        <w:r w:rsidRPr="0018792C">
          <w:rPr>
            <w:rStyle w:val="a8"/>
            <w:rFonts w:ascii="Times New Roman" w:hint="eastAsia"/>
            <w:noProof/>
          </w:rPr>
          <w:t xml:space="preserve">6.4 </w:t>
        </w:r>
        <w:r w:rsidRPr="0018792C">
          <w:rPr>
            <w:rStyle w:val="a8"/>
            <w:rFonts w:ascii="Times New Roman" w:hint="eastAsia"/>
            <w:noProof/>
          </w:rPr>
          <w:t>验收质量控制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8370E6" w14:textId="740303A3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69" w:history="1">
        <w:r w:rsidRPr="0018792C">
          <w:rPr>
            <w:rStyle w:val="a8"/>
            <w:rFonts w:ascii="Times New Roman" w:hint="eastAsia"/>
            <w:noProof/>
          </w:rPr>
          <w:t xml:space="preserve">6.4.1 </w:t>
        </w:r>
        <w:r w:rsidRPr="0018792C">
          <w:rPr>
            <w:rStyle w:val="a8"/>
            <w:rFonts w:ascii="Times New Roman" w:hint="eastAsia"/>
            <w:noProof/>
          </w:rPr>
          <w:t>验收控制流程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EF9E7" w14:textId="0EC8F90A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0" w:history="1">
        <w:r w:rsidRPr="0018792C">
          <w:rPr>
            <w:rStyle w:val="a8"/>
            <w:rFonts w:ascii="Times New Roman" w:hint="eastAsia"/>
            <w:noProof/>
          </w:rPr>
          <w:t xml:space="preserve">7. </w:t>
        </w:r>
        <w:r w:rsidRPr="0018792C">
          <w:rPr>
            <w:rStyle w:val="a8"/>
            <w:rFonts w:ascii="Times New Roman" w:hint="eastAsia"/>
            <w:noProof/>
          </w:rPr>
          <w:t>人力资源计划（</w:t>
        </w:r>
        <w:r w:rsidRPr="0018792C">
          <w:rPr>
            <w:rStyle w:val="a8"/>
            <w:rFonts w:ascii="Times New Roman" w:hint="eastAsia"/>
            <w:noProof/>
          </w:rPr>
          <w:t>HR Plan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5DE4C" w14:textId="4FBF1113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1" w:history="1">
        <w:r w:rsidRPr="0018792C">
          <w:rPr>
            <w:rStyle w:val="a8"/>
            <w:rFonts w:ascii="Times New Roman" w:hint="eastAsia"/>
            <w:noProof/>
          </w:rPr>
          <w:t xml:space="preserve">7.1 </w:t>
        </w:r>
        <w:r w:rsidRPr="0018792C">
          <w:rPr>
            <w:rStyle w:val="a8"/>
            <w:rFonts w:ascii="Times New Roman" w:hint="eastAsia"/>
            <w:noProof/>
          </w:rPr>
          <w:t>团队组织与岗位分工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FDD91B" w14:textId="1E6D3E1F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2" w:history="1">
        <w:r w:rsidRPr="0018792C">
          <w:rPr>
            <w:rStyle w:val="a8"/>
            <w:rFonts w:ascii="Times New Roman" w:hint="eastAsia"/>
            <w:noProof/>
          </w:rPr>
          <w:t xml:space="preserve">7.2 </w:t>
        </w:r>
        <w:r w:rsidRPr="0018792C">
          <w:rPr>
            <w:rStyle w:val="a8"/>
            <w:rFonts w:ascii="Times New Roman" w:hint="eastAsia"/>
            <w:noProof/>
          </w:rPr>
          <w:t>人员能力与培训计划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7ED64B" w14:textId="53B5206E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3" w:history="1">
        <w:r w:rsidRPr="0018792C">
          <w:rPr>
            <w:rStyle w:val="a8"/>
            <w:rFonts w:ascii="Times New Roman" w:hint="eastAsia"/>
            <w:noProof/>
          </w:rPr>
          <w:t xml:space="preserve">8. </w:t>
        </w:r>
        <w:r w:rsidRPr="0018792C">
          <w:rPr>
            <w:rStyle w:val="a8"/>
            <w:rFonts w:ascii="Times New Roman" w:hint="eastAsia"/>
            <w:noProof/>
          </w:rPr>
          <w:t>风险计划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EFF441" w14:textId="2255BEFD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4" w:history="1">
        <w:r w:rsidRPr="0018792C">
          <w:rPr>
            <w:rStyle w:val="a8"/>
            <w:rFonts w:ascii="Times New Roman" w:hint="eastAsia"/>
            <w:noProof/>
          </w:rPr>
          <w:t xml:space="preserve">8.1 </w:t>
        </w:r>
        <w:r w:rsidRPr="0018792C">
          <w:rPr>
            <w:rStyle w:val="a8"/>
            <w:rFonts w:ascii="Times New Roman" w:hint="eastAsia"/>
            <w:noProof/>
          </w:rPr>
          <w:t>风险管理方法与流程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A48F1" w14:textId="0983A3AB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5" w:history="1">
        <w:r w:rsidRPr="0018792C">
          <w:rPr>
            <w:rStyle w:val="a8"/>
            <w:rFonts w:ascii="Times New Roman" w:hint="eastAsia"/>
            <w:noProof/>
          </w:rPr>
          <w:t xml:space="preserve">8.2 </w:t>
        </w:r>
        <w:r w:rsidRPr="0018792C">
          <w:rPr>
            <w:rStyle w:val="a8"/>
            <w:rFonts w:ascii="Times New Roman" w:hint="eastAsia"/>
            <w:noProof/>
          </w:rPr>
          <w:t>风险识别与分级标准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4D0B9C" w14:textId="6D19A0FE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6" w:history="1">
        <w:r w:rsidRPr="0018792C">
          <w:rPr>
            <w:rStyle w:val="a8"/>
            <w:rFonts w:ascii="Times New Roman" w:hint="eastAsia"/>
            <w:noProof/>
          </w:rPr>
          <w:t xml:space="preserve">8.3 </w:t>
        </w:r>
        <w:r w:rsidRPr="0018792C">
          <w:rPr>
            <w:rStyle w:val="a8"/>
            <w:rFonts w:ascii="Times New Roman" w:hint="eastAsia"/>
            <w:noProof/>
          </w:rPr>
          <w:t>风险登记册（</w:t>
        </w:r>
        <w:r w:rsidRPr="0018792C">
          <w:rPr>
            <w:rStyle w:val="a8"/>
            <w:rFonts w:ascii="Times New Roman" w:hint="eastAsia"/>
            <w:noProof/>
          </w:rPr>
          <w:t>Risk Register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C33325" w14:textId="03FD1913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7" w:history="1">
        <w:r w:rsidRPr="0018792C">
          <w:rPr>
            <w:rStyle w:val="a8"/>
            <w:rFonts w:ascii="Times New Roman" w:hint="eastAsia"/>
            <w:noProof/>
          </w:rPr>
          <w:t xml:space="preserve">8.4 </w:t>
        </w:r>
        <w:r w:rsidRPr="0018792C">
          <w:rPr>
            <w:rStyle w:val="a8"/>
            <w:rFonts w:ascii="Times New Roman" w:hint="eastAsia"/>
            <w:noProof/>
          </w:rPr>
          <w:t>风险监控与应急预案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8DD341" w14:textId="6097905A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8" w:history="1">
        <w:r w:rsidRPr="0018792C">
          <w:rPr>
            <w:rStyle w:val="a8"/>
            <w:rFonts w:ascii="Times New Roman" w:hint="eastAsia"/>
            <w:noProof/>
          </w:rPr>
          <w:t xml:space="preserve">9. </w:t>
        </w:r>
        <w:r w:rsidRPr="0018792C">
          <w:rPr>
            <w:rStyle w:val="a8"/>
            <w:rFonts w:ascii="Times New Roman" w:hint="eastAsia"/>
            <w:noProof/>
          </w:rPr>
          <w:t>合同计划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E4306" w14:textId="0A72F42D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79" w:history="1">
        <w:r w:rsidRPr="0018792C">
          <w:rPr>
            <w:rStyle w:val="a8"/>
            <w:rFonts w:ascii="Times New Roman" w:hint="eastAsia"/>
            <w:noProof/>
          </w:rPr>
          <w:t xml:space="preserve">9.1 </w:t>
        </w:r>
        <w:r w:rsidRPr="0018792C">
          <w:rPr>
            <w:rStyle w:val="a8"/>
            <w:rFonts w:ascii="Times New Roman" w:hint="eastAsia"/>
            <w:noProof/>
          </w:rPr>
          <w:t>合同范围与交付条款框架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8E11ED" w14:textId="724E327C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0" w:history="1">
        <w:r w:rsidRPr="0018792C">
          <w:rPr>
            <w:rStyle w:val="a8"/>
            <w:rFonts w:ascii="Times New Roman" w:hint="eastAsia"/>
            <w:noProof/>
          </w:rPr>
          <w:t xml:space="preserve">9.2 </w:t>
        </w:r>
        <w:r w:rsidRPr="0018792C">
          <w:rPr>
            <w:rStyle w:val="a8"/>
            <w:rFonts w:ascii="Times New Roman" w:hint="eastAsia"/>
            <w:noProof/>
          </w:rPr>
          <w:t>付款里程碑建议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27548" w14:textId="6DBD8ED7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1" w:history="1">
        <w:r w:rsidRPr="0018792C">
          <w:rPr>
            <w:rStyle w:val="a8"/>
            <w:rFonts w:ascii="Times New Roman" w:hint="eastAsia"/>
            <w:noProof/>
          </w:rPr>
          <w:t xml:space="preserve">9.3 </w:t>
        </w:r>
        <w:r w:rsidRPr="0018792C">
          <w:rPr>
            <w:rStyle w:val="a8"/>
            <w:rFonts w:ascii="Times New Roman" w:hint="eastAsia"/>
            <w:noProof/>
          </w:rPr>
          <w:t>服务级别协议（</w:t>
        </w:r>
        <w:r w:rsidRPr="0018792C">
          <w:rPr>
            <w:rStyle w:val="a8"/>
            <w:rFonts w:ascii="Times New Roman" w:hint="eastAsia"/>
            <w:noProof/>
          </w:rPr>
          <w:t>SLA</w:t>
        </w:r>
        <w:r w:rsidRPr="0018792C">
          <w:rPr>
            <w:rStyle w:val="a8"/>
            <w:rFonts w:ascii="Times New Roman" w:hint="eastAsia"/>
            <w:noProof/>
          </w:rPr>
          <w:t>）与质保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6A303C" w14:textId="3BD17D48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2" w:history="1">
        <w:r w:rsidRPr="0018792C">
          <w:rPr>
            <w:rStyle w:val="a8"/>
            <w:rFonts w:ascii="Times New Roman" w:hint="eastAsia"/>
            <w:noProof/>
          </w:rPr>
          <w:t xml:space="preserve">9.4 </w:t>
        </w:r>
        <w:r w:rsidRPr="0018792C">
          <w:rPr>
            <w:rStyle w:val="a8"/>
            <w:rFonts w:ascii="Times New Roman" w:hint="eastAsia"/>
            <w:noProof/>
          </w:rPr>
          <w:t>知识产权与保密条款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C948E9" w14:textId="56CE1AAE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3" w:history="1">
        <w:r w:rsidRPr="0018792C">
          <w:rPr>
            <w:rStyle w:val="a8"/>
            <w:rFonts w:ascii="Times New Roman" w:hint="eastAsia"/>
            <w:noProof/>
          </w:rPr>
          <w:t xml:space="preserve">9.5 </w:t>
        </w:r>
        <w:r w:rsidRPr="0018792C">
          <w:rPr>
            <w:rStyle w:val="a8"/>
            <w:rFonts w:ascii="Times New Roman" w:hint="eastAsia"/>
            <w:noProof/>
          </w:rPr>
          <w:t>变更与索赔条款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EE7B1" w14:textId="79B2615F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4" w:history="1">
        <w:r w:rsidRPr="0018792C">
          <w:rPr>
            <w:rStyle w:val="a8"/>
            <w:rFonts w:ascii="Times New Roman" w:hint="eastAsia"/>
            <w:noProof/>
          </w:rPr>
          <w:t xml:space="preserve">10. </w:t>
        </w:r>
        <w:r w:rsidRPr="0018792C">
          <w:rPr>
            <w:rStyle w:val="a8"/>
            <w:rFonts w:ascii="Times New Roman" w:hint="eastAsia"/>
            <w:noProof/>
          </w:rPr>
          <w:t>配置管理计划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B2AFF" w14:textId="19365A8C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5" w:history="1">
        <w:r w:rsidRPr="0018792C">
          <w:rPr>
            <w:rStyle w:val="a8"/>
            <w:rFonts w:ascii="Times New Roman" w:hint="eastAsia"/>
            <w:noProof/>
          </w:rPr>
          <w:t xml:space="preserve">10.1 </w:t>
        </w:r>
        <w:r w:rsidRPr="0018792C">
          <w:rPr>
            <w:rStyle w:val="a8"/>
            <w:rFonts w:ascii="Times New Roman" w:hint="eastAsia"/>
            <w:noProof/>
          </w:rPr>
          <w:t>配置项识别（</w:t>
        </w:r>
        <w:r w:rsidRPr="0018792C">
          <w:rPr>
            <w:rStyle w:val="a8"/>
            <w:rFonts w:ascii="Times New Roman" w:hint="eastAsia"/>
            <w:noProof/>
          </w:rPr>
          <w:t>CI List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D4D3C" w14:textId="0748C06E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6" w:history="1">
        <w:r w:rsidRPr="0018792C">
          <w:rPr>
            <w:rStyle w:val="a8"/>
            <w:rFonts w:ascii="Times New Roman" w:hint="eastAsia"/>
            <w:noProof/>
          </w:rPr>
          <w:t xml:space="preserve">10.1.1 </w:t>
        </w:r>
        <w:r w:rsidRPr="0018792C">
          <w:rPr>
            <w:rStyle w:val="a8"/>
            <w:rFonts w:ascii="Times New Roman" w:hint="eastAsia"/>
            <w:noProof/>
          </w:rPr>
          <w:t>配置项清单（核心</w:t>
        </w:r>
        <w:r w:rsidRPr="0018792C">
          <w:rPr>
            <w:rStyle w:val="a8"/>
            <w:rFonts w:ascii="Times New Roman" w:hint="eastAsia"/>
            <w:noProof/>
          </w:rPr>
          <w:t>CI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08AD0C" w14:textId="74F86B3B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7" w:history="1">
        <w:r w:rsidRPr="0018792C">
          <w:rPr>
            <w:rStyle w:val="a8"/>
            <w:rFonts w:ascii="Times New Roman" w:hint="eastAsia"/>
            <w:noProof/>
          </w:rPr>
          <w:t xml:space="preserve">10.2 </w:t>
        </w:r>
        <w:r w:rsidRPr="0018792C">
          <w:rPr>
            <w:rStyle w:val="a8"/>
            <w:rFonts w:ascii="Times New Roman" w:hint="eastAsia"/>
            <w:noProof/>
          </w:rPr>
          <w:t>版本与基线管理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E36C50" w14:textId="41E70A19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8" w:history="1">
        <w:r w:rsidRPr="0018792C">
          <w:rPr>
            <w:rStyle w:val="a8"/>
            <w:rFonts w:ascii="Times New Roman" w:hint="eastAsia"/>
            <w:noProof/>
          </w:rPr>
          <w:t xml:space="preserve">10.3 </w:t>
        </w:r>
        <w:r w:rsidRPr="0018792C">
          <w:rPr>
            <w:rStyle w:val="a8"/>
            <w:rFonts w:ascii="Times New Roman" w:hint="eastAsia"/>
            <w:noProof/>
          </w:rPr>
          <w:t>变更控制流程（</w:t>
        </w:r>
        <w:r w:rsidRPr="0018792C">
          <w:rPr>
            <w:rStyle w:val="a8"/>
            <w:rFonts w:ascii="Times New Roman" w:hint="eastAsia"/>
            <w:noProof/>
          </w:rPr>
          <w:t>CCB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F39CB" w14:textId="2EBB33F5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89" w:history="1">
        <w:r w:rsidRPr="0018792C">
          <w:rPr>
            <w:rStyle w:val="a8"/>
            <w:rFonts w:ascii="Times New Roman" w:hint="eastAsia"/>
            <w:noProof/>
          </w:rPr>
          <w:t>10.3.1 CCB</w:t>
        </w:r>
        <w:r w:rsidRPr="0018792C">
          <w:rPr>
            <w:rStyle w:val="a8"/>
            <w:rFonts w:ascii="Times New Roman" w:hint="eastAsia"/>
            <w:noProof/>
          </w:rPr>
          <w:t>组织建议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18D69E" w14:textId="4922574C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0" w:history="1">
        <w:r w:rsidRPr="0018792C">
          <w:rPr>
            <w:rStyle w:val="a8"/>
            <w:rFonts w:ascii="Times New Roman" w:hint="eastAsia"/>
            <w:noProof/>
          </w:rPr>
          <w:t xml:space="preserve">10.3.2 </w:t>
        </w:r>
        <w:r w:rsidRPr="0018792C">
          <w:rPr>
            <w:rStyle w:val="a8"/>
            <w:rFonts w:ascii="Times New Roman" w:hint="eastAsia"/>
            <w:noProof/>
          </w:rPr>
          <w:t>变更分类与处理时限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EE5C3F" w14:textId="3BA9FFC2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1" w:history="1">
        <w:r w:rsidRPr="0018792C">
          <w:rPr>
            <w:rStyle w:val="a8"/>
            <w:rFonts w:ascii="Times New Roman" w:hint="eastAsia"/>
            <w:noProof/>
          </w:rPr>
          <w:t xml:space="preserve">10.4 </w:t>
        </w:r>
        <w:r w:rsidRPr="0018792C">
          <w:rPr>
            <w:rStyle w:val="a8"/>
            <w:rFonts w:ascii="Times New Roman" w:hint="eastAsia"/>
            <w:noProof/>
          </w:rPr>
          <w:t>构建与发布管理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557F48" w14:textId="4E9916C4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2" w:history="1">
        <w:r w:rsidRPr="0018792C">
          <w:rPr>
            <w:rStyle w:val="a8"/>
            <w:rFonts w:ascii="Times New Roman" w:hint="eastAsia"/>
            <w:noProof/>
          </w:rPr>
          <w:t xml:space="preserve">10.5 </w:t>
        </w:r>
        <w:r w:rsidRPr="0018792C">
          <w:rPr>
            <w:rStyle w:val="a8"/>
            <w:rFonts w:ascii="Times New Roman" w:hint="eastAsia"/>
            <w:noProof/>
          </w:rPr>
          <w:t>配置审计与追溯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00AEF3" w14:textId="66B54B5A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3" w:history="1">
        <w:r w:rsidRPr="0018792C">
          <w:rPr>
            <w:rStyle w:val="a8"/>
            <w:rFonts w:ascii="Times New Roman" w:hint="eastAsia"/>
            <w:noProof/>
          </w:rPr>
          <w:t xml:space="preserve">11. </w:t>
        </w:r>
        <w:r w:rsidRPr="0018792C">
          <w:rPr>
            <w:rStyle w:val="a8"/>
            <w:rFonts w:ascii="Times New Roman" w:hint="eastAsia"/>
            <w:noProof/>
          </w:rPr>
          <w:t>集成计划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4456D1" w14:textId="50162475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4" w:history="1">
        <w:r w:rsidRPr="0018792C">
          <w:rPr>
            <w:rStyle w:val="a8"/>
            <w:rFonts w:ascii="Times New Roman" w:hint="eastAsia"/>
            <w:noProof/>
          </w:rPr>
          <w:t xml:space="preserve">11.1 </w:t>
        </w:r>
        <w:r w:rsidRPr="0018792C">
          <w:rPr>
            <w:rStyle w:val="a8"/>
            <w:rFonts w:ascii="Times New Roman" w:hint="eastAsia"/>
            <w:noProof/>
          </w:rPr>
          <w:t>集成策略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36382" w14:textId="0C1371C0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5" w:history="1">
        <w:r w:rsidRPr="0018792C">
          <w:rPr>
            <w:rStyle w:val="a8"/>
            <w:rFonts w:ascii="Times New Roman" w:hint="eastAsia"/>
            <w:noProof/>
          </w:rPr>
          <w:t xml:space="preserve">11.2 </w:t>
        </w:r>
        <w:r w:rsidRPr="0018792C">
          <w:rPr>
            <w:rStyle w:val="a8"/>
            <w:rFonts w:ascii="Times New Roman" w:hint="eastAsia"/>
            <w:noProof/>
          </w:rPr>
          <w:t>接口清单与依赖关系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CD50A3" w14:textId="45FB2EAC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6" w:history="1">
        <w:r w:rsidRPr="0018792C">
          <w:rPr>
            <w:rStyle w:val="a8"/>
            <w:rFonts w:ascii="Times New Roman" w:hint="eastAsia"/>
            <w:noProof/>
          </w:rPr>
          <w:t xml:space="preserve">11.2.1 </w:t>
        </w:r>
        <w:r w:rsidRPr="0018792C">
          <w:rPr>
            <w:rStyle w:val="a8"/>
            <w:rFonts w:ascii="Times New Roman" w:hint="eastAsia"/>
            <w:noProof/>
          </w:rPr>
          <w:t>核心接口清单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9B51F5" w14:textId="6A9B2DFA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7" w:history="1">
        <w:r w:rsidRPr="0018792C">
          <w:rPr>
            <w:rStyle w:val="a8"/>
            <w:rFonts w:ascii="Times New Roman" w:hint="eastAsia"/>
            <w:noProof/>
          </w:rPr>
          <w:t xml:space="preserve">11.2.2 </w:t>
        </w:r>
        <w:r w:rsidRPr="0018792C">
          <w:rPr>
            <w:rStyle w:val="a8"/>
            <w:rFonts w:ascii="Times New Roman" w:hint="eastAsia"/>
            <w:noProof/>
          </w:rPr>
          <w:t>关键依赖关系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40E8E" w14:textId="4C4DFF34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8" w:history="1">
        <w:r w:rsidRPr="0018792C">
          <w:rPr>
            <w:rStyle w:val="a8"/>
            <w:rFonts w:ascii="Times New Roman" w:hint="eastAsia"/>
            <w:noProof/>
          </w:rPr>
          <w:t xml:space="preserve">11.3 </w:t>
        </w:r>
        <w:r w:rsidRPr="0018792C">
          <w:rPr>
            <w:rStyle w:val="a8"/>
            <w:rFonts w:ascii="Times New Roman" w:hint="eastAsia"/>
            <w:noProof/>
          </w:rPr>
          <w:t>集成环境与数据准备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F1C73" w14:textId="414CE4EF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599" w:history="1">
        <w:r w:rsidRPr="0018792C">
          <w:rPr>
            <w:rStyle w:val="a8"/>
            <w:rFonts w:ascii="Times New Roman" w:hint="eastAsia"/>
            <w:noProof/>
          </w:rPr>
          <w:t xml:space="preserve">11.4 </w:t>
        </w:r>
        <w:r w:rsidRPr="0018792C">
          <w:rPr>
            <w:rStyle w:val="a8"/>
            <w:rFonts w:ascii="Times New Roman" w:hint="eastAsia"/>
            <w:noProof/>
          </w:rPr>
          <w:t>集成验证与准入准出标准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_Toc227538599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8350D4" w14:textId="5A50169A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0" w:history="1">
        <w:r w:rsidRPr="0018792C">
          <w:rPr>
            <w:rStyle w:val="a8"/>
            <w:rFonts w:ascii="Times New Roman" w:hint="eastAsia"/>
            <w:noProof/>
          </w:rPr>
          <w:t xml:space="preserve">12. </w:t>
        </w:r>
        <w:r w:rsidRPr="0018792C">
          <w:rPr>
            <w:rStyle w:val="a8"/>
            <w:rFonts w:ascii="Times New Roman" w:hint="eastAsia"/>
            <w:noProof/>
          </w:rPr>
          <w:t>项目集成管理计划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C0A1D1" w14:textId="4128FCCF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1" w:history="1">
        <w:r w:rsidRPr="0018792C">
          <w:rPr>
            <w:rStyle w:val="a8"/>
            <w:rFonts w:ascii="Times New Roman" w:hint="eastAsia"/>
            <w:noProof/>
          </w:rPr>
          <w:t xml:space="preserve">12.1 </w:t>
        </w:r>
        <w:r w:rsidRPr="0018792C">
          <w:rPr>
            <w:rStyle w:val="a8"/>
            <w:rFonts w:ascii="Times New Roman" w:hint="eastAsia"/>
            <w:noProof/>
          </w:rPr>
          <w:t>项目章程要点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0CAFBC" w14:textId="6E129C21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2" w:history="1">
        <w:r w:rsidRPr="0018792C">
          <w:rPr>
            <w:rStyle w:val="a8"/>
            <w:rFonts w:ascii="Times New Roman" w:hint="eastAsia"/>
            <w:noProof/>
          </w:rPr>
          <w:t xml:space="preserve">12.2 </w:t>
        </w:r>
        <w:r w:rsidRPr="0018792C">
          <w:rPr>
            <w:rStyle w:val="a8"/>
            <w:rFonts w:ascii="Times New Roman" w:hint="eastAsia"/>
            <w:noProof/>
          </w:rPr>
          <w:t>项目管理计划汇总与基线管理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E8CD8" w14:textId="23E10281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3" w:history="1">
        <w:r w:rsidRPr="0018792C">
          <w:rPr>
            <w:rStyle w:val="a8"/>
            <w:rFonts w:ascii="Times New Roman" w:hint="eastAsia"/>
            <w:noProof/>
          </w:rPr>
          <w:t xml:space="preserve">12.3 </w:t>
        </w:r>
        <w:r w:rsidRPr="0018792C">
          <w:rPr>
            <w:rStyle w:val="a8"/>
            <w:rFonts w:ascii="Times New Roman" w:hint="eastAsia"/>
            <w:noProof/>
          </w:rPr>
          <w:t>执行与监控机制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2E3A99" w14:textId="01E89490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4" w:history="1">
        <w:r w:rsidRPr="0018792C">
          <w:rPr>
            <w:rStyle w:val="a8"/>
            <w:rFonts w:ascii="Times New Roman" w:hint="eastAsia"/>
            <w:noProof/>
          </w:rPr>
          <w:t xml:space="preserve">12.4 </w:t>
        </w:r>
        <w:r w:rsidRPr="0018792C">
          <w:rPr>
            <w:rStyle w:val="a8"/>
            <w:rFonts w:ascii="Times New Roman" w:hint="eastAsia"/>
            <w:noProof/>
          </w:rPr>
          <w:t>项目收尾与移交计划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8ACA70" w14:textId="2CF2429A" w:rsidR="00D65CB2" w:rsidRDefault="00D65CB2">
      <w:pPr>
        <w:pStyle w:val="TOC1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5" w:history="1">
        <w:r w:rsidRPr="0018792C">
          <w:rPr>
            <w:rStyle w:val="a8"/>
            <w:rFonts w:ascii="Times New Roman" w:hint="eastAsia"/>
            <w:noProof/>
          </w:rPr>
          <w:t xml:space="preserve">13. </w:t>
        </w:r>
        <w:r w:rsidRPr="0018792C">
          <w:rPr>
            <w:rStyle w:val="a8"/>
            <w:rFonts w:ascii="Times New Roman" w:hint="eastAsia"/>
            <w:noProof/>
          </w:rPr>
          <w:t>附录（模板与支撑材料）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84EFC5" w14:textId="2F615B2D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6" w:history="1">
        <w:r w:rsidRPr="0018792C">
          <w:rPr>
            <w:rStyle w:val="a8"/>
            <w:rFonts w:ascii="Times New Roman" w:hint="eastAsia"/>
            <w:noProof/>
          </w:rPr>
          <w:t>附录</w:t>
        </w:r>
        <w:r w:rsidRPr="0018792C">
          <w:rPr>
            <w:rStyle w:val="a8"/>
            <w:rFonts w:ascii="Times New Roman" w:hint="eastAsia"/>
            <w:noProof/>
          </w:rPr>
          <w:t xml:space="preserve">A </w:t>
        </w:r>
        <w:r w:rsidRPr="0018792C">
          <w:rPr>
            <w:rStyle w:val="a8"/>
            <w:rFonts w:ascii="Times New Roman" w:hint="eastAsia"/>
            <w:noProof/>
          </w:rPr>
          <w:t>术语与缩略语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EF448B" w14:textId="4FD80B56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7" w:history="1">
        <w:r w:rsidRPr="0018792C">
          <w:rPr>
            <w:rStyle w:val="a8"/>
            <w:rFonts w:ascii="Times New Roman" w:hint="eastAsia"/>
            <w:noProof/>
          </w:rPr>
          <w:t>附录</w:t>
        </w:r>
        <w:r w:rsidRPr="0018792C">
          <w:rPr>
            <w:rStyle w:val="a8"/>
            <w:rFonts w:ascii="Times New Roman" w:hint="eastAsia"/>
            <w:noProof/>
          </w:rPr>
          <w:t>B WBS</w:t>
        </w:r>
        <w:r w:rsidRPr="0018792C">
          <w:rPr>
            <w:rStyle w:val="a8"/>
            <w:rFonts w:ascii="Times New Roman" w:hint="eastAsia"/>
            <w:noProof/>
          </w:rPr>
          <w:t>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25323B" w14:textId="2CBE31B7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8" w:history="1">
        <w:r w:rsidRPr="0018792C">
          <w:rPr>
            <w:rStyle w:val="a8"/>
            <w:rFonts w:ascii="Times New Roman" w:hint="eastAsia"/>
            <w:noProof/>
          </w:rPr>
          <w:t>B.1 WBS</w:t>
        </w:r>
        <w:r w:rsidRPr="0018792C">
          <w:rPr>
            <w:rStyle w:val="a8"/>
            <w:rFonts w:ascii="Times New Roman" w:hint="eastAsia"/>
            <w:noProof/>
          </w:rPr>
          <w:t>字典模板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4E1F0" w14:textId="0A0DEB97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09" w:history="1">
        <w:r w:rsidRPr="0018792C">
          <w:rPr>
            <w:rStyle w:val="a8"/>
            <w:rFonts w:ascii="Times New Roman" w:hint="eastAsia"/>
            <w:noProof/>
          </w:rPr>
          <w:t>附录</w:t>
        </w:r>
        <w:r w:rsidRPr="0018792C">
          <w:rPr>
            <w:rStyle w:val="a8"/>
            <w:rFonts w:ascii="Times New Roman" w:hint="eastAsia"/>
            <w:noProof/>
          </w:rPr>
          <w:t xml:space="preserve">C </w:t>
        </w:r>
        <w:r w:rsidRPr="0018792C">
          <w:rPr>
            <w:rStyle w:val="a8"/>
            <w:rFonts w:ascii="Times New Roman" w:hint="eastAsia"/>
            <w:noProof/>
          </w:rPr>
          <w:t>里程碑计划表与甘特图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CB298" w14:textId="36AE0BB9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0" w:history="1">
        <w:r w:rsidRPr="0018792C">
          <w:rPr>
            <w:rStyle w:val="a8"/>
            <w:rFonts w:ascii="Times New Roman" w:hint="eastAsia"/>
            <w:noProof/>
          </w:rPr>
          <w:t xml:space="preserve">C.1 </w:t>
        </w:r>
        <w:r w:rsidRPr="0018792C">
          <w:rPr>
            <w:rStyle w:val="a8"/>
            <w:rFonts w:ascii="Times New Roman" w:hint="eastAsia"/>
            <w:noProof/>
          </w:rPr>
          <w:t>里程碑计划模板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C352E" w14:textId="1F60F3AC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1" w:history="1">
        <w:r w:rsidRPr="0018792C">
          <w:rPr>
            <w:rStyle w:val="a8"/>
            <w:rFonts w:ascii="Times New Roman" w:hint="eastAsia"/>
            <w:noProof/>
          </w:rPr>
          <w:t>附录</w:t>
        </w:r>
        <w:r w:rsidRPr="0018792C">
          <w:rPr>
            <w:rStyle w:val="a8"/>
            <w:rFonts w:ascii="Times New Roman" w:hint="eastAsia"/>
            <w:noProof/>
          </w:rPr>
          <w:t xml:space="preserve">D </w:t>
        </w:r>
        <w:r w:rsidRPr="0018792C">
          <w:rPr>
            <w:rStyle w:val="a8"/>
            <w:rFonts w:ascii="Times New Roman" w:hint="eastAsia"/>
            <w:noProof/>
          </w:rPr>
          <w:t>风险登记册模板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D0F5E3" w14:textId="356D4396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2" w:history="1">
        <w:r w:rsidRPr="0018792C">
          <w:rPr>
            <w:rStyle w:val="a8"/>
            <w:rFonts w:ascii="Times New Roman" w:hint="eastAsia"/>
            <w:noProof/>
          </w:rPr>
          <w:t>附录</w:t>
        </w:r>
        <w:r w:rsidRPr="0018792C">
          <w:rPr>
            <w:rStyle w:val="a8"/>
            <w:rFonts w:ascii="Times New Roman" w:hint="eastAsia"/>
            <w:noProof/>
          </w:rPr>
          <w:t xml:space="preserve">E </w:t>
        </w:r>
        <w:r w:rsidRPr="0018792C">
          <w:rPr>
            <w:rStyle w:val="a8"/>
            <w:rFonts w:ascii="Times New Roman" w:hint="eastAsia"/>
            <w:noProof/>
          </w:rPr>
          <w:t>需求跟踪矩阵（</w:t>
        </w:r>
        <w:r w:rsidRPr="0018792C">
          <w:rPr>
            <w:rStyle w:val="a8"/>
            <w:rFonts w:ascii="Times New Roman" w:hint="eastAsia"/>
            <w:noProof/>
          </w:rPr>
          <w:t>RTM</w:t>
        </w:r>
        <w:r w:rsidRPr="0018792C">
          <w:rPr>
            <w:rStyle w:val="a8"/>
            <w:rFonts w:ascii="Times New Roman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75C695" w14:textId="4F0C7489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3" w:history="1">
        <w:r w:rsidRPr="0018792C">
          <w:rPr>
            <w:rStyle w:val="a8"/>
            <w:rFonts w:ascii="Times New Roman" w:hint="eastAsia"/>
            <w:noProof/>
          </w:rPr>
          <w:t>附录</w:t>
        </w:r>
        <w:r w:rsidRPr="0018792C">
          <w:rPr>
            <w:rStyle w:val="a8"/>
            <w:rFonts w:ascii="Times New Roman" w:hint="eastAsia"/>
            <w:noProof/>
          </w:rPr>
          <w:t xml:space="preserve">F </w:t>
        </w:r>
        <w:r w:rsidRPr="0018792C">
          <w:rPr>
            <w:rStyle w:val="a8"/>
            <w:rFonts w:ascii="Times New Roman" w:hint="eastAsia"/>
            <w:noProof/>
          </w:rPr>
          <w:t>质量度量与测试结果模板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4FEFB0" w14:textId="37DF1150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4" w:history="1">
        <w:r w:rsidRPr="0018792C">
          <w:rPr>
            <w:rStyle w:val="a8"/>
            <w:rFonts w:ascii="Times New Roman" w:hint="eastAsia"/>
            <w:noProof/>
          </w:rPr>
          <w:t xml:space="preserve">F.1 </w:t>
        </w:r>
        <w:r w:rsidRPr="0018792C">
          <w:rPr>
            <w:rStyle w:val="a8"/>
            <w:rFonts w:ascii="Times New Roman" w:hint="eastAsia"/>
            <w:noProof/>
          </w:rPr>
          <w:t>质量度量周报模板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AAF733" w14:textId="5D4EE1BF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5" w:history="1">
        <w:r w:rsidRPr="0018792C">
          <w:rPr>
            <w:rStyle w:val="a8"/>
            <w:rFonts w:ascii="Times New Roman" w:hint="eastAsia"/>
            <w:noProof/>
          </w:rPr>
          <w:t xml:space="preserve">F.2 </w:t>
        </w:r>
        <w:r w:rsidRPr="0018792C">
          <w:rPr>
            <w:rStyle w:val="a8"/>
            <w:rFonts w:ascii="Times New Roman" w:hint="eastAsia"/>
            <w:noProof/>
          </w:rPr>
          <w:t>测试结果摘要模板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DA2536" w14:textId="024CFC89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6" w:history="1">
        <w:r w:rsidRPr="0018792C">
          <w:rPr>
            <w:rStyle w:val="a8"/>
            <w:rFonts w:ascii="Times New Roman" w:hint="eastAsia"/>
            <w:noProof/>
          </w:rPr>
          <w:t>附录</w:t>
        </w:r>
        <w:r w:rsidRPr="0018792C">
          <w:rPr>
            <w:rStyle w:val="a8"/>
            <w:rFonts w:ascii="Times New Roman" w:hint="eastAsia"/>
            <w:noProof/>
          </w:rPr>
          <w:t xml:space="preserve">G </w:t>
        </w:r>
        <w:r w:rsidRPr="0018792C">
          <w:rPr>
            <w:rStyle w:val="a8"/>
            <w:rFonts w:ascii="Times New Roman" w:hint="eastAsia"/>
            <w:noProof/>
          </w:rPr>
          <w:t>变更单模板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25F9D" w14:textId="0CE45383" w:rsidR="00D65CB2" w:rsidRDefault="00D65CB2">
      <w:pPr>
        <w:pStyle w:val="TOC2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7" w:history="1">
        <w:r w:rsidRPr="0018792C">
          <w:rPr>
            <w:rStyle w:val="a8"/>
            <w:rFonts w:ascii="Times New Roman" w:hint="eastAsia"/>
            <w:noProof/>
          </w:rPr>
          <w:t>附录</w:t>
        </w:r>
        <w:r w:rsidRPr="0018792C">
          <w:rPr>
            <w:rStyle w:val="a8"/>
            <w:rFonts w:ascii="Times New Roman" w:hint="eastAsia"/>
            <w:noProof/>
          </w:rPr>
          <w:t xml:space="preserve">H </w:t>
        </w:r>
        <w:r w:rsidRPr="0018792C">
          <w:rPr>
            <w:rStyle w:val="a8"/>
            <w:rFonts w:ascii="Times New Roman" w:hint="eastAsia"/>
            <w:noProof/>
          </w:rPr>
          <w:t>配置项清单与发布记录模板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AB917" w14:textId="630366CC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8" w:history="1">
        <w:r w:rsidRPr="0018792C">
          <w:rPr>
            <w:rStyle w:val="a8"/>
            <w:rFonts w:ascii="Times New Roman" w:hint="eastAsia"/>
            <w:noProof/>
          </w:rPr>
          <w:t xml:space="preserve">H.1 </w:t>
        </w:r>
        <w:r w:rsidRPr="0018792C">
          <w:rPr>
            <w:rStyle w:val="a8"/>
            <w:rFonts w:ascii="Times New Roman" w:hint="eastAsia"/>
            <w:noProof/>
          </w:rPr>
          <w:t>配置项清单模板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8B83E4" w14:textId="4ADCD6E2" w:rsidR="00D65CB2" w:rsidRDefault="00D65CB2">
      <w:pPr>
        <w:pStyle w:val="TOC3"/>
        <w:tabs>
          <w:tab w:val="right" w:leader="dot" w:pos="8721"/>
        </w:tabs>
        <w:rPr>
          <w:rFonts w:hint="eastAsia"/>
          <w:noProof/>
          <w:sz w:val="22"/>
          <w:szCs w:val="24"/>
        </w:rPr>
      </w:pPr>
      <w:hyperlink w:anchor="_Toc227538619" w:history="1">
        <w:r w:rsidRPr="0018792C">
          <w:rPr>
            <w:rStyle w:val="a8"/>
            <w:rFonts w:ascii="Times New Roman" w:hint="eastAsia"/>
            <w:noProof/>
          </w:rPr>
          <w:t xml:space="preserve">H.2 </w:t>
        </w:r>
        <w:r w:rsidRPr="0018792C">
          <w:rPr>
            <w:rStyle w:val="a8"/>
            <w:rFonts w:ascii="Times New Roman" w:hint="eastAsia"/>
            <w:noProof/>
          </w:rPr>
          <w:t>发布记录模板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_Toc227538619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643BAB" w14:textId="094FA82F" w:rsidR="00C955D8" w:rsidRPr="008B17CD" w:rsidRDefault="00C955D8">
      <w:pPr>
        <w:rPr>
          <w:rFonts w:ascii="Times New Roman" w:hAnsi="Times New Roman"/>
        </w:rPr>
      </w:pPr>
      <w:r w:rsidRPr="008B17CD">
        <w:rPr>
          <w:rFonts w:ascii="Times New Roman" w:eastAsia="宋体" w:hAnsi="Times New Roman"/>
          <w:b/>
          <w:bCs/>
          <w:lang w:val="zh-CN"/>
        </w:rPr>
        <w:fldChar w:fldCharType="end"/>
      </w:r>
    </w:p>
    <w:p w14:paraId="7FD973B4" w14:textId="1B613FAA" w:rsidR="00B331FD" w:rsidRPr="008B17CD" w:rsidRDefault="00B331FD">
      <w:pPr>
        <w:rPr>
          <w:rFonts w:ascii="Times New Roman" w:eastAsia="宋体" w:hAnsi="Times New Roman"/>
        </w:rPr>
      </w:pPr>
    </w:p>
    <w:p w14:paraId="36577309" w14:textId="77777777" w:rsidR="00B331FD" w:rsidRPr="008B17CD" w:rsidRDefault="00B331FD" w:rsidP="006D62E0">
      <w:pPr>
        <w:rPr>
          <w:rFonts w:ascii="Times New Roman" w:hAnsi="Times New Roman"/>
          <w:b/>
          <w:bCs/>
        </w:rPr>
      </w:pPr>
    </w:p>
    <w:p w14:paraId="07BF338C" w14:textId="0528C49A" w:rsidR="006D62E0" w:rsidRPr="008B17CD" w:rsidRDefault="006D62E0" w:rsidP="00621504">
      <w:pPr>
        <w:pStyle w:val="02-"/>
        <w:spacing w:before="156" w:after="312"/>
        <w:rPr>
          <w:rFonts w:ascii="Times New Roman"/>
        </w:rPr>
      </w:pPr>
      <w:bookmarkStart w:id="0" w:name="_Toc227099813"/>
      <w:bookmarkStart w:id="1" w:name="_Toc227538507"/>
      <w:r w:rsidRPr="008B17CD">
        <w:rPr>
          <w:rFonts w:ascii="Times New Roman"/>
        </w:rPr>
        <w:t xml:space="preserve">1. </w:t>
      </w:r>
      <w:r w:rsidRPr="008B17CD">
        <w:rPr>
          <w:rFonts w:ascii="Times New Roman"/>
        </w:rPr>
        <w:t>项目概述</w:t>
      </w:r>
      <w:bookmarkEnd w:id="0"/>
      <w:bookmarkEnd w:id="1"/>
    </w:p>
    <w:p w14:paraId="4D293243" w14:textId="77777777" w:rsidR="006D62E0" w:rsidRPr="008B17CD" w:rsidRDefault="006D62E0" w:rsidP="00621504">
      <w:pPr>
        <w:pStyle w:val="03-"/>
        <w:spacing w:before="156"/>
        <w:rPr>
          <w:rFonts w:ascii="Times New Roman"/>
        </w:rPr>
      </w:pPr>
      <w:bookmarkStart w:id="2" w:name="_Toc227099814"/>
      <w:bookmarkStart w:id="3" w:name="_Toc227538508"/>
      <w:r w:rsidRPr="008B17CD">
        <w:rPr>
          <w:rFonts w:ascii="Times New Roman"/>
        </w:rPr>
        <w:lastRenderedPageBreak/>
        <w:t xml:space="preserve">1.1 </w:t>
      </w:r>
      <w:r w:rsidRPr="008B17CD">
        <w:rPr>
          <w:rFonts w:ascii="Times New Roman"/>
        </w:rPr>
        <w:t>编制目的与适用范围</w:t>
      </w:r>
      <w:bookmarkEnd w:id="2"/>
      <w:bookmarkEnd w:id="3"/>
    </w:p>
    <w:p w14:paraId="407A1B37" w14:textId="77777777" w:rsidR="006D62E0" w:rsidRPr="008B17CD" w:rsidRDefault="006D62E0" w:rsidP="00621504">
      <w:pPr>
        <w:pStyle w:val="01-"/>
        <w:ind w:firstLine="480"/>
      </w:pPr>
      <w:r w:rsidRPr="008B17CD">
        <w:t>本项目计划</w:t>
      </w:r>
      <w:proofErr w:type="gramStart"/>
      <w:r w:rsidRPr="008B17CD">
        <w:t>书用于</w:t>
      </w:r>
      <w:proofErr w:type="gramEnd"/>
      <w:r w:rsidRPr="008B17CD">
        <w:t>对《云南省企业就业失业数据采集系统》（以下简称</w:t>
      </w:r>
      <w:r w:rsidRPr="008B17CD">
        <w:t>“</w:t>
      </w:r>
      <w:r w:rsidRPr="008B17CD">
        <w:t>本系统</w:t>
      </w:r>
      <w:r w:rsidRPr="008B17CD">
        <w:t>”</w:t>
      </w:r>
      <w:r w:rsidRPr="008B17CD">
        <w:t>）的软件项目实施进行总体规划与过程控制，明确项目目标、范围边界、交付物、组织与治理机制以及关键约束与假设，为甲方（云南省相关管理部门）与乙方项目组在项目执行期间开展沟通、协作、监督和验收提供统一依据。</w:t>
      </w:r>
    </w:p>
    <w:p w14:paraId="2772F5E2" w14:textId="77777777" w:rsidR="006D62E0" w:rsidRPr="008B17CD" w:rsidRDefault="006D62E0" w:rsidP="00621504">
      <w:pPr>
        <w:pStyle w:val="01-"/>
        <w:ind w:firstLine="480"/>
      </w:pPr>
      <w:r w:rsidRPr="008B17CD">
        <w:t>本计划书的适用范围包括：项目启动至项目收尾全过程的项目管理活动（范围、进度、成本、质量、人力资源、风险、合同、配置管理、集成管理等），以及与之相关的评审、沟通、报告与变更控制工作。</w:t>
      </w:r>
    </w:p>
    <w:p w14:paraId="004F9DF8" w14:textId="50889175" w:rsidR="006D62E0" w:rsidRPr="008B17CD" w:rsidRDefault="00C955D8" w:rsidP="00621504">
      <w:pPr>
        <w:pStyle w:val="03-"/>
        <w:numPr>
          <w:ilvl w:val="1"/>
          <w:numId w:val="130"/>
        </w:numPr>
        <w:spacing w:before="156"/>
        <w:rPr>
          <w:rFonts w:ascii="Times New Roman"/>
        </w:rPr>
      </w:pPr>
      <w:bookmarkStart w:id="4" w:name="_Toc227099815"/>
      <w:r w:rsidRPr="008B17CD">
        <w:rPr>
          <w:rFonts w:ascii="Times New Roman"/>
        </w:rPr>
        <w:t xml:space="preserve"> </w:t>
      </w:r>
      <w:bookmarkStart w:id="5" w:name="_Toc227538509"/>
      <w:r w:rsidR="006D62E0" w:rsidRPr="008B17CD">
        <w:rPr>
          <w:rFonts w:ascii="Times New Roman"/>
        </w:rPr>
        <w:t>编制依据</w:t>
      </w:r>
      <w:r w:rsidR="006D62E0" w:rsidRPr="008B17CD">
        <w:rPr>
          <w:rFonts w:ascii="Times New Roman"/>
        </w:rPr>
        <w:t>/</w:t>
      </w:r>
      <w:r w:rsidR="006D62E0" w:rsidRPr="008B17CD">
        <w:rPr>
          <w:rFonts w:ascii="Times New Roman"/>
        </w:rPr>
        <w:t>招标技术文件</w:t>
      </w:r>
      <w:bookmarkEnd w:id="4"/>
      <w:bookmarkEnd w:id="5"/>
    </w:p>
    <w:p w14:paraId="089050D8" w14:textId="77777777" w:rsidR="00621504" w:rsidRPr="008B17CD" w:rsidRDefault="006D62E0" w:rsidP="00621504">
      <w:pPr>
        <w:pStyle w:val="01-"/>
        <w:ind w:firstLineChars="0" w:firstLine="0"/>
        <w:jc w:val="left"/>
      </w:pPr>
      <w:r w:rsidRPr="008B17CD">
        <w:t>本计划书编制依据如下：</w:t>
      </w:r>
    </w:p>
    <w:p w14:paraId="35CC31DF" w14:textId="77777777" w:rsidR="00621504" w:rsidRPr="008B17CD" w:rsidRDefault="006D62E0" w:rsidP="00621504">
      <w:pPr>
        <w:pStyle w:val="01-"/>
        <w:numPr>
          <w:ilvl w:val="0"/>
          <w:numId w:val="131"/>
        </w:numPr>
        <w:ind w:firstLineChars="0"/>
        <w:jc w:val="left"/>
      </w:pPr>
      <w:r w:rsidRPr="008B17CD">
        <w:t>《云南省企业就业失业数据采集系统工作说明书》</w:t>
      </w:r>
    </w:p>
    <w:p w14:paraId="072C1F82" w14:textId="080B0398" w:rsidR="00621504" w:rsidRPr="008B17CD" w:rsidRDefault="006D62E0" w:rsidP="00621504">
      <w:pPr>
        <w:pStyle w:val="01-"/>
        <w:numPr>
          <w:ilvl w:val="0"/>
          <w:numId w:val="131"/>
        </w:numPr>
        <w:ind w:firstLineChars="0"/>
        <w:jc w:val="left"/>
      </w:pPr>
      <w:r w:rsidRPr="008B17CD">
        <w:t>《云南省企业就业失业数据采集系统软件需求规格说明书（</w:t>
      </w:r>
      <w:r w:rsidRPr="008B17CD">
        <w:t>SRS</w:t>
      </w:r>
      <w:r w:rsidRPr="008B17CD">
        <w:t>）》</w:t>
      </w:r>
    </w:p>
    <w:p w14:paraId="677E7CFE" w14:textId="77777777" w:rsidR="00621504" w:rsidRPr="008B17CD" w:rsidRDefault="006D62E0" w:rsidP="00621504">
      <w:pPr>
        <w:pStyle w:val="01-"/>
        <w:numPr>
          <w:ilvl w:val="0"/>
          <w:numId w:val="131"/>
        </w:numPr>
        <w:ind w:firstLineChars="0"/>
        <w:jc w:val="left"/>
      </w:pPr>
      <w:r w:rsidRPr="008B17CD">
        <w:t>GB/T 8567-2006</w:t>
      </w:r>
      <w:r w:rsidRPr="008B17CD">
        <w:t>《计算机软件文档编制规范》</w:t>
      </w:r>
    </w:p>
    <w:p w14:paraId="28F834B5" w14:textId="550AD4D3" w:rsidR="00621504" w:rsidRPr="008B17CD" w:rsidRDefault="006D62E0" w:rsidP="00621504">
      <w:pPr>
        <w:pStyle w:val="01-"/>
        <w:numPr>
          <w:ilvl w:val="0"/>
          <w:numId w:val="131"/>
        </w:numPr>
        <w:ind w:firstLineChars="0"/>
        <w:jc w:val="left"/>
      </w:pPr>
      <w:r w:rsidRPr="008B17CD">
        <w:t>国家失业监测系统数据交换接口规范</w:t>
      </w:r>
    </w:p>
    <w:p w14:paraId="3C7BEE15" w14:textId="77777777" w:rsidR="00621504" w:rsidRPr="008B17CD" w:rsidRDefault="006D62E0" w:rsidP="00621504">
      <w:pPr>
        <w:pStyle w:val="01-"/>
        <w:numPr>
          <w:ilvl w:val="0"/>
          <w:numId w:val="131"/>
        </w:numPr>
        <w:spacing w:before="120"/>
        <w:ind w:firstLineChars="0"/>
        <w:jc w:val="left"/>
        <w:rPr>
          <w:b/>
          <w:bCs/>
        </w:rPr>
      </w:pPr>
      <w:r w:rsidRPr="008B17CD">
        <w:t>与政务信息系统建设相关的安全、运维与数据管理规范</w:t>
      </w:r>
    </w:p>
    <w:p w14:paraId="5F357D22" w14:textId="05A0A35A" w:rsidR="006D62E0" w:rsidRPr="008B17CD" w:rsidRDefault="006D62E0" w:rsidP="00104FCC">
      <w:pPr>
        <w:pStyle w:val="03-"/>
        <w:spacing w:before="156"/>
        <w:rPr>
          <w:rFonts w:ascii="Times New Roman"/>
        </w:rPr>
      </w:pPr>
      <w:bookmarkStart w:id="6" w:name="_Toc227099816"/>
      <w:bookmarkStart w:id="7" w:name="_Toc227538510"/>
      <w:r w:rsidRPr="008B17CD">
        <w:rPr>
          <w:rFonts w:ascii="Times New Roman"/>
        </w:rPr>
        <w:t xml:space="preserve">1.3 </w:t>
      </w:r>
      <w:r w:rsidRPr="008B17CD">
        <w:rPr>
          <w:rFonts w:ascii="Times New Roman"/>
        </w:rPr>
        <w:t>项目背景与建设目标</w:t>
      </w:r>
      <w:bookmarkEnd w:id="6"/>
      <w:bookmarkEnd w:id="7"/>
    </w:p>
    <w:p w14:paraId="220E7B69" w14:textId="77777777" w:rsidR="006D62E0" w:rsidRPr="008B17CD" w:rsidRDefault="006D62E0" w:rsidP="0094475E">
      <w:pPr>
        <w:pStyle w:val="01-"/>
        <w:ind w:firstLine="480"/>
      </w:pPr>
      <w:r w:rsidRPr="008B17CD">
        <w:t>随着国家对就业失业监测工作的不断深化，云南省需要建立一套覆盖全省、分级管理、流程清晰、数据规范的企业就业失业数据采集与监测平台，以支撑就业形势</w:t>
      </w:r>
      <w:proofErr w:type="gramStart"/>
      <w:r w:rsidRPr="008B17CD">
        <w:t>研</w:t>
      </w:r>
      <w:proofErr w:type="gramEnd"/>
      <w:r w:rsidRPr="008B17CD">
        <w:t>判、政策制定与宏观调控等业务工作。本系统将服务于省级、市级管理部门及全省企业用户，形成</w:t>
      </w:r>
      <w:r w:rsidRPr="008B17CD">
        <w:t>“</w:t>
      </w:r>
      <w:r w:rsidRPr="008B17CD">
        <w:t>企业填报</w:t>
      </w:r>
      <w:r w:rsidRPr="008B17CD">
        <w:t>—</w:t>
      </w:r>
      <w:r w:rsidRPr="008B17CD">
        <w:t>市级审核</w:t>
      </w:r>
      <w:r w:rsidRPr="008B17CD">
        <w:t>—</w:t>
      </w:r>
      <w:r w:rsidRPr="008B17CD">
        <w:t>省级汇总分析</w:t>
      </w:r>
      <w:r w:rsidRPr="008B17CD">
        <w:t>—</w:t>
      </w:r>
      <w:r w:rsidRPr="008B17CD">
        <w:t>上报国家系统</w:t>
      </w:r>
      <w:r w:rsidRPr="008B17CD">
        <w:t>”</w:t>
      </w:r>
      <w:r w:rsidRPr="008B17CD">
        <w:t>的闭环流程。</w:t>
      </w:r>
    </w:p>
    <w:p w14:paraId="65423054" w14:textId="77777777" w:rsidR="006D62E0" w:rsidRPr="008B17CD" w:rsidRDefault="006D62E0" w:rsidP="0094475E">
      <w:pPr>
        <w:pStyle w:val="01-"/>
        <w:ind w:firstLineChars="0" w:firstLine="0"/>
      </w:pPr>
      <w:r w:rsidRPr="008B17CD">
        <w:t>本项目建设目标概括如下：</w:t>
      </w:r>
    </w:p>
    <w:p w14:paraId="2E610B84" w14:textId="77777777" w:rsidR="0094475E" w:rsidRPr="008B17CD" w:rsidRDefault="006D62E0" w:rsidP="0094475E">
      <w:pPr>
        <w:pStyle w:val="01-"/>
        <w:numPr>
          <w:ilvl w:val="0"/>
          <w:numId w:val="132"/>
        </w:numPr>
        <w:ind w:firstLineChars="0"/>
      </w:pPr>
      <w:r w:rsidRPr="008B17CD">
        <w:t>建立</w:t>
      </w:r>
      <w:proofErr w:type="gramStart"/>
      <w:r w:rsidRPr="008B17CD">
        <w:t>覆盖省</w:t>
      </w:r>
      <w:proofErr w:type="gramEnd"/>
      <w:r w:rsidRPr="008B17CD">
        <w:t>/</w:t>
      </w:r>
      <w:r w:rsidRPr="008B17CD">
        <w:t>市</w:t>
      </w:r>
      <w:r w:rsidRPr="008B17CD">
        <w:t>/</w:t>
      </w:r>
      <w:r w:rsidRPr="008B17CD">
        <w:t>企业三级的在线数据采集平台，实现企业基础信息备案与按月数据报送的规范化管理。</w:t>
      </w:r>
    </w:p>
    <w:p w14:paraId="74658C51" w14:textId="77777777" w:rsidR="0094475E" w:rsidRPr="008B17CD" w:rsidRDefault="006D62E0" w:rsidP="0094475E">
      <w:pPr>
        <w:pStyle w:val="01-"/>
        <w:numPr>
          <w:ilvl w:val="0"/>
          <w:numId w:val="132"/>
        </w:numPr>
        <w:ind w:firstLineChars="0"/>
      </w:pPr>
      <w:r w:rsidRPr="008B17CD">
        <w:t>实现调查期</w:t>
      </w:r>
      <w:r w:rsidRPr="008B17CD">
        <w:t>/</w:t>
      </w:r>
      <w:r w:rsidRPr="008B17CD">
        <w:t>上报期的时限控制、逐级审核与状态追踪，确保数据真实性、完整性与时效性。</w:t>
      </w:r>
    </w:p>
    <w:p w14:paraId="5B2B2AF7" w14:textId="77777777" w:rsidR="0094475E" w:rsidRPr="008B17CD" w:rsidRDefault="006D62E0" w:rsidP="0094475E">
      <w:pPr>
        <w:pStyle w:val="01-"/>
        <w:numPr>
          <w:ilvl w:val="0"/>
          <w:numId w:val="132"/>
        </w:numPr>
        <w:ind w:firstLineChars="0"/>
      </w:pPr>
      <w:r w:rsidRPr="008B17CD">
        <w:t>提供全省数据的汇总统计、导出能力，以及多维分析与图表分析能力，提升数据应用价值。</w:t>
      </w:r>
    </w:p>
    <w:p w14:paraId="52A18272" w14:textId="03011264" w:rsidR="006D62E0" w:rsidRPr="008B17CD" w:rsidRDefault="006D62E0" w:rsidP="0094475E">
      <w:pPr>
        <w:pStyle w:val="01-"/>
        <w:numPr>
          <w:ilvl w:val="0"/>
          <w:numId w:val="132"/>
        </w:numPr>
        <w:ind w:firstLineChars="0"/>
      </w:pPr>
      <w:r w:rsidRPr="008B17CD">
        <w:lastRenderedPageBreak/>
        <w:t>按国家统一规范实现与国家失业监测系统的数据交换接口，保障上报数据的标准化与可追溯。</w:t>
      </w:r>
    </w:p>
    <w:p w14:paraId="19163C70" w14:textId="77777777" w:rsidR="006D62E0" w:rsidRPr="008B17CD" w:rsidRDefault="006D62E0" w:rsidP="00EB4002">
      <w:pPr>
        <w:pStyle w:val="03-"/>
        <w:spacing w:before="156"/>
        <w:rPr>
          <w:rFonts w:ascii="Times New Roman"/>
        </w:rPr>
      </w:pPr>
      <w:bookmarkStart w:id="8" w:name="_Toc227099819"/>
      <w:bookmarkStart w:id="9" w:name="_Toc227538511"/>
      <w:r w:rsidRPr="008B17CD">
        <w:rPr>
          <w:rFonts w:ascii="Times New Roman"/>
        </w:rPr>
        <w:t xml:space="preserve">1.4 </w:t>
      </w:r>
      <w:r w:rsidRPr="008B17CD">
        <w:rPr>
          <w:rFonts w:ascii="Times New Roman"/>
        </w:rPr>
        <w:t>项目范围边界</w:t>
      </w:r>
      <w:bookmarkEnd w:id="8"/>
      <w:bookmarkEnd w:id="9"/>
    </w:p>
    <w:p w14:paraId="2B12BEA2" w14:textId="6CD173B9" w:rsidR="001360FF" w:rsidRPr="008B17CD" w:rsidRDefault="001360FF" w:rsidP="001360FF">
      <w:pPr>
        <w:pStyle w:val="01-"/>
        <w:ind w:firstLineChars="0" w:firstLine="0"/>
      </w:pPr>
      <w:r w:rsidRPr="008B17CD">
        <w:t>以下为项目团队范围内工作：</w:t>
      </w:r>
    </w:p>
    <w:p w14:paraId="6A9B4F09" w14:textId="77777777" w:rsidR="00EB4002" w:rsidRPr="008B17CD" w:rsidRDefault="006D62E0" w:rsidP="0082386B">
      <w:pPr>
        <w:pStyle w:val="01-"/>
        <w:numPr>
          <w:ilvl w:val="0"/>
          <w:numId w:val="152"/>
        </w:numPr>
        <w:ind w:firstLineChars="0"/>
      </w:pPr>
      <w:r w:rsidRPr="008B17CD">
        <w:t>企业端功能：企业基础信息维护与备案提交；调查期（月度）数据填报、保存与上报；历史数据状态查询；通知浏览；密码修改与安全退出等。</w:t>
      </w:r>
    </w:p>
    <w:p w14:paraId="1065BA4D" w14:textId="77777777" w:rsidR="00EB4002" w:rsidRPr="008B17CD" w:rsidRDefault="006D62E0" w:rsidP="0082386B">
      <w:pPr>
        <w:pStyle w:val="01-"/>
        <w:numPr>
          <w:ilvl w:val="0"/>
          <w:numId w:val="152"/>
        </w:numPr>
        <w:ind w:firstLineChars="0"/>
      </w:pPr>
      <w:r w:rsidRPr="008B17CD">
        <w:t>市级端功能：辖区企业上报数据审核（通过</w:t>
      </w:r>
      <w:r w:rsidRPr="008B17CD">
        <w:t>/</w:t>
      </w:r>
      <w:r w:rsidRPr="008B17CD">
        <w:t>退回</w:t>
      </w:r>
      <w:r w:rsidRPr="008B17CD">
        <w:t>/</w:t>
      </w:r>
      <w:r w:rsidRPr="008B17CD">
        <w:t>批量审核）；上报省级；通知发布；账号安全管理等。</w:t>
      </w:r>
    </w:p>
    <w:p w14:paraId="178C769A" w14:textId="77777777" w:rsidR="00EB4002" w:rsidRPr="008B17CD" w:rsidRDefault="006D62E0" w:rsidP="0082386B">
      <w:pPr>
        <w:pStyle w:val="01-"/>
        <w:numPr>
          <w:ilvl w:val="0"/>
          <w:numId w:val="152"/>
        </w:numPr>
        <w:ind w:firstLineChars="0"/>
      </w:pPr>
      <w:r w:rsidRPr="008B17CD">
        <w:t>省级端功能（管理类）：企业账号创建与备案审核；报表审核、退回修改、汇总上报；异常数据修正（留痕存储）、删除控制；数据汇总、查询与导出；通知发布与管理；系统配置（上报时限、用户与角色管理、系统监控）等。</w:t>
      </w:r>
    </w:p>
    <w:p w14:paraId="2F6233F2" w14:textId="77777777" w:rsidR="00EB4002" w:rsidRPr="008B17CD" w:rsidRDefault="006D62E0" w:rsidP="0082386B">
      <w:pPr>
        <w:pStyle w:val="01-"/>
        <w:numPr>
          <w:ilvl w:val="0"/>
          <w:numId w:val="152"/>
        </w:numPr>
        <w:ind w:firstLineChars="0"/>
      </w:pPr>
      <w:r w:rsidRPr="008B17CD">
        <w:t>省级端功能（分析类）：取样分析、多维分析、图表分析（对比分析、趋势分析）与结果导出等。</w:t>
      </w:r>
    </w:p>
    <w:p w14:paraId="6B52B78C" w14:textId="77777777" w:rsidR="00EB4002" w:rsidRPr="008B17CD" w:rsidRDefault="006D62E0" w:rsidP="0082386B">
      <w:pPr>
        <w:pStyle w:val="01-"/>
        <w:numPr>
          <w:ilvl w:val="0"/>
          <w:numId w:val="152"/>
        </w:numPr>
        <w:ind w:firstLineChars="0"/>
      </w:pPr>
      <w:r w:rsidRPr="008B17CD">
        <w:t>外部接口：与国家失业监测系统的数据上报接口对接（按规范进行格式转换、加密传输、上报日志与重试管理等）。</w:t>
      </w:r>
    </w:p>
    <w:p w14:paraId="46EFF4F1" w14:textId="78BC4FEA" w:rsidR="006D62E0" w:rsidRPr="008B17CD" w:rsidRDefault="006D62E0" w:rsidP="0082386B">
      <w:pPr>
        <w:pStyle w:val="01-"/>
        <w:numPr>
          <w:ilvl w:val="0"/>
          <w:numId w:val="152"/>
        </w:numPr>
        <w:ind w:firstLineChars="0"/>
      </w:pPr>
      <w:r w:rsidRPr="008B17CD">
        <w:t>项目过程性工作：需求澄清与确认、设计与评审、开发与测试、部署与培训、试运行与验收、交付与收尾等全流程活动。</w:t>
      </w:r>
    </w:p>
    <w:p w14:paraId="6233FF46" w14:textId="68F99DB6" w:rsidR="001360FF" w:rsidRPr="008B17CD" w:rsidRDefault="001360FF" w:rsidP="001360FF">
      <w:pPr>
        <w:pStyle w:val="01-"/>
        <w:ind w:firstLineChars="0" w:firstLine="0"/>
      </w:pPr>
      <w:r w:rsidRPr="008B17CD">
        <w:t>以下为项目团队范围外工作：</w:t>
      </w:r>
    </w:p>
    <w:p w14:paraId="56E3246C" w14:textId="77777777" w:rsidR="001360FF" w:rsidRPr="008B17CD" w:rsidRDefault="006D62E0" w:rsidP="0082386B">
      <w:pPr>
        <w:pStyle w:val="01-"/>
        <w:numPr>
          <w:ilvl w:val="0"/>
          <w:numId w:val="153"/>
        </w:numPr>
        <w:ind w:firstLineChars="0"/>
      </w:pPr>
      <w:r w:rsidRPr="008B17CD">
        <w:t>国家级失业监测系统本身的建设与改造（本项目仅实现对接与上报）。</w:t>
      </w:r>
    </w:p>
    <w:p w14:paraId="27589762" w14:textId="77777777" w:rsidR="001360FF" w:rsidRPr="008B17CD" w:rsidRDefault="006D62E0" w:rsidP="0082386B">
      <w:pPr>
        <w:pStyle w:val="01-"/>
        <w:numPr>
          <w:ilvl w:val="0"/>
          <w:numId w:val="153"/>
        </w:numPr>
        <w:ind w:firstLineChars="0"/>
      </w:pPr>
      <w:r w:rsidRPr="008B17CD">
        <w:t>企业内部人力资源管理系统（</w:t>
      </w:r>
      <w:r w:rsidRPr="008B17CD">
        <w:t>HR</w:t>
      </w:r>
      <w:r w:rsidRPr="008B17CD">
        <w:t>）等第三方系统的深度对接与数据治理</w:t>
      </w:r>
      <w:r w:rsidR="001360FF" w:rsidRPr="008B17CD">
        <w:t>，</w:t>
      </w:r>
      <w:r w:rsidRPr="008B17CD">
        <w:t>除非甲方另行提出并形成已批准的变更。</w:t>
      </w:r>
    </w:p>
    <w:p w14:paraId="492EC727" w14:textId="77777777" w:rsidR="001360FF" w:rsidRPr="008B17CD" w:rsidRDefault="006D62E0" w:rsidP="0082386B">
      <w:pPr>
        <w:pStyle w:val="01-"/>
        <w:numPr>
          <w:ilvl w:val="0"/>
          <w:numId w:val="153"/>
        </w:numPr>
        <w:ind w:firstLineChars="0"/>
      </w:pPr>
      <w:r w:rsidRPr="008B17CD">
        <w:t>移动端原生应用（</w:t>
      </w:r>
      <w:r w:rsidRPr="008B17CD">
        <w:t>iOS/Android</w:t>
      </w:r>
      <w:r w:rsidRPr="008B17CD">
        <w:t>）的开发与上架</w:t>
      </w:r>
      <w:r w:rsidR="001360FF" w:rsidRPr="008B17CD">
        <w:t>，</w:t>
      </w:r>
      <w:r w:rsidRPr="008B17CD">
        <w:t>本系统以</w:t>
      </w:r>
      <w:r w:rsidRPr="008B17CD">
        <w:t xml:space="preserve"> Web </w:t>
      </w:r>
      <w:r w:rsidRPr="008B17CD">
        <w:t>形态为主。</w:t>
      </w:r>
    </w:p>
    <w:p w14:paraId="30EC0F56" w14:textId="77777777" w:rsidR="001360FF" w:rsidRPr="008B17CD" w:rsidRDefault="006D62E0" w:rsidP="0082386B">
      <w:pPr>
        <w:pStyle w:val="01-"/>
        <w:numPr>
          <w:ilvl w:val="0"/>
          <w:numId w:val="153"/>
        </w:numPr>
        <w:ind w:firstLineChars="0"/>
      </w:pPr>
      <w:r w:rsidRPr="008B17CD">
        <w:t>未在</w:t>
      </w:r>
      <w:r w:rsidRPr="008B17CD">
        <w:t>SRS/</w:t>
      </w:r>
      <w:r w:rsidRPr="008B17CD">
        <w:t>工作说明书中明确的新增业务模块与统计口径调整</w:t>
      </w:r>
    </w:p>
    <w:p w14:paraId="734F174F" w14:textId="0F57A89C" w:rsidR="006D62E0" w:rsidRPr="008B17CD" w:rsidRDefault="006D62E0" w:rsidP="001360FF">
      <w:pPr>
        <w:pStyle w:val="03-"/>
        <w:spacing w:before="156"/>
        <w:rPr>
          <w:rFonts w:ascii="Times New Roman"/>
        </w:rPr>
      </w:pPr>
      <w:bookmarkStart w:id="10" w:name="_Toc227099822"/>
      <w:bookmarkStart w:id="11" w:name="_Toc227538512"/>
      <w:r w:rsidRPr="008B17CD">
        <w:rPr>
          <w:rFonts w:ascii="Times New Roman"/>
        </w:rPr>
        <w:t xml:space="preserve">1.5 </w:t>
      </w:r>
      <w:r w:rsidRPr="008B17CD">
        <w:rPr>
          <w:rFonts w:ascii="Times New Roman"/>
        </w:rPr>
        <w:t>主要交付物清单</w:t>
      </w:r>
      <w:bookmarkEnd w:id="10"/>
      <w:bookmarkEnd w:id="11"/>
    </w:p>
    <w:p w14:paraId="3C3E14D4" w14:textId="77528509" w:rsidR="006D62E0" w:rsidRPr="008B17CD" w:rsidRDefault="006D62E0" w:rsidP="001360FF">
      <w:pPr>
        <w:pStyle w:val="01-"/>
        <w:ind w:firstLine="480"/>
      </w:pPr>
      <w:r w:rsidRPr="008B17CD">
        <w:t>本项目交付</w:t>
      </w:r>
      <w:proofErr w:type="gramStart"/>
      <w:r w:rsidRPr="008B17CD">
        <w:t>物分为</w:t>
      </w:r>
      <w:proofErr w:type="gramEnd"/>
      <w:r w:rsidRPr="008B17CD">
        <w:t>软件交付物与文档交付物两类，主要包括但不限于：</w:t>
      </w:r>
    </w:p>
    <w:p w14:paraId="2D3B3B88" w14:textId="35DFA172" w:rsidR="006D62E0" w:rsidRPr="008B17CD" w:rsidRDefault="006D62E0" w:rsidP="001360FF">
      <w:pPr>
        <w:pStyle w:val="01-"/>
        <w:ind w:firstLine="480"/>
      </w:pPr>
      <w:r w:rsidRPr="008B17CD">
        <w:t>系统部署包（后端应用部署包、前端静态资源包）</w:t>
      </w:r>
      <w:r w:rsidR="001360FF" w:rsidRPr="008B17CD">
        <w:t>、</w:t>
      </w:r>
      <w:r w:rsidRPr="008B17CD">
        <w:t>数据库初始化脚本与升级脚本</w:t>
      </w:r>
      <w:r w:rsidR="001360FF" w:rsidRPr="008B17CD">
        <w:t>、</w:t>
      </w:r>
      <w:r w:rsidRPr="008B17CD">
        <w:t>配置文件模板（开发</w:t>
      </w:r>
      <w:r w:rsidRPr="008B17CD">
        <w:t>/</w:t>
      </w:r>
      <w:r w:rsidRPr="008B17CD">
        <w:t>测试</w:t>
      </w:r>
      <w:r w:rsidRPr="008B17CD">
        <w:t>/</w:t>
      </w:r>
      <w:r w:rsidRPr="008B17CD">
        <w:t>生产环境）</w:t>
      </w:r>
      <w:r w:rsidR="001360FF" w:rsidRPr="008B17CD">
        <w:t>、</w:t>
      </w:r>
      <w:r w:rsidRPr="008B17CD">
        <w:t xml:space="preserve">API </w:t>
      </w:r>
      <w:r w:rsidRPr="008B17CD">
        <w:t>文档</w:t>
      </w:r>
    </w:p>
    <w:p w14:paraId="54679EC8" w14:textId="41998BEC" w:rsidR="006D62E0" w:rsidRPr="008B17CD" w:rsidRDefault="006D62E0" w:rsidP="0082386B">
      <w:pPr>
        <w:pStyle w:val="01-"/>
        <w:ind w:firstLine="480"/>
      </w:pPr>
      <w:r w:rsidRPr="008B17CD">
        <w:t>文档交付物</w:t>
      </w:r>
      <w:r w:rsidR="0082386B" w:rsidRPr="008B17CD">
        <w:t>清单如下：</w:t>
      </w:r>
    </w:p>
    <w:p w14:paraId="26433859" w14:textId="77777777" w:rsidR="006D62E0" w:rsidRPr="008B17CD" w:rsidRDefault="006D62E0" w:rsidP="000E7602">
      <w:pPr>
        <w:pStyle w:val="01-"/>
        <w:ind w:firstLine="480"/>
      </w:pPr>
      <w:r w:rsidRPr="008B17CD">
        <w:lastRenderedPageBreak/>
        <w:t>《软件需求规格说明书（</w:t>
      </w:r>
      <w:r w:rsidRPr="008B17CD">
        <w:t>SRS</w:t>
      </w:r>
      <w:r w:rsidRPr="008B17CD">
        <w:t>）》</w:t>
      </w:r>
    </w:p>
    <w:p w14:paraId="7BD57210" w14:textId="77777777" w:rsidR="006D62E0" w:rsidRPr="008B17CD" w:rsidRDefault="006D62E0" w:rsidP="000E7602">
      <w:pPr>
        <w:pStyle w:val="01-"/>
        <w:ind w:firstLine="480"/>
      </w:pPr>
      <w:r w:rsidRPr="008B17CD">
        <w:t>《系统设计说明书》（含架构</w:t>
      </w:r>
      <w:r w:rsidRPr="008B17CD">
        <w:t>/</w:t>
      </w:r>
      <w:r w:rsidRPr="008B17CD">
        <w:t>模块</w:t>
      </w:r>
      <w:r w:rsidRPr="008B17CD">
        <w:t>/</w:t>
      </w:r>
      <w:r w:rsidRPr="008B17CD">
        <w:t>数据库</w:t>
      </w:r>
      <w:r w:rsidRPr="008B17CD">
        <w:t>/</w:t>
      </w:r>
      <w:r w:rsidRPr="008B17CD">
        <w:t>接口设计）</w:t>
      </w:r>
    </w:p>
    <w:p w14:paraId="4685D7CF" w14:textId="77777777" w:rsidR="006D62E0" w:rsidRPr="008B17CD" w:rsidRDefault="006D62E0" w:rsidP="000E7602">
      <w:pPr>
        <w:pStyle w:val="01-"/>
        <w:ind w:firstLine="480"/>
      </w:pPr>
      <w:r w:rsidRPr="008B17CD">
        <w:t>《接口设计说明书》（含与国家系统对接说明）</w:t>
      </w:r>
    </w:p>
    <w:p w14:paraId="17B4EDC1" w14:textId="77777777" w:rsidR="006D62E0" w:rsidRPr="008B17CD" w:rsidRDefault="006D62E0" w:rsidP="000E7602">
      <w:pPr>
        <w:pStyle w:val="01-"/>
        <w:ind w:firstLine="480"/>
      </w:pPr>
      <w:r w:rsidRPr="008B17CD">
        <w:t>《用户操作手册》（分企业</w:t>
      </w:r>
      <w:r w:rsidRPr="008B17CD">
        <w:t>/</w:t>
      </w:r>
      <w:r w:rsidRPr="008B17CD">
        <w:t>市级</w:t>
      </w:r>
      <w:r w:rsidRPr="008B17CD">
        <w:t>/</w:t>
      </w:r>
      <w:r w:rsidRPr="008B17CD">
        <w:t>省级角色）</w:t>
      </w:r>
    </w:p>
    <w:p w14:paraId="1311B884" w14:textId="77777777" w:rsidR="006D62E0" w:rsidRPr="008B17CD" w:rsidRDefault="006D62E0" w:rsidP="000E7602">
      <w:pPr>
        <w:pStyle w:val="01-"/>
        <w:ind w:firstLine="480"/>
      </w:pPr>
      <w:r w:rsidRPr="008B17CD">
        <w:t>《系统管理员手册》（含配置、运维、备份恢复、监控）</w:t>
      </w:r>
    </w:p>
    <w:p w14:paraId="29E06AA9" w14:textId="77777777" w:rsidR="006D62E0" w:rsidRPr="008B17CD" w:rsidRDefault="006D62E0" w:rsidP="000E7602">
      <w:pPr>
        <w:pStyle w:val="01-"/>
        <w:ind w:firstLine="480"/>
      </w:pPr>
      <w:r w:rsidRPr="008B17CD">
        <w:t>《系统部署手册》</w:t>
      </w:r>
    </w:p>
    <w:p w14:paraId="21688C8B" w14:textId="77777777" w:rsidR="006D62E0" w:rsidRPr="008B17CD" w:rsidRDefault="006D62E0" w:rsidP="000E7602">
      <w:pPr>
        <w:pStyle w:val="01-"/>
        <w:ind w:firstLine="480"/>
      </w:pPr>
      <w:r w:rsidRPr="008B17CD">
        <w:t>《数据库设计说明书》（含</w:t>
      </w:r>
      <w:r w:rsidRPr="008B17CD">
        <w:t>E-R</w:t>
      </w:r>
      <w:r w:rsidRPr="008B17CD">
        <w:t>图、数据字典等）</w:t>
      </w:r>
    </w:p>
    <w:p w14:paraId="42E47E59" w14:textId="77777777" w:rsidR="006D62E0" w:rsidRPr="008B17CD" w:rsidRDefault="006D62E0" w:rsidP="000E7602">
      <w:pPr>
        <w:pStyle w:val="01-"/>
        <w:ind w:firstLine="480"/>
      </w:pPr>
      <w:r w:rsidRPr="008B17CD">
        <w:t>《测试报告》（含单元</w:t>
      </w:r>
      <w:r w:rsidRPr="008B17CD">
        <w:t>/</w:t>
      </w:r>
      <w:r w:rsidRPr="008B17CD">
        <w:t>集成</w:t>
      </w:r>
      <w:r w:rsidRPr="008B17CD">
        <w:t>/</w:t>
      </w:r>
      <w:r w:rsidRPr="008B17CD">
        <w:t>系统</w:t>
      </w:r>
      <w:r w:rsidRPr="008B17CD">
        <w:t>/</w:t>
      </w:r>
      <w:r w:rsidRPr="008B17CD">
        <w:t>性能</w:t>
      </w:r>
      <w:r w:rsidRPr="008B17CD">
        <w:t>/</w:t>
      </w:r>
      <w:r w:rsidRPr="008B17CD">
        <w:t>安全测试结果）</w:t>
      </w:r>
    </w:p>
    <w:p w14:paraId="52CFEB9B" w14:textId="77777777" w:rsidR="006D62E0" w:rsidRPr="008B17CD" w:rsidRDefault="006D62E0" w:rsidP="000E7602">
      <w:pPr>
        <w:pStyle w:val="01-"/>
        <w:ind w:firstLine="480"/>
      </w:pPr>
      <w:r w:rsidRPr="008B17CD">
        <w:t>《项目总结报告》</w:t>
      </w:r>
    </w:p>
    <w:p w14:paraId="0D8E79E5" w14:textId="77777777" w:rsidR="006D62E0" w:rsidRPr="008B17CD" w:rsidRDefault="006D62E0" w:rsidP="000E7602">
      <w:pPr>
        <w:pStyle w:val="01-"/>
        <w:ind w:firstLine="480"/>
      </w:pPr>
      <w:r w:rsidRPr="008B17CD">
        <w:t>说明：以上交付物的格式通常为</w:t>
      </w:r>
      <w:r w:rsidRPr="008B17CD">
        <w:t xml:space="preserve"> Word/PDF</w:t>
      </w:r>
      <w:r w:rsidRPr="008B17CD">
        <w:t>（文档类）与</w:t>
      </w:r>
      <w:r w:rsidRPr="008B17CD">
        <w:t xml:space="preserve"> ZIP/WAR/JAR/SQL</w:t>
      </w:r>
      <w:r w:rsidRPr="008B17CD">
        <w:t>（程序与脚本类）。交付物版本需与软件版本一致并可追溯。</w:t>
      </w:r>
    </w:p>
    <w:p w14:paraId="2DE6FED7" w14:textId="77777777" w:rsidR="006D62E0" w:rsidRPr="008B17CD" w:rsidRDefault="006D62E0" w:rsidP="000E7602">
      <w:pPr>
        <w:pStyle w:val="03-"/>
        <w:spacing w:before="156"/>
        <w:rPr>
          <w:rFonts w:ascii="Times New Roman"/>
        </w:rPr>
      </w:pPr>
      <w:bookmarkStart w:id="12" w:name="_Toc227099824"/>
      <w:bookmarkStart w:id="13" w:name="_Toc227538513"/>
      <w:r w:rsidRPr="008B17CD">
        <w:rPr>
          <w:rFonts w:ascii="Times New Roman"/>
        </w:rPr>
        <w:t xml:space="preserve">1.6 </w:t>
      </w:r>
      <w:r w:rsidRPr="008B17CD">
        <w:rPr>
          <w:rFonts w:ascii="Times New Roman"/>
        </w:rPr>
        <w:t>关键约束与假设</w:t>
      </w:r>
      <w:bookmarkEnd w:id="12"/>
      <w:bookmarkEnd w:id="13"/>
    </w:p>
    <w:p w14:paraId="5E4051EE" w14:textId="77777777" w:rsidR="006D62E0" w:rsidRPr="008B17CD" w:rsidRDefault="006D62E0" w:rsidP="000E7602">
      <w:pPr>
        <w:pStyle w:val="04-"/>
        <w:spacing w:before="156"/>
        <w:rPr>
          <w:rFonts w:ascii="Times New Roman"/>
        </w:rPr>
      </w:pPr>
      <w:bookmarkStart w:id="14" w:name="_Toc227099825"/>
      <w:bookmarkStart w:id="15" w:name="_Toc227538514"/>
      <w:r w:rsidRPr="008B17CD">
        <w:rPr>
          <w:rFonts w:ascii="Times New Roman"/>
        </w:rPr>
        <w:t xml:space="preserve">1.6.1 </w:t>
      </w:r>
      <w:r w:rsidRPr="008B17CD">
        <w:rPr>
          <w:rFonts w:ascii="Times New Roman"/>
        </w:rPr>
        <w:t>关键约束</w:t>
      </w:r>
      <w:bookmarkEnd w:id="14"/>
      <w:bookmarkEnd w:id="15"/>
    </w:p>
    <w:p w14:paraId="6493FCC3" w14:textId="7C67F5CF" w:rsidR="006D62E0" w:rsidRPr="008B17CD" w:rsidRDefault="006D62E0" w:rsidP="000E7602">
      <w:pPr>
        <w:pStyle w:val="01-"/>
        <w:ind w:firstLine="480"/>
      </w:pPr>
      <w:r w:rsidRPr="008B17CD">
        <w:t>工期约束：项目开发周期为</w:t>
      </w:r>
      <w:r w:rsidR="00770A9B">
        <w:rPr>
          <w:rFonts w:hint="eastAsia"/>
        </w:rPr>
        <w:t>74</w:t>
      </w:r>
      <w:r w:rsidRPr="008B17CD">
        <w:t>天，需按计划完成各阶段评审与交付。</w:t>
      </w:r>
    </w:p>
    <w:p w14:paraId="1C54B4DC" w14:textId="77777777" w:rsidR="006D62E0" w:rsidRPr="008B17CD" w:rsidRDefault="006D62E0" w:rsidP="000E7602">
      <w:pPr>
        <w:pStyle w:val="01-"/>
        <w:ind w:firstLine="480"/>
      </w:pPr>
      <w:r w:rsidRPr="008B17CD">
        <w:t>范围约束：以《工作说明书》和《</w:t>
      </w:r>
      <w:r w:rsidRPr="008B17CD">
        <w:t>SRS</w:t>
      </w:r>
      <w:r w:rsidRPr="008B17CD">
        <w:t>》所定义的功能范围、系统边界与验收标准为范围基线；新增需求须走变更控制。</w:t>
      </w:r>
    </w:p>
    <w:p w14:paraId="78AB2499" w14:textId="4B091E28" w:rsidR="006D62E0" w:rsidRPr="008B17CD" w:rsidRDefault="006D62E0" w:rsidP="000E7602">
      <w:pPr>
        <w:pStyle w:val="01-"/>
        <w:ind w:firstLine="480"/>
      </w:pPr>
      <w:r w:rsidRPr="008B17CD">
        <w:t>质量与性能约束：系统需满足</w:t>
      </w:r>
      <w:r w:rsidRPr="008B17CD">
        <w:t>SRS</w:t>
      </w:r>
      <w:r w:rsidRPr="008B17CD">
        <w:t>中定义的关键质量与性能指标。</w:t>
      </w:r>
    </w:p>
    <w:p w14:paraId="58A80920" w14:textId="77777777" w:rsidR="006D62E0" w:rsidRPr="008B17CD" w:rsidRDefault="006D62E0" w:rsidP="000E7602">
      <w:pPr>
        <w:pStyle w:val="01-"/>
        <w:ind w:firstLine="480"/>
      </w:pPr>
      <w:r w:rsidRPr="008B17CD">
        <w:t>安全约束：需满足政务信息系统常规安全要求（访问控制、审计留痕、传输加密、密码加密存储、常见</w:t>
      </w:r>
      <w:r w:rsidRPr="008B17CD">
        <w:t>Web</w:t>
      </w:r>
      <w:r w:rsidRPr="008B17CD">
        <w:t>攻击防护等），并在与国家系统对接时满足加密与日志要求。</w:t>
      </w:r>
    </w:p>
    <w:p w14:paraId="41730118" w14:textId="77777777" w:rsidR="006D62E0" w:rsidRPr="008B17CD" w:rsidRDefault="006D62E0" w:rsidP="000E7602">
      <w:pPr>
        <w:pStyle w:val="01-"/>
        <w:ind w:firstLine="480"/>
      </w:pPr>
      <w:r w:rsidRPr="008B17CD">
        <w:t>技术形态约束：本系统以</w:t>
      </w:r>
      <w:r w:rsidRPr="008B17CD">
        <w:t>B/S</w:t>
      </w:r>
      <w:r w:rsidRPr="008B17CD">
        <w:t>架构</w:t>
      </w:r>
      <w:r w:rsidRPr="008B17CD">
        <w:t xml:space="preserve"> Web </w:t>
      </w:r>
      <w:r w:rsidRPr="008B17CD">
        <w:t>应用为主，支持主流浏览器；部署环境与关键技术约束以</w:t>
      </w:r>
      <w:r w:rsidRPr="008B17CD">
        <w:t>SRS“</w:t>
      </w:r>
      <w:r w:rsidRPr="008B17CD">
        <w:t>应用环境</w:t>
      </w:r>
      <w:r w:rsidRPr="008B17CD">
        <w:t>/</w:t>
      </w:r>
      <w:r w:rsidRPr="008B17CD">
        <w:t>实现约束</w:t>
      </w:r>
      <w:r w:rsidRPr="008B17CD">
        <w:t>”</w:t>
      </w:r>
      <w:r w:rsidRPr="008B17CD">
        <w:t>章节为基准。</w:t>
      </w:r>
    </w:p>
    <w:p w14:paraId="73FDC1D8" w14:textId="77777777" w:rsidR="006D62E0" w:rsidRPr="008B17CD" w:rsidRDefault="006D62E0" w:rsidP="000E7602">
      <w:pPr>
        <w:pStyle w:val="04-"/>
        <w:spacing w:before="156"/>
        <w:rPr>
          <w:rFonts w:ascii="Times New Roman"/>
        </w:rPr>
      </w:pPr>
      <w:bookmarkStart w:id="16" w:name="_Toc227099826"/>
      <w:bookmarkStart w:id="17" w:name="_Toc227538515"/>
      <w:r w:rsidRPr="008B17CD">
        <w:rPr>
          <w:rFonts w:ascii="Times New Roman"/>
        </w:rPr>
        <w:t xml:space="preserve">1.6.2 </w:t>
      </w:r>
      <w:r w:rsidRPr="008B17CD">
        <w:rPr>
          <w:rFonts w:ascii="Times New Roman"/>
        </w:rPr>
        <w:t>关键假设</w:t>
      </w:r>
      <w:bookmarkEnd w:id="16"/>
      <w:bookmarkEnd w:id="17"/>
    </w:p>
    <w:p w14:paraId="69026A49" w14:textId="77777777" w:rsidR="006D62E0" w:rsidRPr="008B17CD" w:rsidRDefault="006D62E0" w:rsidP="000E7602">
      <w:pPr>
        <w:pStyle w:val="01-"/>
        <w:ind w:firstLine="480"/>
      </w:pPr>
      <w:r w:rsidRPr="008B17CD">
        <w:t>甲方配合假设：甲方能按里程碑提供业务口径确认、接口规范资料（国家系统字段</w:t>
      </w:r>
      <w:r w:rsidRPr="008B17CD">
        <w:t>/</w:t>
      </w:r>
      <w:r w:rsidRPr="008B17CD">
        <w:t>报文</w:t>
      </w:r>
      <w:r w:rsidRPr="008B17CD">
        <w:t>/</w:t>
      </w:r>
      <w:r w:rsidRPr="008B17CD">
        <w:t>加密要求等）、验收参与人员与验收环境资源，并及时完成评审与签署。</w:t>
      </w:r>
    </w:p>
    <w:p w14:paraId="1CB4653D" w14:textId="77777777" w:rsidR="006D62E0" w:rsidRPr="008B17CD" w:rsidRDefault="006D62E0" w:rsidP="000E7602">
      <w:pPr>
        <w:pStyle w:val="01-"/>
        <w:ind w:firstLine="480"/>
      </w:pPr>
      <w:r w:rsidRPr="008B17CD">
        <w:t>数据与编码假设：行政区划编码、行业分类、企业性质、原因枚举等基础字典由甲方确认或按</w:t>
      </w:r>
      <w:r w:rsidRPr="008B17CD">
        <w:t>SRS</w:t>
      </w:r>
      <w:r w:rsidRPr="008B17CD">
        <w:t>附录执行，后续</w:t>
      </w:r>
      <w:proofErr w:type="gramStart"/>
      <w:r w:rsidRPr="008B17CD">
        <w:t>变更按</w:t>
      </w:r>
      <w:proofErr w:type="gramEnd"/>
      <w:r w:rsidRPr="008B17CD">
        <w:t>配置</w:t>
      </w:r>
      <w:r w:rsidRPr="008B17CD">
        <w:t>/</w:t>
      </w:r>
      <w:r w:rsidRPr="008B17CD">
        <w:t>变更流程处理。</w:t>
      </w:r>
    </w:p>
    <w:p w14:paraId="4F9C8C28" w14:textId="77777777" w:rsidR="006D62E0" w:rsidRPr="008B17CD" w:rsidRDefault="006D62E0" w:rsidP="000E7602">
      <w:pPr>
        <w:pStyle w:val="01-"/>
        <w:ind w:firstLine="480"/>
      </w:pPr>
      <w:r w:rsidRPr="008B17CD">
        <w:lastRenderedPageBreak/>
        <w:t>环境与网络假设：测试与生产部署环境（服务器、网络、证书、域名等）在上线前按计划准备到位；上报期存在集中访问高峰，需提前完成性能验证与容量评估。</w:t>
      </w:r>
    </w:p>
    <w:p w14:paraId="43B9C0CF" w14:textId="77777777" w:rsidR="006D62E0" w:rsidRPr="008B17CD" w:rsidRDefault="006D62E0" w:rsidP="000E7602">
      <w:pPr>
        <w:pStyle w:val="01-"/>
        <w:ind w:firstLine="480"/>
      </w:pPr>
      <w:r w:rsidRPr="008B17CD">
        <w:t>运维假设：项目验收后进入质保与运</w:t>
      </w:r>
      <w:proofErr w:type="gramStart"/>
      <w:r w:rsidRPr="008B17CD">
        <w:t>维阶段</w:t>
      </w:r>
      <w:proofErr w:type="gramEnd"/>
      <w:r w:rsidRPr="008B17CD">
        <w:t>的职责边界、响应时效与</w:t>
      </w:r>
      <w:r w:rsidRPr="008B17CD">
        <w:t>SLA</w:t>
      </w:r>
      <w:r w:rsidRPr="008B17CD">
        <w:t>以合同</w:t>
      </w:r>
      <w:r w:rsidRPr="008B17CD">
        <w:t>/</w:t>
      </w:r>
      <w:r w:rsidRPr="008B17CD">
        <w:t>验收约定为准。</w:t>
      </w:r>
    </w:p>
    <w:p w14:paraId="48269CB7" w14:textId="77777777" w:rsidR="006D62E0" w:rsidRPr="008B17CD" w:rsidRDefault="006D62E0" w:rsidP="000E7602">
      <w:pPr>
        <w:pStyle w:val="03-"/>
        <w:spacing w:before="156"/>
        <w:rPr>
          <w:rFonts w:ascii="Times New Roman"/>
        </w:rPr>
      </w:pPr>
      <w:bookmarkStart w:id="18" w:name="_Toc227099827"/>
      <w:bookmarkStart w:id="19" w:name="_Toc227538516"/>
      <w:r w:rsidRPr="008B17CD">
        <w:rPr>
          <w:rFonts w:ascii="Times New Roman"/>
        </w:rPr>
        <w:t xml:space="preserve">1.7 </w:t>
      </w:r>
      <w:r w:rsidRPr="008B17CD">
        <w:rPr>
          <w:rFonts w:ascii="Times New Roman"/>
        </w:rPr>
        <w:t>关键干系人及职责</w:t>
      </w:r>
      <w:bookmarkEnd w:id="18"/>
      <w:bookmarkEnd w:id="19"/>
    </w:p>
    <w:p w14:paraId="0C56F851" w14:textId="77777777" w:rsidR="006D62E0" w:rsidRPr="008B17CD" w:rsidRDefault="006D62E0" w:rsidP="000E7602">
      <w:pPr>
        <w:pStyle w:val="01-"/>
        <w:ind w:firstLine="480"/>
      </w:pPr>
      <w:r w:rsidRPr="008B17CD">
        <w:t>为保证项目顺利实施，识别关键干系人并明确职责如下（具体名单与联系方式在项目启动后形成《干系人登记册》并受控更新）：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27"/>
        <w:gridCol w:w="2224"/>
        <w:gridCol w:w="5696"/>
      </w:tblGrid>
      <w:tr w:rsidR="00935995" w:rsidRPr="008B17CD" w14:paraId="64554F08" w14:textId="77777777">
        <w:tc>
          <w:tcPr>
            <w:tcW w:w="0" w:type="auto"/>
            <w:hideMark/>
          </w:tcPr>
          <w:p w14:paraId="7F80FB1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干系人类别</w:t>
            </w:r>
          </w:p>
        </w:tc>
        <w:tc>
          <w:tcPr>
            <w:tcW w:w="0" w:type="auto"/>
            <w:hideMark/>
          </w:tcPr>
          <w:p w14:paraId="122E708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代表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组织</w:t>
            </w:r>
          </w:p>
        </w:tc>
        <w:tc>
          <w:tcPr>
            <w:tcW w:w="0" w:type="auto"/>
            <w:hideMark/>
          </w:tcPr>
          <w:p w14:paraId="1A9F178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主要职责</w:t>
            </w:r>
          </w:p>
        </w:tc>
      </w:tr>
      <w:tr w:rsidR="00935995" w:rsidRPr="008B17CD" w14:paraId="1F1E6CBB" w14:textId="77777777">
        <w:tc>
          <w:tcPr>
            <w:tcW w:w="0" w:type="auto"/>
            <w:hideMark/>
          </w:tcPr>
          <w:p w14:paraId="37C5D55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甲方（委托方）</w:t>
            </w:r>
          </w:p>
        </w:tc>
        <w:tc>
          <w:tcPr>
            <w:tcW w:w="0" w:type="auto"/>
            <w:hideMark/>
          </w:tcPr>
          <w:p w14:paraId="3B95AED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云南省相关管理部门（省级主管部门）</w:t>
            </w:r>
          </w:p>
        </w:tc>
        <w:tc>
          <w:tcPr>
            <w:tcW w:w="0" w:type="auto"/>
            <w:hideMark/>
          </w:tcPr>
          <w:p w14:paraId="78603D5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提供业务需求与政策口径；组织需求确认与评审；提供接口规范（国家系统对接）；提供验收人员与验收标准确认；组织验收并签署验收文件。</w:t>
            </w:r>
          </w:p>
        </w:tc>
      </w:tr>
      <w:tr w:rsidR="00935995" w:rsidRPr="008B17CD" w14:paraId="5B7D22BE" w14:textId="77777777">
        <w:tc>
          <w:tcPr>
            <w:tcW w:w="0" w:type="auto"/>
            <w:hideMark/>
          </w:tcPr>
          <w:p w14:paraId="6D3DFCE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验收方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监督方</w:t>
            </w:r>
          </w:p>
        </w:tc>
        <w:tc>
          <w:tcPr>
            <w:tcW w:w="0" w:type="auto"/>
            <w:hideMark/>
          </w:tcPr>
          <w:p w14:paraId="7E1C01E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甲方指定验收组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相关主管部门</w:t>
            </w:r>
          </w:p>
        </w:tc>
        <w:tc>
          <w:tcPr>
            <w:tcW w:w="0" w:type="auto"/>
            <w:hideMark/>
          </w:tcPr>
          <w:p w14:paraId="13811E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依据</w:t>
            </w:r>
            <w:r w:rsidRPr="008B17CD">
              <w:rPr>
                <w:rFonts w:ascii="Times New Roman" w:hAnsi="Times New Roman"/>
              </w:rPr>
              <w:t>SRS</w:t>
            </w:r>
            <w:r w:rsidRPr="008B17CD">
              <w:rPr>
                <w:rFonts w:ascii="Times New Roman" w:hAnsi="Times New Roman"/>
              </w:rPr>
              <w:t>与验收标准执行验收；监督交付物完整性、一致性与可用性；提出验收问题并确认整改闭环。</w:t>
            </w:r>
          </w:p>
        </w:tc>
      </w:tr>
      <w:tr w:rsidR="00935995" w:rsidRPr="008B17CD" w14:paraId="5DCD9F83" w14:textId="77777777">
        <w:tc>
          <w:tcPr>
            <w:tcW w:w="0" w:type="auto"/>
            <w:hideMark/>
          </w:tcPr>
          <w:p w14:paraId="6AAABCF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业务用户代表</w:t>
            </w:r>
          </w:p>
        </w:tc>
        <w:tc>
          <w:tcPr>
            <w:tcW w:w="0" w:type="auto"/>
            <w:hideMark/>
          </w:tcPr>
          <w:p w14:paraId="3320702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省级用户代表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市级用户代表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企业用户代表</w:t>
            </w:r>
          </w:p>
        </w:tc>
        <w:tc>
          <w:tcPr>
            <w:tcW w:w="0" w:type="auto"/>
            <w:hideMark/>
          </w:tcPr>
          <w:p w14:paraId="7E7B5DE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参与原型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流程确认；参与用户验收测试（</w:t>
            </w:r>
            <w:r w:rsidRPr="008B17CD">
              <w:rPr>
                <w:rFonts w:ascii="Times New Roman" w:hAnsi="Times New Roman"/>
              </w:rPr>
              <w:t>UAT</w:t>
            </w:r>
            <w:r w:rsidRPr="008B17CD">
              <w:rPr>
                <w:rFonts w:ascii="Times New Roman" w:hAnsi="Times New Roman"/>
              </w:rPr>
              <w:t>）；反馈使用问题与改进建议；协助制定培训与推广方案。</w:t>
            </w:r>
          </w:p>
        </w:tc>
      </w:tr>
      <w:tr w:rsidR="00935995" w:rsidRPr="008B17CD" w14:paraId="263F1935" w14:textId="77777777">
        <w:tc>
          <w:tcPr>
            <w:tcW w:w="0" w:type="auto"/>
            <w:hideMark/>
          </w:tcPr>
          <w:p w14:paraId="346D3A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乙方项目组</w:t>
            </w:r>
          </w:p>
        </w:tc>
        <w:tc>
          <w:tcPr>
            <w:tcW w:w="0" w:type="auto"/>
            <w:hideMark/>
          </w:tcPr>
          <w:p w14:paraId="5D6B5A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项目经理：朱写；项目团队（</w:t>
            </w:r>
            <w:r w:rsidRPr="008B17CD">
              <w:rPr>
                <w:rFonts w:ascii="Times New Roman" w:hAnsi="Times New Roman"/>
              </w:rPr>
              <w:t>12</w:t>
            </w:r>
            <w:r w:rsidRPr="008B17CD">
              <w:rPr>
                <w:rFonts w:ascii="Times New Roman" w:hAnsi="Times New Roman"/>
              </w:rPr>
              <w:t>人）</w:t>
            </w:r>
          </w:p>
        </w:tc>
        <w:tc>
          <w:tcPr>
            <w:tcW w:w="0" w:type="auto"/>
            <w:hideMark/>
          </w:tcPr>
          <w:p w14:paraId="7A7644E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负责计划编制与执行；组织需求、设计、开发、测试、部署与交付；进行进度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质量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风险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变更控制；按期提交阶段成果并配合验收。</w:t>
            </w:r>
          </w:p>
        </w:tc>
      </w:tr>
      <w:tr w:rsidR="00935995" w:rsidRPr="008B17CD" w14:paraId="72FB1E6D" w14:textId="77777777">
        <w:tc>
          <w:tcPr>
            <w:tcW w:w="0" w:type="auto"/>
            <w:hideMark/>
          </w:tcPr>
          <w:p w14:paraId="5DB6C95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外部依赖方</w:t>
            </w:r>
          </w:p>
        </w:tc>
        <w:tc>
          <w:tcPr>
            <w:tcW w:w="0" w:type="auto"/>
            <w:hideMark/>
          </w:tcPr>
          <w:p w14:paraId="4855F1B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国家系统接口提供方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政务云或机房运维方（如有）</w:t>
            </w:r>
          </w:p>
        </w:tc>
        <w:tc>
          <w:tcPr>
            <w:tcW w:w="0" w:type="auto"/>
            <w:hideMark/>
          </w:tcPr>
          <w:p w14:paraId="242678F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提供接口联调支持与连通环境；提供部署与网络资源支持；配合问题定位与修复验证。</w:t>
            </w:r>
          </w:p>
        </w:tc>
      </w:tr>
    </w:tbl>
    <w:p w14:paraId="26CB2A1E" w14:textId="77777777" w:rsidR="006D62E0" w:rsidRPr="008B17CD" w:rsidRDefault="006D62E0" w:rsidP="000E7602">
      <w:pPr>
        <w:pStyle w:val="02-"/>
        <w:spacing w:before="156" w:after="312"/>
        <w:rPr>
          <w:rFonts w:ascii="Times New Roman"/>
        </w:rPr>
      </w:pPr>
      <w:bookmarkStart w:id="20" w:name="_Toc227099828"/>
      <w:bookmarkStart w:id="21" w:name="_Toc227538517"/>
      <w:r w:rsidRPr="008B17CD">
        <w:rPr>
          <w:rFonts w:ascii="Times New Roman"/>
        </w:rPr>
        <w:t xml:space="preserve">2. </w:t>
      </w:r>
      <w:r w:rsidRPr="008B17CD">
        <w:rPr>
          <w:rFonts w:ascii="Times New Roman"/>
        </w:rPr>
        <w:t>组织与治理（</w:t>
      </w:r>
      <w:r w:rsidRPr="008B17CD">
        <w:rPr>
          <w:rFonts w:ascii="Times New Roman"/>
        </w:rPr>
        <w:t>Project Governance</w:t>
      </w:r>
      <w:r w:rsidRPr="008B17CD">
        <w:rPr>
          <w:rFonts w:ascii="Times New Roman"/>
        </w:rPr>
        <w:t>）</w:t>
      </w:r>
      <w:bookmarkEnd w:id="20"/>
      <w:bookmarkEnd w:id="21"/>
    </w:p>
    <w:p w14:paraId="5B1B97BD" w14:textId="77777777" w:rsidR="006D62E0" w:rsidRPr="008B17CD" w:rsidRDefault="006D62E0" w:rsidP="000E7602">
      <w:pPr>
        <w:pStyle w:val="03-"/>
        <w:spacing w:before="156"/>
        <w:rPr>
          <w:rFonts w:ascii="Times New Roman"/>
        </w:rPr>
      </w:pPr>
      <w:bookmarkStart w:id="22" w:name="_Toc227099829"/>
      <w:bookmarkStart w:id="23" w:name="_Toc227538518"/>
      <w:r w:rsidRPr="008B17CD">
        <w:rPr>
          <w:rFonts w:ascii="Times New Roman"/>
        </w:rPr>
        <w:t xml:space="preserve">2.1 </w:t>
      </w:r>
      <w:r w:rsidRPr="008B17CD">
        <w:rPr>
          <w:rFonts w:ascii="Times New Roman"/>
        </w:rPr>
        <w:t>项目组织结构</w:t>
      </w:r>
      <w:bookmarkEnd w:id="22"/>
      <w:bookmarkEnd w:id="23"/>
    </w:p>
    <w:p w14:paraId="4C991B81" w14:textId="41664648" w:rsidR="006D62E0" w:rsidRPr="008B17CD" w:rsidRDefault="006D62E0" w:rsidP="000E7602">
      <w:pPr>
        <w:pStyle w:val="04-"/>
        <w:spacing w:before="156"/>
        <w:rPr>
          <w:rFonts w:ascii="Times New Roman"/>
        </w:rPr>
      </w:pPr>
      <w:bookmarkStart w:id="24" w:name="_Toc227099830"/>
      <w:bookmarkStart w:id="25" w:name="_Toc227538519"/>
      <w:r w:rsidRPr="008B17CD">
        <w:rPr>
          <w:rFonts w:ascii="Times New Roman"/>
        </w:rPr>
        <w:t xml:space="preserve">2.1.1 </w:t>
      </w:r>
      <w:r w:rsidRPr="008B17CD">
        <w:rPr>
          <w:rFonts w:ascii="Times New Roman"/>
        </w:rPr>
        <w:t>治理原则</w:t>
      </w:r>
      <w:bookmarkEnd w:id="24"/>
      <w:r w:rsidR="00104FCC" w:rsidRPr="008B17CD">
        <w:rPr>
          <w:rFonts w:ascii="Times New Roman"/>
        </w:rPr>
        <w:t>与项目组织结构</w:t>
      </w:r>
      <w:bookmarkEnd w:id="25"/>
    </w:p>
    <w:p w14:paraId="28C108A5" w14:textId="77777777" w:rsidR="006D62E0" w:rsidRPr="008B17CD" w:rsidRDefault="006D62E0" w:rsidP="000B0AB9">
      <w:pPr>
        <w:pStyle w:val="01-"/>
        <w:ind w:firstLine="480"/>
      </w:pPr>
      <w:r w:rsidRPr="008B17CD">
        <w:t>本项目采用</w:t>
      </w:r>
      <w:r w:rsidRPr="008B17CD">
        <w:t>“</w:t>
      </w:r>
      <w:r w:rsidRPr="008B17CD">
        <w:t>甲方业务主导</w:t>
      </w:r>
      <w:r w:rsidRPr="008B17CD">
        <w:t xml:space="preserve"> + </w:t>
      </w:r>
      <w:r w:rsidRPr="008B17CD">
        <w:t>乙方交付负责</w:t>
      </w:r>
      <w:r w:rsidRPr="008B17CD">
        <w:t>”</w:t>
      </w:r>
      <w:r w:rsidRPr="008B17CD">
        <w:t>的治理模式：甲方负责需求口径与验收决策，乙方负责计划执行与交付结果；通过阶段评审与里程碑签署，确保范围受控、进度可视、质量可验、责任可追溯。</w:t>
      </w:r>
    </w:p>
    <w:p w14:paraId="410143FD" w14:textId="3DC041EC" w:rsidR="006D62E0" w:rsidRPr="008B17CD" w:rsidRDefault="006D62E0" w:rsidP="000B0AB9">
      <w:pPr>
        <w:pStyle w:val="01-"/>
        <w:ind w:firstLineChars="0" w:firstLine="420"/>
      </w:pPr>
      <w:r w:rsidRPr="008B17CD">
        <w:t>甲方项目组（业务侧）</w:t>
      </w:r>
      <w:r w:rsidR="000B0AB9" w:rsidRPr="008B17CD">
        <w:t>：</w:t>
      </w:r>
      <w:r w:rsidRPr="008B17CD">
        <w:t>项目负责人</w:t>
      </w:r>
      <w:r w:rsidRPr="008B17CD">
        <w:t>/</w:t>
      </w:r>
      <w:r w:rsidRPr="008B17CD">
        <w:t>业务负责人（负责业务口径与验收决策）</w:t>
      </w:r>
      <w:r w:rsidR="000B0AB9" w:rsidRPr="008B17CD">
        <w:t>、</w:t>
      </w:r>
      <w:r w:rsidRPr="008B17CD">
        <w:t>业务代表（省级</w:t>
      </w:r>
      <w:r w:rsidRPr="008B17CD">
        <w:t>/</w:t>
      </w:r>
      <w:r w:rsidRPr="008B17CD">
        <w:t>市级</w:t>
      </w:r>
      <w:r w:rsidRPr="008B17CD">
        <w:t>/</w:t>
      </w:r>
      <w:r w:rsidRPr="008B17CD">
        <w:t>企业用户代表，参与评审与</w:t>
      </w:r>
      <w:r w:rsidRPr="008B17CD">
        <w:t>UAT</w:t>
      </w:r>
      <w:r w:rsidRPr="008B17CD">
        <w:t>）</w:t>
      </w:r>
      <w:r w:rsidR="000B0AB9" w:rsidRPr="008B17CD">
        <w:t>、</w:t>
      </w:r>
      <w:r w:rsidRPr="008B17CD">
        <w:t>甲方信息化</w:t>
      </w:r>
      <w:r w:rsidRPr="008B17CD">
        <w:t>/</w:t>
      </w:r>
      <w:r w:rsidRPr="008B17CD">
        <w:t>运维代表（配合环境、网络、账号、证书等）</w:t>
      </w:r>
    </w:p>
    <w:p w14:paraId="006E994B" w14:textId="482DED79" w:rsidR="006D62E0" w:rsidRPr="008B17CD" w:rsidRDefault="006D62E0" w:rsidP="000B0AB9">
      <w:pPr>
        <w:pStyle w:val="01-"/>
        <w:ind w:firstLine="480"/>
      </w:pPr>
      <w:r w:rsidRPr="008B17CD">
        <w:lastRenderedPageBreak/>
        <w:t>乙方项目组（交付侧）</w:t>
      </w:r>
      <w:r w:rsidR="000B0AB9" w:rsidRPr="008B17CD">
        <w:t>：</w:t>
      </w:r>
      <w:r w:rsidRPr="008B17CD">
        <w:t>项目经理（</w:t>
      </w:r>
      <w:r w:rsidRPr="008B17CD">
        <w:t>PM</w:t>
      </w:r>
      <w:r w:rsidRPr="008B17CD">
        <w:t>）</w:t>
      </w:r>
      <w:r w:rsidR="000B0AB9" w:rsidRPr="008B17CD">
        <w:t>、</w:t>
      </w:r>
      <w:r w:rsidRPr="008B17CD">
        <w:t>需求与分析（</w:t>
      </w:r>
      <w:r w:rsidRPr="008B17CD">
        <w:t>BA</w:t>
      </w:r>
      <w:r w:rsidRPr="008B17CD">
        <w:t>）</w:t>
      </w:r>
      <w:r w:rsidR="000B0AB9" w:rsidRPr="008B17CD">
        <w:t>、</w:t>
      </w:r>
      <w:r w:rsidRPr="008B17CD">
        <w:t>架构与后端开发</w:t>
      </w:r>
      <w:r w:rsidR="000B0AB9" w:rsidRPr="008B17CD">
        <w:t>、</w:t>
      </w:r>
      <w:r w:rsidRPr="008B17CD">
        <w:t>前端开发</w:t>
      </w:r>
      <w:r w:rsidR="000B0AB9" w:rsidRPr="008B17CD">
        <w:t>、</w:t>
      </w:r>
      <w:r w:rsidRPr="008B17CD">
        <w:t>测试与质量（</w:t>
      </w:r>
      <w:r w:rsidRPr="008B17CD">
        <w:t>QA</w:t>
      </w:r>
      <w:r w:rsidRPr="008B17CD">
        <w:t>）</w:t>
      </w:r>
      <w:r w:rsidR="000B0AB9" w:rsidRPr="008B17CD">
        <w:t>、</w:t>
      </w:r>
      <w:r w:rsidRPr="008B17CD">
        <w:t>配置管理与运维</w:t>
      </w:r>
      <w:r w:rsidRPr="008B17CD">
        <w:t>/</w:t>
      </w:r>
      <w:r w:rsidRPr="008B17CD">
        <w:t>部署（</w:t>
      </w:r>
      <w:r w:rsidRPr="008B17CD">
        <w:t>CM/DevOps</w:t>
      </w:r>
      <w:r w:rsidRPr="008B17CD">
        <w:t>）</w:t>
      </w:r>
      <w:r w:rsidR="000B0AB9" w:rsidRPr="008B17CD">
        <w:t>、</w:t>
      </w:r>
      <w:r w:rsidRPr="008B17CD">
        <w:t>文档与交付</w:t>
      </w:r>
    </w:p>
    <w:p w14:paraId="260F12D4" w14:textId="77777777" w:rsidR="006D62E0" w:rsidRPr="008B17CD" w:rsidRDefault="006D62E0" w:rsidP="000B0AB9">
      <w:pPr>
        <w:pStyle w:val="01-"/>
        <w:ind w:firstLine="480"/>
      </w:pPr>
      <w:r w:rsidRPr="008B17CD">
        <w:t>结合本系统</w:t>
      </w:r>
      <w:r w:rsidRPr="008B17CD">
        <w:t xml:space="preserve"> B/S </w:t>
      </w:r>
      <w:r w:rsidRPr="008B17CD">
        <w:t>架构与</w:t>
      </w:r>
      <w:r w:rsidRPr="008B17CD">
        <w:t>“</w:t>
      </w:r>
      <w:r w:rsidRPr="008B17CD">
        <w:t>备案</w:t>
      </w:r>
      <w:r w:rsidRPr="008B17CD">
        <w:t>—</w:t>
      </w:r>
      <w:r w:rsidRPr="008B17CD">
        <w:t>填报</w:t>
      </w:r>
      <w:r w:rsidRPr="008B17CD">
        <w:t>—</w:t>
      </w:r>
      <w:r w:rsidRPr="008B17CD">
        <w:t>审核</w:t>
      </w:r>
      <w:r w:rsidRPr="008B17CD">
        <w:t>—</w:t>
      </w:r>
      <w:r w:rsidRPr="008B17CD">
        <w:t>汇总分析</w:t>
      </w:r>
      <w:r w:rsidRPr="008B17CD">
        <w:t>—</w:t>
      </w:r>
      <w:r w:rsidRPr="008B17CD">
        <w:t>国家接口上报</w:t>
      </w:r>
      <w:r w:rsidRPr="008B17CD">
        <w:t>”</w:t>
      </w:r>
      <w:r w:rsidRPr="008B17CD">
        <w:t>的业务特点，乙方内部岗位分工如下（可在执行中按迭代适度调整，但需保持职责</w:t>
      </w:r>
      <w:proofErr w:type="gramStart"/>
      <w:r w:rsidRPr="008B17CD">
        <w:t>不</w:t>
      </w:r>
      <w:proofErr w:type="gramEnd"/>
      <w:r w:rsidRPr="008B17CD">
        <w:t>缺位）：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1976"/>
        <w:gridCol w:w="6012"/>
      </w:tblGrid>
      <w:tr w:rsidR="00935995" w:rsidRPr="008B17CD" w14:paraId="0860FFDA" w14:textId="77777777">
        <w:tc>
          <w:tcPr>
            <w:tcW w:w="959" w:type="dxa"/>
            <w:hideMark/>
          </w:tcPr>
          <w:p w14:paraId="2B521FF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姓名</w:t>
            </w:r>
          </w:p>
        </w:tc>
        <w:tc>
          <w:tcPr>
            <w:tcW w:w="1976" w:type="dxa"/>
            <w:hideMark/>
          </w:tcPr>
          <w:p w14:paraId="08A18A8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项目角色</w:t>
            </w:r>
          </w:p>
        </w:tc>
        <w:tc>
          <w:tcPr>
            <w:tcW w:w="0" w:type="auto"/>
            <w:hideMark/>
          </w:tcPr>
          <w:p w14:paraId="384D4BC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主要职责（摘要）</w:t>
            </w:r>
          </w:p>
        </w:tc>
      </w:tr>
      <w:tr w:rsidR="00935995" w:rsidRPr="008B17CD" w14:paraId="026168E3" w14:textId="77777777">
        <w:tc>
          <w:tcPr>
            <w:tcW w:w="959" w:type="dxa"/>
            <w:hideMark/>
          </w:tcPr>
          <w:p w14:paraId="0C44153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朱写</w:t>
            </w:r>
          </w:p>
        </w:tc>
        <w:tc>
          <w:tcPr>
            <w:tcW w:w="1976" w:type="dxa"/>
            <w:hideMark/>
          </w:tcPr>
          <w:p w14:paraId="2AEF336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项目经理（</w:t>
            </w:r>
            <w:r w:rsidRPr="008B17CD">
              <w:rPr>
                <w:rFonts w:ascii="Times New Roman" w:hAnsi="Times New Roman"/>
              </w:rPr>
              <w:t>PM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3593CE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统筹范围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进度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成本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质量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风险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变更；组织评审与沟通；对交付结果与里程碑负责。</w:t>
            </w:r>
          </w:p>
        </w:tc>
      </w:tr>
      <w:tr w:rsidR="00935995" w:rsidRPr="008B17CD" w14:paraId="447629BE" w14:textId="77777777">
        <w:tc>
          <w:tcPr>
            <w:tcW w:w="959" w:type="dxa"/>
            <w:hideMark/>
          </w:tcPr>
          <w:p w14:paraId="6E0173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金青宏</w:t>
            </w:r>
          </w:p>
        </w:tc>
        <w:tc>
          <w:tcPr>
            <w:tcW w:w="1976" w:type="dxa"/>
            <w:hideMark/>
          </w:tcPr>
          <w:p w14:paraId="48B607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需求负责人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业务分析（</w:t>
            </w:r>
            <w:r w:rsidRPr="008B17CD">
              <w:rPr>
                <w:rFonts w:ascii="Times New Roman" w:hAnsi="Times New Roman"/>
              </w:rPr>
              <w:t>BA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0A56F15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需求澄清与基线管理；业务流程与原型说明；需求跟踪矩阵（</w:t>
            </w:r>
            <w:r w:rsidRPr="008B17CD">
              <w:rPr>
                <w:rFonts w:ascii="Times New Roman" w:hAnsi="Times New Roman"/>
              </w:rPr>
              <w:t>RTM</w:t>
            </w:r>
            <w:r w:rsidRPr="008B17CD">
              <w:rPr>
                <w:rFonts w:ascii="Times New Roman" w:hAnsi="Times New Roman"/>
              </w:rPr>
              <w:t>）；协助</w:t>
            </w:r>
            <w:r w:rsidRPr="008B17CD">
              <w:rPr>
                <w:rFonts w:ascii="Times New Roman" w:hAnsi="Times New Roman"/>
              </w:rPr>
              <w:t>UAT</w:t>
            </w:r>
            <w:r w:rsidRPr="008B17CD">
              <w:rPr>
                <w:rFonts w:ascii="Times New Roman" w:hAnsi="Times New Roman"/>
              </w:rPr>
              <w:t>。</w:t>
            </w:r>
          </w:p>
        </w:tc>
      </w:tr>
      <w:tr w:rsidR="00935995" w:rsidRPr="008B17CD" w14:paraId="4373794B" w14:textId="77777777">
        <w:tc>
          <w:tcPr>
            <w:tcW w:w="959" w:type="dxa"/>
            <w:hideMark/>
          </w:tcPr>
          <w:p w14:paraId="042C37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曹彭博</w:t>
            </w:r>
          </w:p>
        </w:tc>
        <w:tc>
          <w:tcPr>
            <w:tcW w:w="1976" w:type="dxa"/>
            <w:hideMark/>
          </w:tcPr>
          <w:p w14:paraId="2F50EBF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系统架构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后端负责人</w:t>
            </w:r>
          </w:p>
        </w:tc>
        <w:tc>
          <w:tcPr>
            <w:tcW w:w="0" w:type="auto"/>
            <w:hideMark/>
          </w:tcPr>
          <w:p w14:paraId="4E7A43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总体架构设计；关键技术方案与代码规范；后端核心模块把控；性能与安全关键点落地。</w:t>
            </w:r>
          </w:p>
        </w:tc>
      </w:tr>
      <w:tr w:rsidR="00935995" w:rsidRPr="008B17CD" w14:paraId="51D08E26" w14:textId="77777777">
        <w:tc>
          <w:tcPr>
            <w:tcW w:w="959" w:type="dxa"/>
            <w:hideMark/>
          </w:tcPr>
          <w:p w14:paraId="40011A2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涂睿轩</w:t>
            </w:r>
          </w:p>
        </w:tc>
        <w:tc>
          <w:tcPr>
            <w:tcW w:w="1976" w:type="dxa"/>
            <w:hideMark/>
          </w:tcPr>
          <w:p w14:paraId="0555E1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后端开发</w:t>
            </w:r>
          </w:p>
        </w:tc>
        <w:tc>
          <w:tcPr>
            <w:tcW w:w="0" w:type="auto"/>
            <w:hideMark/>
          </w:tcPr>
          <w:p w14:paraId="4AB30B9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省级管理端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接口等模块开发；单元测试与代码评审配合；缺陷修复。</w:t>
            </w:r>
          </w:p>
        </w:tc>
      </w:tr>
      <w:tr w:rsidR="00935995" w:rsidRPr="008B17CD" w14:paraId="1D43F2C2" w14:textId="77777777">
        <w:tc>
          <w:tcPr>
            <w:tcW w:w="959" w:type="dxa"/>
            <w:hideMark/>
          </w:tcPr>
          <w:p w14:paraId="48EA30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曾彦承</w:t>
            </w:r>
          </w:p>
        </w:tc>
        <w:tc>
          <w:tcPr>
            <w:tcW w:w="1976" w:type="dxa"/>
            <w:hideMark/>
          </w:tcPr>
          <w:p w14:paraId="5B416FC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后端开发</w:t>
            </w:r>
          </w:p>
        </w:tc>
        <w:tc>
          <w:tcPr>
            <w:tcW w:w="0" w:type="auto"/>
            <w:hideMark/>
          </w:tcPr>
          <w:p w14:paraId="786A336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市级端审核流程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报表流转等模块开发；联调与缺陷修复。</w:t>
            </w:r>
          </w:p>
        </w:tc>
      </w:tr>
      <w:tr w:rsidR="00935995" w:rsidRPr="008B17CD" w14:paraId="20C88C2E" w14:textId="77777777">
        <w:tc>
          <w:tcPr>
            <w:tcW w:w="959" w:type="dxa"/>
            <w:hideMark/>
          </w:tcPr>
          <w:p w14:paraId="52C4B0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钱泰文</w:t>
            </w:r>
          </w:p>
        </w:tc>
        <w:tc>
          <w:tcPr>
            <w:tcW w:w="1976" w:type="dxa"/>
            <w:hideMark/>
          </w:tcPr>
          <w:p w14:paraId="5EAA74C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前端负责人</w:t>
            </w:r>
          </w:p>
        </w:tc>
        <w:tc>
          <w:tcPr>
            <w:tcW w:w="0" w:type="auto"/>
            <w:hideMark/>
          </w:tcPr>
          <w:p w14:paraId="4C4F7F0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前端架构与组件规范；页面</w:t>
            </w:r>
            <w:proofErr w:type="gramStart"/>
            <w:r w:rsidRPr="008B17CD">
              <w:rPr>
                <w:rFonts w:ascii="Times New Roman" w:hAnsi="Times New Roman"/>
              </w:rPr>
              <w:t>交互与</w:t>
            </w:r>
            <w:proofErr w:type="gramEnd"/>
            <w:r w:rsidRPr="008B17CD">
              <w:rPr>
                <w:rFonts w:ascii="Times New Roman" w:hAnsi="Times New Roman"/>
              </w:rPr>
              <w:t>可用性；与后端接口对接；前端性能优化。</w:t>
            </w:r>
          </w:p>
        </w:tc>
      </w:tr>
      <w:tr w:rsidR="00935995" w:rsidRPr="008B17CD" w14:paraId="109D9C1E" w14:textId="77777777">
        <w:tc>
          <w:tcPr>
            <w:tcW w:w="959" w:type="dxa"/>
            <w:hideMark/>
          </w:tcPr>
          <w:p w14:paraId="48B67E6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余博文</w:t>
            </w:r>
            <w:proofErr w:type="gramEnd"/>
          </w:p>
        </w:tc>
        <w:tc>
          <w:tcPr>
            <w:tcW w:w="1976" w:type="dxa"/>
            <w:hideMark/>
          </w:tcPr>
          <w:p w14:paraId="1C1B158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前端开发</w:t>
            </w:r>
          </w:p>
        </w:tc>
        <w:tc>
          <w:tcPr>
            <w:tcW w:w="0" w:type="auto"/>
            <w:hideMark/>
          </w:tcPr>
          <w:p w14:paraId="561577B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企业端填报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查询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通知等页面开发与联调；前端测试配合。</w:t>
            </w:r>
          </w:p>
        </w:tc>
      </w:tr>
      <w:tr w:rsidR="00935995" w:rsidRPr="008B17CD" w14:paraId="471662E3" w14:textId="77777777">
        <w:tc>
          <w:tcPr>
            <w:tcW w:w="959" w:type="dxa"/>
            <w:hideMark/>
          </w:tcPr>
          <w:p w14:paraId="097AE41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曹相阳</w:t>
            </w:r>
          </w:p>
        </w:tc>
        <w:tc>
          <w:tcPr>
            <w:tcW w:w="1976" w:type="dxa"/>
            <w:hideMark/>
          </w:tcPr>
          <w:p w14:paraId="4A8C50B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前端开发</w:t>
            </w:r>
          </w:p>
        </w:tc>
        <w:tc>
          <w:tcPr>
            <w:tcW w:w="0" w:type="auto"/>
            <w:hideMark/>
          </w:tcPr>
          <w:p w14:paraId="040175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省级分析类（图表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多维）页面与导出交互；图表组件集成。</w:t>
            </w:r>
          </w:p>
        </w:tc>
      </w:tr>
      <w:tr w:rsidR="00935995" w:rsidRPr="008B17CD" w14:paraId="644B616F" w14:textId="77777777">
        <w:tc>
          <w:tcPr>
            <w:tcW w:w="959" w:type="dxa"/>
            <w:hideMark/>
          </w:tcPr>
          <w:p w14:paraId="40DC6B1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李一鸣</w:t>
            </w:r>
          </w:p>
        </w:tc>
        <w:tc>
          <w:tcPr>
            <w:tcW w:w="1976" w:type="dxa"/>
            <w:hideMark/>
          </w:tcPr>
          <w:p w14:paraId="630630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测试负责人（</w:t>
            </w:r>
            <w:r w:rsidRPr="008B17CD">
              <w:rPr>
                <w:rFonts w:ascii="Times New Roman" w:hAnsi="Times New Roman"/>
              </w:rPr>
              <w:t>QA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7F89CB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测试计划与用例设计；缺陷管理；回归与发布准入把关；测试报告输出。</w:t>
            </w:r>
          </w:p>
        </w:tc>
      </w:tr>
      <w:tr w:rsidR="00935995" w:rsidRPr="008B17CD" w14:paraId="3F5F3B57" w14:textId="77777777">
        <w:tc>
          <w:tcPr>
            <w:tcW w:w="959" w:type="dxa"/>
            <w:hideMark/>
          </w:tcPr>
          <w:p w14:paraId="3AE5D7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王琛红</w:t>
            </w:r>
          </w:p>
        </w:tc>
        <w:tc>
          <w:tcPr>
            <w:tcW w:w="1976" w:type="dxa"/>
            <w:hideMark/>
          </w:tcPr>
          <w:p w14:paraId="1E869D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测试工程师</w:t>
            </w:r>
          </w:p>
        </w:tc>
        <w:tc>
          <w:tcPr>
            <w:tcW w:w="0" w:type="auto"/>
            <w:hideMark/>
          </w:tcPr>
          <w:p w14:paraId="2D5C0CA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集成测试执行；性能测试配合；验收用例整理；问题复现与验证。</w:t>
            </w:r>
          </w:p>
        </w:tc>
      </w:tr>
      <w:tr w:rsidR="00935995" w:rsidRPr="008B17CD" w14:paraId="56A938C9" w14:textId="77777777">
        <w:tc>
          <w:tcPr>
            <w:tcW w:w="959" w:type="dxa"/>
            <w:hideMark/>
          </w:tcPr>
          <w:p w14:paraId="4374411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王威霖</w:t>
            </w:r>
          </w:p>
        </w:tc>
        <w:tc>
          <w:tcPr>
            <w:tcW w:w="1976" w:type="dxa"/>
            <w:hideMark/>
          </w:tcPr>
          <w:p w14:paraId="5DF0CF1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配置管理</w:t>
            </w:r>
            <w:r w:rsidRPr="008B17CD">
              <w:rPr>
                <w:rFonts w:ascii="Times New Roman" w:hAnsi="Times New Roman"/>
              </w:rPr>
              <w:t>/DevOps</w:t>
            </w:r>
          </w:p>
        </w:tc>
        <w:tc>
          <w:tcPr>
            <w:tcW w:w="0" w:type="auto"/>
            <w:hideMark/>
          </w:tcPr>
          <w:p w14:paraId="7A457BB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Git</w:t>
            </w:r>
            <w:r w:rsidRPr="008B17CD">
              <w:rPr>
                <w:rFonts w:ascii="Times New Roman" w:hAnsi="Times New Roman"/>
              </w:rPr>
              <w:t>与分支策略执行；构建发布；环境配置与部署脚本；版本基线与发布记录。</w:t>
            </w:r>
          </w:p>
        </w:tc>
      </w:tr>
      <w:tr w:rsidR="00935995" w:rsidRPr="008B17CD" w14:paraId="3CB76899" w14:textId="77777777">
        <w:tc>
          <w:tcPr>
            <w:tcW w:w="959" w:type="dxa"/>
            <w:hideMark/>
          </w:tcPr>
          <w:p w14:paraId="34F44E2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孙谋</w:t>
            </w:r>
          </w:p>
        </w:tc>
        <w:tc>
          <w:tcPr>
            <w:tcW w:w="1976" w:type="dxa"/>
            <w:hideMark/>
          </w:tcPr>
          <w:p w14:paraId="1B675E4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文档与交付管理（兼）</w:t>
            </w:r>
          </w:p>
        </w:tc>
        <w:tc>
          <w:tcPr>
            <w:tcW w:w="0" w:type="auto"/>
            <w:hideMark/>
          </w:tcPr>
          <w:p w14:paraId="6797918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交付物清单核对；用户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管理员手册与部署手册组织编写；会议纪要与过程文档归档。</w:t>
            </w:r>
          </w:p>
        </w:tc>
      </w:tr>
    </w:tbl>
    <w:p w14:paraId="7212F80B" w14:textId="77777777" w:rsidR="006D62E0" w:rsidRPr="008B17CD" w:rsidRDefault="006D62E0" w:rsidP="0038646C">
      <w:pPr>
        <w:pStyle w:val="03-"/>
        <w:spacing w:before="156"/>
        <w:rPr>
          <w:rFonts w:ascii="Times New Roman"/>
        </w:rPr>
      </w:pPr>
      <w:bookmarkStart w:id="26" w:name="_Toc227099832"/>
      <w:bookmarkStart w:id="27" w:name="_Toc227538520"/>
      <w:r w:rsidRPr="008B17CD">
        <w:rPr>
          <w:rFonts w:ascii="Times New Roman"/>
        </w:rPr>
        <w:t xml:space="preserve">2.2 </w:t>
      </w:r>
      <w:r w:rsidRPr="008B17CD">
        <w:rPr>
          <w:rFonts w:ascii="Times New Roman"/>
        </w:rPr>
        <w:t>角色与职责矩阵（</w:t>
      </w:r>
      <w:r w:rsidRPr="008B17CD">
        <w:rPr>
          <w:rFonts w:ascii="Times New Roman"/>
        </w:rPr>
        <w:t>RACI</w:t>
      </w:r>
      <w:r w:rsidRPr="008B17CD">
        <w:rPr>
          <w:rFonts w:ascii="Times New Roman"/>
        </w:rPr>
        <w:t>）</w:t>
      </w:r>
      <w:bookmarkEnd w:id="26"/>
      <w:bookmarkEnd w:id="27"/>
    </w:p>
    <w:p w14:paraId="5CC2A82B" w14:textId="4EC75A7D" w:rsidR="006D62E0" w:rsidRPr="008B17CD" w:rsidRDefault="006D62E0" w:rsidP="00104FCC">
      <w:pPr>
        <w:pStyle w:val="01-"/>
        <w:ind w:firstLineChars="0" w:firstLine="0"/>
      </w:pPr>
      <w:bookmarkStart w:id="28" w:name="_Toc227099833"/>
      <w:r w:rsidRPr="008B17CD">
        <w:t xml:space="preserve"> RACI</w:t>
      </w:r>
      <w:r w:rsidRPr="008B17CD">
        <w:t>说明</w:t>
      </w:r>
      <w:bookmarkEnd w:id="28"/>
      <w:r w:rsidR="00104FCC" w:rsidRPr="008B17CD">
        <w:t>：</w:t>
      </w:r>
    </w:p>
    <w:p w14:paraId="32BA624C" w14:textId="77777777" w:rsidR="006D62E0" w:rsidRPr="008B17CD" w:rsidRDefault="006D62E0" w:rsidP="0038646C">
      <w:pPr>
        <w:pStyle w:val="01-"/>
        <w:ind w:firstLine="480"/>
      </w:pPr>
      <w:r w:rsidRPr="008B17CD">
        <w:t>R</w:t>
      </w:r>
      <w:r w:rsidRPr="008B17CD">
        <w:t>（</w:t>
      </w:r>
      <w:r w:rsidRPr="008B17CD">
        <w:t>Responsible</w:t>
      </w:r>
      <w:r w:rsidRPr="008B17CD">
        <w:t>）：直接执行者，对任务完成负责。</w:t>
      </w:r>
    </w:p>
    <w:p w14:paraId="3359CDEF" w14:textId="77777777" w:rsidR="006D62E0" w:rsidRPr="008B17CD" w:rsidRDefault="006D62E0" w:rsidP="0038646C">
      <w:pPr>
        <w:pStyle w:val="01-"/>
        <w:ind w:firstLine="480"/>
      </w:pPr>
      <w:r w:rsidRPr="008B17CD">
        <w:t>A</w:t>
      </w:r>
      <w:r w:rsidRPr="008B17CD">
        <w:t>（</w:t>
      </w:r>
      <w:r w:rsidRPr="008B17CD">
        <w:t>Accountable</w:t>
      </w:r>
      <w:r w:rsidRPr="008B17CD">
        <w:t>）：最终负责者，对结果签字</w:t>
      </w:r>
      <w:r w:rsidRPr="008B17CD">
        <w:t>/</w:t>
      </w:r>
      <w:r w:rsidRPr="008B17CD">
        <w:t>拍板负责（每项仅</w:t>
      </w:r>
      <w:r w:rsidRPr="008B17CD">
        <w:t>1</w:t>
      </w:r>
      <w:r w:rsidRPr="008B17CD">
        <w:t>人）。</w:t>
      </w:r>
    </w:p>
    <w:p w14:paraId="173E18E0" w14:textId="77777777" w:rsidR="006D62E0" w:rsidRPr="008B17CD" w:rsidRDefault="006D62E0" w:rsidP="0038646C">
      <w:pPr>
        <w:pStyle w:val="01-"/>
        <w:ind w:firstLine="480"/>
      </w:pPr>
      <w:r w:rsidRPr="008B17CD">
        <w:t>C</w:t>
      </w:r>
      <w:r w:rsidRPr="008B17CD">
        <w:t>（</w:t>
      </w:r>
      <w:r w:rsidRPr="008B17CD">
        <w:t>Consulted</w:t>
      </w:r>
      <w:r w:rsidRPr="008B17CD">
        <w:t>）：咨询协作方，提供意见</w:t>
      </w:r>
      <w:r w:rsidRPr="008B17CD">
        <w:t>/</w:t>
      </w:r>
      <w:r w:rsidRPr="008B17CD">
        <w:t>输入。</w:t>
      </w:r>
    </w:p>
    <w:p w14:paraId="444D150D" w14:textId="77777777" w:rsidR="006D62E0" w:rsidRPr="008B17CD" w:rsidRDefault="006D62E0" w:rsidP="0038646C">
      <w:pPr>
        <w:pStyle w:val="01-"/>
        <w:ind w:firstLine="480"/>
      </w:pPr>
      <w:r w:rsidRPr="008B17CD">
        <w:t>I</w:t>
      </w:r>
      <w:r w:rsidRPr="008B17CD">
        <w:t>（</w:t>
      </w:r>
      <w:r w:rsidRPr="008B17CD">
        <w:t>Informed</w:t>
      </w:r>
      <w:r w:rsidRPr="008B17CD">
        <w:t>）：需获知进展与结果的相关方。</w:t>
      </w:r>
    </w:p>
    <w:p w14:paraId="5C2D7F18" w14:textId="2F3861A3" w:rsidR="006D62E0" w:rsidRPr="008B17CD" w:rsidRDefault="006D62E0" w:rsidP="00104FCC">
      <w:pPr>
        <w:pStyle w:val="01-"/>
        <w:ind w:firstLineChars="0" w:firstLine="0"/>
      </w:pPr>
      <w:bookmarkStart w:id="29" w:name="_Toc227099834"/>
      <w:r w:rsidRPr="008B17CD">
        <w:t>核心工作项</w:t>
      </w:r>
      <w:r w:rsidRPr="008B17CD">
        <w:t>RACI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7"/>
        <w:gridCol w:w="624"/>
        <w:gridCol w:w="587"/>
        <w:gridCol w:w="659"/>
        <w:gridCol w:w="587"/>
        <w:gridCol w:w="587"/>
        <w:gridCol w:w="587"/>
        <w:gridCol w:w="587"/>
        <w:gridCol w:w="587"/>
        <w:gridCol w:w="587"/>
        <w:gridCol w:w="587"/>
        <w:gridCol w:w="1030"/>
        <w:gridCol w:w="551"/>
      </w:tblGrid>
      <w:tr w:rsidR="00935995" w:rsidRPr="008B17CD" w14:paraId="6B4A314B" w14:textId="77777777">
        <w:tc>
          <w:tcPr>
            <w:tcW w:w="0" w:type="auto"/>
            <w:hideMark/>
          </w:tcPr>
          <w:p w14:paraId="5871A0B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工作项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交付物</w:t>
            </w:r>
          </w:p>
        </w:tc>
        <w:tc>
          <w:tcPr>
            <w:tcW w:w="0" w:type="auto"/>
            <w:hideMark/>
          </w:tcPr>
          <w:p w14:paraId="1A2FAD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项目经理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朱写</w:t>
            </w:r>
          </w:p>
        </w:tc>
        <w:tc>
          <w:tcPr>
            <w:tcW w:w="0" w:type="auto"/>
            <w:hideMark/>
          </w:tcPr>
          <w:p w14:paraId="321A2ED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金青宏</w:t>
            </w:r>
          </w:p>
        </w:tc>
        <w:tc>
          <w:tcPr>
            <w:tcW w:w="0" w:type="auto"/>
            <w:hideMark/>
          </w:tcPr>
          <w:p w14:paraId="31848D9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架构后端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曹彭博</w:t>
            </w:r>
          </w:p>
        </w:tc>
        <w:tc>
          <w:tcPr>
            <w:tcW w:w="0" w:type="auto"/>
            <w:hideMark/>
          </w:tcPr>
          <w:p w14:paraId="45394B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后端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涂睿轩</w:t>
            </w:r>
          </w:p>
        </w:tc>
        <w:tc>
          <w:tcPr>
            <w:tcW w:w="0" w:type="auto"/>
            <w:hideMark/>
          </w:tcPr>
          <w:p w14:paraId="420F5F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后端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曾彦承</w:t>
            </w:r>
          </w:p>
        </w:tc>
        <w:tc>
          <w:tcPr>
            <w:tcW w:w="0" w:type="auto"/>
            <w:hideMark/>
          </w:tcPr>
          <w:p w14:paraId="62CDAA3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钱泰文</w:t>
            </w:r>
          </w:p>
        </w:tc>
        <w:tc>
          <w:tcPr>
            <w:tcW w:w="0" w:type="auto"/>
            <w:hideMark/>
          </w:tcPr>
          <w:p w14:paraId="070838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</w:t>
            </w:r>
            <w:r w:rsidRPr="008B17CD">
              <w:rPr>
                <w:rFonts w:ascii="Times New Roman" w:hAnsi="Times New Roman"/>
              </w:rPr>
              <w:t xml:space="preserve"> </w:t>
            </w:r>
            <w:proofErr w:type="gramStart"/>
            <w:r w:rsidRPr="008B17CD">
              <w:rPr>
                <w:rFonts w:ascii="Times New Roman" w:hAnsi="Times New Roman"/>
              </w:rPr>
              <w:t>余博文</w:t>
            </w:r>
            <w:proofErr w:type="gramEnd"/>
          </w:p>
        </w:tc>
        <w:tc>
          <w:tcPr>
            <w:tcW w:w="0" w:type="auto"/>
            <w:hideMark/>
          </w:tcPr>
          <w:p w14:paraId="61733B3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曹相阳</w:t>
            </w:r>
          </w:p>
        </w:tc>
        <w:tc>
          <w:tcPr>
            <w:tcW w:w="0" w:type="auto"/>
            <w:hideMark/>
          </w:tcPr>
          <w:p w14:paraId="1CB4465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李一鸣</w:t>
            </w:r>
          </w:p>
        </w:tc>
        <w:tc>
          <w:tcPr>
            <w:tcW w:w="0" w:type="auto"/>
            <w:hideMark/>
          </w:tcPr>
          <w:p w14:paraId="4AFB2D6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王琛红</w:t>
            </w:r>
          </w:p>
        </w:tc>
        <w:tc>
          <w:tcPr>
            <w:tcW w:w="0" w:type="auto"/>
            <w:hideMark/>
          </w:tcPr>
          <w:p w14:paraId="2109B2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DevOps </w:t>
            </w:r>
            <w:r w:rsidRPr="008B17CD">
              <w:rPr>
                <w:rFonts w:ascii="Times New Roman" w:hAnsi="Times New Roman"/>
              </w:rPr>
              <w:t>王威霖</w:t>
            </w:r>
          </w:p>
        </w:tc>
        <w:tc>
          <w:tcPr>
            <w:tcW w:w="0" w:type="auto"/>
            <w:hideMark/>
          </w:tcPr>
          <w:p w14:paraId="0C09B3F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</w:t>
            </w:r>
            <w:r w:rsidRPr="008B17CD">
              <w:rPr>
                <w:rFonts w:ascii="Times New Roman" w:hAnsi="Times New Roman"/>
              </w:rPr>
              <w:t xml:space="preserve"> </w:t>
            </w:r>
            <w:r w:rsidRPr="008B17CD">
              <w:rPr>
                <w:rFonts w:ascii="Times New Roman" w:hAnsi="Times New Roman"/>
              </w:rPr>
              <w:t>孙谋</w:t>
            </w:r>
          </w:p>
        </w:tc>
      </w:tr>
      <w:tr w:rsidR="00935995" w:rsidRPr="008B17CD" w14:paraId="592708E6" w14:textId="77777777">
        <w:tc>
          <w:tcPr>
            <w:tcW w:w="0" w:type="auto"/>
            <w:hideMark/>
          </w:tcPr>
          <w:p w14:paraId="1852024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需求澄清与需求基线（含</w:t>
            </w:r>
            <w:r w:rsidRPr="008B17CD">
              <w:rPr>
                <w:rFonts w:ascii="Times New Roman" w:hAnsi="Times New Roman"/>
              </w:rPr>
              <w:t>RTM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1D2E5DB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16CD51D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5DC8F58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18008C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27DD476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6F0932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EE171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39BA1CE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33F340A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160326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11DF1C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3762822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</w:tr>
      <w:tr w:rsidR="00935995" w:rsidRPr="008B17CD" w14:paraId="25CE287B" w14:textId="77777777">
        <w:tc>
          <w:tcPr>
            <w:tcW w:w="0" w:type="auto"/>
            <w:hideMark/>
          </w:tcPr>
          <w:p w14:paraId="498D426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总体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详细设计说明书</w:t>
            </w:r>
          </w:p>
        </w:tc>
        <w:tc>
          <w:tcPr>
            <w:tcW w:w="0" w:type="auto"/>
            <w:hideMark/>
          </w:tcPr>
          <w:p w14:paraId="4B3899D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5572D10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30CADA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713CC1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2D5A04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1872C5C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61ADC3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4F7EA07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47DECC7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9561BB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0772F1D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5FB45F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</w:tr>
      <w:tr w:rsidR="00935995" w:rsidRPr="008B17CD" w14:paraId="3D6E66DB" w14:textId="77777777">
        <w:tc>
          <w:tcPr>
            <w:tcW w:w="0" w:type="auto"/>
            <w:hideMark/>
          </w:tcPr>
          <w:p w14:paraId="70F3BA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企业</w:t>
            </w:r>
            <w:proofErr w:type="gramStart"/>
            <w:r w:rsidRPr="008B17CD">
              <w:rPr>
                <w:rFonts w:ascii="Times New Roman" w:hAnsi="Times New Roman"/>
              </w:rPr>
              <w:t>端功能</w:t>
            </w:r>
            <w:proofErr w:type="gramEnd"/>
            <w:r w:rsidRPr="008B17CD">
              <w:rPr>
                <w:rFonts w:ascii="Times New Roman" w:hAnsi="Times New Roman"/>
              </w:rPr>
              <w:t>实现与联调</w:t>
            </w:r>
          </w:p>
        </w:tc>
        <w:tc>
          <w:tcPr>
            <w:tcW w:w="0" w:type="auto"/>
            <w:hideMark/>
          </w:tcPr>
          <w:p w14:paraId="51579B9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28F913B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7676838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3BA1FF9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50D7C4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0099A7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21BA08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78DB43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EB6E9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1A382CC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781B347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6B8DFC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</w:tr>
      <w:tr w:rsidR="00935995" w:rsidRPr="008B17CD" w14:paraId="62A0E39B" w14:textId="77777777">
        <w:tc>
          <w:tcPr>
            <w:tcW w:w="0" w:type="auto"/>
            <w:hideMark/>
          </w:tcPr>
          <w:p w14:paraId="4F6CBF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市级端审核与上报实现</w:t>
            </w:r>
          </w:p>
        </w:tc>
        <w:tc>
          <w:tcPr>
            <w:tcW w:w="0" w:type="auto"/>
            <w:hideMark/>
          </w:tcPr>
          <w:p w14:paraId="1A0B647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421A687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A25CC3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6718E61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413F3D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321F50A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7665A11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33E185F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6DDDE8F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754026F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392307A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FE86C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</w:tr>
      <w:tr w:rsidR="00935995" w:rsidRPr="008B17CD" w14:paraId="048A91B7" w14:textId="77777777">
        <w:tc>
          <w:tcPr>
            <w:tcW w:w="0" w:type="auto"/>
            <w:hideMark/>
          </w:tcPr>
          <w:p w14:paraId="514893B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省级管理</w:t>
            </w:r>
            <w:proofErr w:type="gramStart"/>
            <w:r w:rsidRPr="008B17CD">
              <w:rPr>
                <w:rFonts w:ascii="Times New Roman" w:hAnsi="Times New Roman"/>
              </w:rPr>
              <w:t>端实现</w:t>
            </w:r>
            <w:proofErr w:type="gramEnd"/>
          </w:p>
        </w:tc>
        <w:tc>
          <w:tcPr>
            <w:tcW w:w="0" w:type="auto"/>
            <w:hideMark/>
          </w:tcPr>
          <w:p w14:paraId="6856B3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613A033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99B5A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27EA1AC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5B127A8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6EF3109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7DCF52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15A6AC6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3631A43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2976C5C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C8E224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3C7015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</w:tr>
      <w:tr w:rsidR="00935995" w:rsidRPr="008B17CD" w14:paraId="19045206" w14:textId="77777777">
        <w:tc>
          <w:tcPr>
            <w:tcW w:w="0" w:type="auto"/>
            <w:hideMark/>
          </w:tcPr>
          <w:p w14:paraId="5304D4A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省级分析（图表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多维）实现</w:t>
            </w:r>
          </w:p>
        </w:tc>
        <w:tc>
          <w:tcPr>
            <w:tcW w:w="0" w:type="auto"/>
            <w:hideMark/>
          </w:tcPr>
          <w:p w14:paraId="7B5FB75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2209F4F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7307E9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118CDCB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63FC8B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6A7A2B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6BEFFF5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712478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1F1FD40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23153FD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13F29A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6F2C7EA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</w:tr>
      <w:tr w:rsidR="00935995" w:rsidRPr="008B17CD" w14:paraId="03ACF8FD" w14:textId="77777777">
        <w:tc>
          <w:tcPr>
            <w:tcW w:w="0" w:type="auto"/>
            <w:hideMark/>
          </w:tcPr>
          <w:p w14:paraId="55CB5E6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国家系统接口对接（含日志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重试）</w:t>
            </w:r>
          </w:p>
        </w:tc>
        <w:tc>
          <w:tcPr>
            <w:tcW w:w="0" w:type="auto"/>
            <w:hideMark/>
          </w:tcPr>
          <w:p w14:paraId="75F1BE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562FDF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59B7F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39813EE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2E56B5F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F9009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63B7C0F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1B719E2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70CC94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736CF93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36A25C3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DB8C0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</w:tr>
      <w:tr w:rsidR="00935995" w:rsidRPr="008B17CD" w14:paraId="6F45B08E" w14:textId="77777777">
        <w:tc>
          <w:tcPr>
            <w:tcW w:w="0" w:type="auto"/>
            <w:hideMark/>
          </w:tcPr>
          <w:p w14:paraId="1DD8A6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测试计划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用例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缺陷管理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测试报告</w:t>
            </w:r>
          </w:p>
        </w:tc>
        <w:tc>
          <w:tcPr>
            <w:tcW w:w="0" w:type="auto"/>
            <w:hideMark/>
          </w:tcPr>
          <w:p w14:paraId="1B85C1B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7565CFD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5DE257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F3804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3301A18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609F64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5DE830D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2FA6E9A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315E3F9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07BAB69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20FA6DF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25919F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</w:tr>
      <w:tr w:rsidR="00935995" w:rsidRPr="008B17CD" w14:paraId="2D3BE591" w14:textId="77777777">
        <w:tc>
          <w:tcPr>
            <w:tcW w:w="0" w:type="auto"/>
            <w:hideMark/>
          </w:tcPr>
          <w:p w14:paraId="5F932EA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部署发布与环境准备（测试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验收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生产）</w:t>
            </w:r>
          </w:p>
        </w:tc>
        <w:tc>
          <w:tcPr>
            <w:tcW w:w="0" w:type="auto"/>
            <w:hideMark/>
          </w:tcPr>
          <w:p w14:paraId="2C7161E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14C5E5B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070953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0BDCCDC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30CFE7C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32FC4B0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13D76E8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AB774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7AEBF61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94D4C6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357959D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  <w:tc>
          <w:tcPr>
            <w:tcW w:w="0" w:type="auto"/>
            <w:hideMark/>
          </w:tcPr>
          <w:p w14:paraId="0B789D6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</w:tr>
      <w:tr w:rsidR="00935995" w:rsidRPr="008B17CD" w14:paraId="331AA427" w14:textId="77777777">
        <w:tc>
          <w:tcPr>
            <w:tcW w:w="0" w:type="auto"/>
            <w:hideMark/>
          </w:tcPr>
          <w:p w14:paraId="6DE2C1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用户手册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部署手册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交付物打包归档</w:t>
            </w:r>
          </w:p>
        </w:tc>
        <w:tc>
          <w:tcPr>
            <w:tcW w:w="0" w:type="auto"/>
            <w:hideMark/>
          </w:tcPr>
          <w:p w14:paraId="2F2211B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490F559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6C53DBE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6827D00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5A65B0A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0A3600E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54CCA34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49A00DE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1C42BC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73DA35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22B03F9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5E8518F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</w:t>
            </w:r>
          </w:p>
        </w:tc>
      </w:tr>
    </w:tbl>
    <w:p w14:paraId="20183467" w14:textId="49EA1F44" w:rsidR="006D62E0" w:rsidRPr="008B17CD" w:rsidRDefault="006D62E0" w:rsidP="00A8725B">
      <w:pPr>
        <w:pStyle w:val="01-"/>
        <w:ind w:firstLineChars="0" w:firstLine="0"/>
      </w:pPr>
      <w:r w:rsidRPr="008B17CD">
        <w:t>甲乙双方在关键决策中的职责分界</w:t>
      </w:r>
      <w:r w:rsidR="00A8725B" w:rsidRPr="008B17CD">
        <w:t>标准如下</w:t>
      </w:r>
    </w:p>
    <w:p w14:paraId="5B9F0ACA" w14:textId="77777777" w:rsidR="006D62E0" w:rsidRPr="008B17CD" w:rsidRDefault="006D62E0" w:rsidP="007A031F">
      <w:pPr>
        <w:pStyle w:val="01-"/>
        <w:ind w:firstLine="480"/>
      </w:pPr>
      <w:r w:rsidRPr="008B17CD">
        <w:t>需求口径与验收标准：甲方</w:t>
      </w:r>
      <w:r w:rsidRPr="008B17CD">
        <w:t xml:space="preserve"> A</w:t>
      </w:r>
      <w:r w:rsidRPr="008B17CD">
        <w:t>；乙方</w:t>
      </w:r>
      <w:r w:rsidRPr="008B17CD">
        <w:t xml:space="preserve"> R/C</w:t>
      </w:r>
      <w:r w:rsidRPr="008B17CD">
        <w:t>。</w:t>
      </w:r>
    </w:p>
    <w:p w14:paraId="7F6DCA22" w14:textId="77777777" w:rsidR="006D62E0" w:rsidRPr="008B17CD" w:rsidRDefault="006D62E0" w:rsidP="007A031F">
      <w:pPr>
        <w:pStyle w:val="01-"/>
        <w:ind w:firstLine="480"/>
      </w:pPr>
      <w:r w:rsidRPr="008B17CD">
        <w:t>范围变更批准（</w:t>
      </w:r>
      <w:r w:rsidRPr="008B17CD">
        <w:t>CCB</w:t>
      </w:r>
      <w:r w:rsidRPr="008B17CD">
        <w:t>）：甲方</w:t>
      </w:r>
      <w:r w:rsidRPr="008B17CD">
        <w:t xml:space="preserve"> A</w:t>
      </w:r>
      <w:r w:rsidRPr="008B17CD">
        <w:t>；乙方（</w:t>
      </w:r>
      <w:r w:rsidRPr="008B17CD">
        <w:t>PM</w:t>
      </w:r>
      <w:r w:rsidRPr="008B17CD">
        <w:t>）</w:t>
      </w:r>
      <w:r w:rsidRPr="008B17CD">
        <w:t>R</w:t>
      </w:r>
      <w:r w:rsidRPr="008B17CD">
        <w:t>；相关角色</w:t>
      </w:r>
      <w:r w:rsidRPr="008B17CD">
        <w:t xml:space="preserve"> C</w:t>
      </w:r>
      <w:r w:rsidRPr="008B17CD">
        <w:t>。</w:t>
      </w:r>
    </w:p>
    <w:p w14:paraId="31F089FE" w14:textId="77777777" w:rsidR="006D62E0" w:rsidRPr="008B17CD" w:rsidRDefault="006D62E0" w:rsidP="007A031F">
      <w:pPr>
        <w:pStyle w:val="01-"/>
        <w:ind w:firstLine="480"/>
      </w:pPr>
      <w:r w:rsidRPr="008B17CD">
        <w:t>上线</w:t>
      </w:r>
      <w:r w:rsidRPr="008B17CD">
        <w:t>/</w:t>
      </w:r>
      <w:r w:rsidRPr="008B17CD">
        <w:t>验收签署：甲方</w:t>
      </w:r>
      <w:r w:rsidRPr="008B17CD">
        <w:t xml:space="preserve"> A</w:t>
      </w:r>
      <w:r w:rsidRPr="008B17CD">
        <w:t>；乙方</w:t>
      </w:r>
      <w:r w:rsidRPr="008B17CD">
        <w:t xml:space="preserve"> R</w:t>
      </w:r>
      <w:r w:rsidRPr="008B17CD">
        <w:t>；业务代表</w:t>
      </w:r>
      <w:r w:rsidRPr="008B17CD">
        <w:t xml:space="preserve"> C</w:t>
      </w:r>
      <w:r w:rsidRPr="008B17CD">
        <w:t>。</w:t>
      </w:r>
    </w:p>
    <w:p w14:paraId="73EA90B0" w14:textId="77777777" w:rsidR="006D62E0" w:rsidRPr="008B17CD" w:rsidRDefault="006D62E0" w:rsidP="007A031F">
      <w:pPr>
        <w:pStyle w:val="03-"/>
        <w:spacing w:before="156"/>
        <w:rPr>
          <w:rFonts w:ascii="Times New Roman"/>
        </w:rPr>
      </w:pPr>
      <w:bookmarkStart w:id="30" w:name="_Toc227099835"/>
      <w:bookmarkStart w:id="31" w:name="_Toc227538521"/>
      <w:r w:rsidRPr="008B17CD">
        <w:rPr>
          <w:rFonts w:ascii="Times New Roman"/>
        </w:rPr>
        <w:t xml:space="preserve">2.3 </w:t>
      </w:r>
      <w:r w:rsidRPr="008B17CD">
        <w:rPr>
          <w:rFonts w:ascii="Times New Roman"/>
        </w:rPr>
        <w:t>沟通计划</w:t>
      </w:r>
      <w:bookmarkEnd w:id="30"/>
      <w:bookmarkEnd w:id="31"/>
    </w:p>
    <w:p w14:paraId="68711CD7" w14:textId="65B3A34D" w:rsidR="006D62E0" w:rsidRPr="008B17CD" w:rsidRDefault="006D62E0" w:rsidP="007A031F">
      <w:pPr>
        <w:pStyle w:val="04-"/>
        <w:spacing w:before="156"/>
        <w:rPr>
          <w:rFonts w:ascii="Times New Roman"/>
        </w:rPr>
      </w:pPr>
      <w:bookmarkStart w:id="32" w:name="_Toc227099836"/>
      <w:bookmarkStart w:id="33" w:name="_Toc227538522"/>
      <w:r w:rsidRPr="008B17CD">
        <w:rPr>
          <w:rFonts w:ascii="Times New Roman"/>
        </w:rPr>
        <w:lastRenderedPageBreak/>
        <w:t>2.3.</w:t>
      </w:r>
      <w:r w:rsidR="00B451B3" w:rsidRPr="008B17CD">
        <w:rPr>
          <w:rFonts w:ascii="Times New Roman"/>
        </w:rPr>
        <w:t>1</w:t>
      </w:r>
      <w:r w:rsidRPr="008B17CD">
        <w:rPr>
          <w:rFonts w:ascii="Times New Roman"/>
        </w:rPr>
        <w:t xml:space="preserve"> </w:t>
      </w:r>
      <w:r w:rsidRPr="008B17CD">
        <w:rPr>
          <w:rFonts w:ascii="Times New Roman"/>
        </w:rPr>
        <w:t>会议与沟通机制</w:t>
      </w:r>
      <w:bookmarkEnd w:id="32"/>
      <w:bookmarkEnd w:id="33"/>
    </w:p>
    <w:p w14:paraId="0E6F0437" w14:textId="7A859A67" w:rsidR="00B451B3" w:rsidRPr="008B17CD" w:rsidRDefault="00B451B3" w:rsidP="00B451B3">
      <w:pPr>
        <w:pStyle w:val="01-"/>
        <w:ind w:firstLine="480"/>
      </w:pPr>
      <w:r w:rsidRPr="008B17CD">
        <w:t>通过制度化沟通实现信息透明、风险前置、决策可追溯，确保</w:t>
      </w:r>
      <w:r w:rsidRPr="008B17CD">
        <w:t>“</w:t>
      </w:r>
      <w:r w:rsidRPr="008B17CD">
        <w:t>需求一致、计划一致、交付一致</w:t>
      </w:r>
      <w:r w:rsidRPr="008B17CD">
        <w:t>”</w:t>
      </w:r>
      <w:r w:rsidRPr="008B17CD"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6"/>
        <w:gridCol w:w="1023"/>
        <w:gridCol w:w="2731"/>
        <w:gridCol w:w="1949"/>
        <w:gridCol w:w="2068"/>
      </w:tblGrid>
      <w:tr w:rsidR="00935995" w:rsidRPr="008B17CD" w14:paraId="22E44AB6" w14:textId="77777777">
        <w:tc>
          <w:tcPr>
            <w:tcW w:w="0" w:type="auto"/>
            <w:hideMark/>
          </w:tcPr>
          <w:p w14:paraId="566C60B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沟通活动</w:t>
            </w:r>
          </w:p>
        </w:tc>
        <w:tc>
          <w:tcPr>
            <w:tcW w:w="0" w:type="auto"/>
            <w:hideMark/>
          </w:tcPr>
          <w:p w14:paraId="16C702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频率</w:t>
            </w:r>
          </w:p>
        </w:tc>
        <w:tc>
          <w:tcPr>
            <w:tcW w:w="0" w:type="auto"/>
            <w:hideMark/>
          </w:tcPr>
          <w:p w14:paraId="6BBAC72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参与方</w:t>
            </w:r>
          </w:p>
        </w:tc>
        <w:tc>
          <w:tcPr>
            <w:tcW w:w="0" w:type="auto"/>
            <w:hideMark/>
          </w:tcPr>
          <w:p w14:paraId="7776DF6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输入</w:t>
            </w:r>
          </w:p>
        </w:tc>
        <w:tc>
          <w:tcPr>
            <w:tcW w:w="0" w:type="auto"/>
            <w:hideMark/>
          </w:tcPr>
          <w:p w14:paraId="26659A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输出</w:t>
            </w:r>
          </w:p>
        </w:tc>
      </w:tr>
      <w:tr w:rsidR="00935995" w:rsidRPr="008B17CD" w14:paraId="0CC9C0B3" w14:textId="77777777">
        <w:tc>
          <w:tcPr>
            <w:tcW w:w="0" w:type="auto"/>
            <w:hideMark/>
          </w:tcPr>
          <w:p w14:paraId="2B12DC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项目周</w:t>
            </w:r>
            <w:proofErr w:type="gramEnd"/>
            <w:r w:rsidRPr="008B17CD">
              <w:rPr>
                <w:rFonts w:ascii="Times New Roman" w:hAnsi="Times New Roman"/>
              </w:rPr>
              <w:t>例会</w:t>
            </w:r>
          </w:p>
        </w:tc>
        <w:tc>
          <w:tcPr>
            <w:tcW w:w="0" w:type="auto"/>
            <w:hideMark/>
          </w:tcPr>
          <w:p w14:paraId="0D9EC67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</w:t>
            </w:r>
            <w:r w:rsidRPr="008B17CD">
              <w:rPr>
                <w:rFonts w:ascii="Times New Roman" w:hAnsi="Times New Roman"/>
              </w:rPr>
              <w:t>1</w:t>
            </w:r>
            <w:r w:rsidRPr="008B17CD">
              <w:rPr>
                <w:rFonts w:ascii="Times New Roman" w:hAnsi="Times New Roman"/>
              </w:rPr>
              <w:t>次</w:t>
            </w:r>
          </w:p>
        </w:tc>
        <w:tc>
          <w:tcPr>
            <w:tcW w:w="0" w:type="auto"/>
            <w:hideMark/>
          </w:tcPr>
          <w:p w14:paraId="1F30BC0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甲方代表、乙方全员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核心成员</w:t>
            </w:r>
          </w:p>
        </w:tc>
        <w:tc>
          <w:tcPr>
            <w:tcW w:w="0" w:type="auto"/>
            <w:hideMark/>
          </w:tcPr>
          <w:p w14:paraId="2BA9B7C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周计划、风险问题、变更申请</w:t>
            </w:r>
          </w:p>
        </w:tc>
        <w:tc>
          <w:tcPr>
            <w:tcW w:w="0" w:type="auto"/>
            <w:hideMark/>
          </w:tcPr>
          <w:p w14:paraId="28FCFE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周报、行动项清单、风险更新</w:t>
            </w:r>
          </w:p>
        </w:tc>
      </w:tr>
      <w:tr w:rsidR="00935995" w:rsidRPr="008B17CD" w14:paraId="2EFC96D0" w14:textId="77777777">
        <w:tc>
          <w:tcPr>
            <w:tcW w:w="0" w:type="auto"/>
            <w:hideMark/>
          </w:tcPr>
          <w:p w14:paraId="32F23BC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需求澄清会</w:t>
            </w:r>
          </w:p>
        </w:tc>
        <w:tc>
          <w:tcPr>
            <w:tcW w:w="0" w:type="auto"/>
            <w:hideMark/>
          </w:tcPr>
          <w:p w14:paraId="11EC87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需求阶段按需</w:t>
            </w:r>
          </w:p>
        </w:tc>
        <w:tc>
          <w:tcPr>
            <w:tcW w:w="0" w:type="auto"/>
            <w:hideMark/>
          </w:tcPr>
          <w:p w14:paraId="3A04FEC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甲方业务代表、乙方</w:t>
            </w:r>
            <w:r w:rsidRPr="008B17CD">
              <w:rPr>
                <w:rFonts w:ascii="Times New Roman" w:hAnsi="Times New Roman"/>
              </w:rPr>
              <w:t>BA/</w:t>
            </w:r>
            <w:r w:rsidRPr="008B17CD">
              <w:rPr>
                <w:rFonts w:ascii="Times New Roman" w:hAnsi="Times New Roman"/>
              </w:rPr>
              <w:t>架构</w:t>
            </w:r>
            <w:r w:rsidRPr="008B17CD">
              <w:rPr>
                <w:rFonts w:ascii="Times New Roman" w:hAnsi="Times New Roman"/>
              </w:rPr>
              <w:t>/PM</w:t>
            </w:r>
          </w:p>
        </w:tc>
        <w:tc>
          <w:tcPr>
            <w:tcW w:w="0" w:type="auto"/>
            <w:hideMark/>
          </w:tcPr>
          <w:p w14:paraId="6CAF97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需求列表、原型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流程</w:t>
            </w:r>
          </w:p>
        </w:tc>
        <w:tc>
          <w:tcPr>
            <w:tcW w:w="0" w:type="auto"/>
            <w:hideMark/>
          </w:tcPr>
          <w:p w14:paraId="274577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需求澄清纪要、需求确认项</w:t>
            </w:r>
          </w:p>
        </w:tc>
      </w:tr>
      <w:tr w:rsidR="00935995" w:rsidRPr="008B17CD" w14:paraId="3F405AA1" w14:textId="77777777">
        <w:tc>
          <w:tcPr>
            <w:tcW w:w="0" w:type="auto"/>
            <w:hideMark/>
          </w:tcPr>
          <w:p w14:paraId="2B3264C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设计评审会</w:t>
            </w:r>
          </w:p>
        </w:tc>
        <w:tc>
          <w:tcPr>
            <w:tcW w:w="0" w:type="auto"/>
            <w:hideMark/>
          </w:tcPr>
          <w:p w14:paraId="47502CF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设计完成时</w:t>
            </w:r>
          </w:p>
        </w:tc>
        <w:tc>
          <w:tcPr>
            <w:tcW w:w="0" w:type="auto"/>
            <w:hideMark/>
          </w:tcPr>
          <w:p w14:paraId="69DA96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甲方技术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运维代表、乙方架构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开发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>/PM</w:t>
            </w:r>
          </w:p>
        </w:tc>
        <w:tc>
          <w:tcPr>
            <w:tcW w:w="0" w:type="auto"/>
            <w:hideMark/>
          </w:tcPr>
          <w:p w14:paraId="01CB21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设计说明书</w:t>
            </w:r>
          </w:p>
        </w:tc>
        <w:tc>
          <w:tcPr>
            <w:tcW w:w="0" w:type="auto"/>
            <w:hideMark/>
          </w:tcPr>
          <w:p w14:paraId="68D7F0D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评审结论、整改清单</w:t>
            </w:r>
          </w:p>
        </w:tc>
      </w:tr>
      <w:tr w:rsidR="00935995" w:rsidRPr="008B17CD" w14:paraId="319517C1" w14:textId="77777777">
        <w:tc>
          <w:tcPr>
            <w:tcW w:w="0" w:type="auto"/>
            <w:hideMark/>
          </w:tcPr>
          <w:p w14:paraId="22E1A5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迭代评审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演示</w:t>
            </w:r>
          </w:p>
        </w:tc>
        <w:tc>
          <w:tcPr>
            <w:tcW w:w="0" w:type="auto"/>
            <w:hideMark/>
          </w:tcPr>
          <w:p w14:paraId="4588F09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每迭代</w:t>
            </w:r>
            <w:r w:rsidRPr="008B17CD">
              <w:rPr>
                <w:rFonts w:ascii="Times New Roman" w:hAnsi="Times New Roman"/>
              </w:rPr>
              <w:t>1</w:t>
            </w:r>
            <w:r w:rsidRPr="008B17CD">
              <w:rPr>
                <w:rFonts w:ascii="Times New Roman" w:hAnsi="Times New Roman"/>
              </w:rPr>
              <w:t>次</w:t>
            </w:r>
          </w:p>
        </w:tc>
        <w:tc>
          <w:tcPr>
            <w:tcW w:w="0" w:type="auto"/>
            <w:hideMark/>
          </w:tcPr>
          <w:p w14:paraId="3183295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甲方业务代表、乙方全员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核心成员</w:t>
            </w:r>
          </w:p>
        </w:tc>
        <w:tc>
          <w:tcPr>
            <w:tcW w:w="0" w:type="auto"/>
            <w:hideMark/>
          </w:tcPr>
          <w:p w14:paraId="0FD525C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迭代目标与完成情况</w:t>
            </w:r>
          </w:p>
        </w:tc>
        <w:tc>
          <w:tcPr>
            <w:tcW w:w="0" w:type="auto"/>
            <w:hideMark/>
          </w:tcPr>
          <w:p w14:paraId="7F1707D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迭代验收记录、反馈清单</w:t>
            </w:r>
          </w:p>
        </w:tc>
      </w:tr>
      <w:tr w:rsidR="00935995" w:rsidRPr="008B17CD" w14:paraId="373BBED9" w14:textId="77777777">
        <w:tc>
          <w:tcPr>
            <w:tcW w:w="0" w:type="auto"/>
            <w:hideMark/>
          </w:tcPr>
          <w:p w14:paraId="3FBD0D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缺陷评审会</w:t>
            </w:r>
          </w:p>
        </w:tc>
        <w:tc>
          <w:tcPr>
            <w:tcW w:w="0" w:type="auto"/>
            <w:hideMark/>
          </w:tcPr>
          <w:p w14:paraId="52C623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每周或按需</w:t>
            </w:r>
          </w:p>
        </w:tc>
        <w:tc>
          <w:tcPr>
            <w:tcW w:w="0" w:type="auto"/>
            <w:hideMark/>
          </w:tcPr>
          <w:p w14:paraId="1649AC7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乙方测试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开发</w:t>
            </w:r>
            <w:r w:rsidRPr="008B17CD">
              <w:rPr>
                <w:rFonts w:ascii="Times New Roman" w:hAnsi="Times New Roman"/>
              </w:rPr>
              <w:t>/PM</w:t>
            </w:r>
            <w:r w:rsidRPr="008B17CD">
              <w:rPr>
                <w:rFonts w:ascii="Times New Roman" w:hAnsi="Times New Roman"/>
              </w:rPr>
              <w:t>（甲方可旁听）</w:t>
            </w:r>
          </w:p>
        </w:tc>
        <w:tc>
          <w:tcPr>
            <w:tcW w:w="0" w:type="auto"/>
            <w:hideMark/>
          </w:tcPr>
          <w:p w14:paraId="23694C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缺陷清单</w:t>
            </w:r>
          </w:p>
        </w:tc>
        <w:tc>
          <w:tcPr>
            <w:tcW w:w="0" w:type="auto"/>
            <w:hideMark/>
          </w:tcPr>
          <w:p w14:paraId="19A7037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缺陷优先级、修复计划</w:t>
            </w:r>
          </w:p>
        </w:tc>
      </w:tr>
      <w:tr w:rsidR="00935995" w:rsidRPr="008B17CD" w14:paraId="1F908B4A" w14:textId="77777777">
        <w:tc>
          <w:tcPr>
            <w:tcW w:w="0" w:type="auto"/>
            <w:hideMark/>
          </w:tcPr>
          <w:p w14:paraId="0A1558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上线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验收准备会</w:t>
            </w:r>
          </w:p>
        </w:tc>
        <w:tc>
          <w:tcPr>
            <w:tcW w:w="0" w:type="auto"/>
            <w:hideMark/>
          </w:tcPr>
          <w:p w14:paraId="6FF2411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上线前</w:t>
            </w:r>
          </w:p>
        </w:tc>
        <w:tc>
          <w:tcPr>
            <w:tcW w:w="0" w:type="auto"/>
            <w:hideMark/>
          </w:tcPr>
          <w:p w14:paraId="3BB891A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甲方验收组、乙方全员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核心成员</w:t>
            </w:r>
          </w:p>
        </w:tc>
        <w:tc>
          <w:tcPr>
            <w:tcW w:w="0" w:type="auto"/>
            <w:hideMark/>
          </w:tcPr>
          <w:p w14:paraId="32B7D23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验收用例、部署清单</w:t>
            </w:r>
          </w:p>
        </w:tc>
        <w:tc>
          <w:tcPr>
            <w:tcW w:w="0" w:type="auto"/>
            <w:hideMark/>
          </w:tcPr>
          <w:p w14:paraId="5107493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验收安排、上线窗口与</w:t>
            </w:r>
            <w:proofErr w:type="gramStart"/>
            <w:r w:rsidRPr="008B17CD">
              <w:rPr>
                <w:rFonts w:ascii="Times New Roman" w:hAnsi="Times New Roman"/>
              </w:rPr>
              <w:t>回滚方案</w:t>
            </w:r>
            <w:proofErr w:type="gramEnd"/>
          </w:p>
        </w:tc>
      </w:tr>
    </w:tbl>
    <w:p w14:paraId="073C543A" w14:textId="61502882" w:rsidR="006D62E0" w:rsidRPr="008B17CD" w:rsidRDefault="006D62E0" w:rsidP="007A031F">
      <w:pPr>
        <w:pStyle w:val="04-"/>
        <w:spacing w:before="156"/>
        <w:rPr>
          <w:rFonts w:ascii="Times New Roman"/>
        </w:rPr>
      </w:pPr>
      <w:bookmarkStart w:id="34" w:name="_Toc227099837"/>
      <w:bookmarkStart w:id="35" w:name="_Toc227538523"/>
      <w:r w:rsidRPr="008B17CD">
        <w:rPr>
          <w:rFonts w:ascii="Times New Roman"/>
        </w:rPr>
        <w:t>2.3.</w:t>
      </w:r>
      <w:r w:rsidR="00B451B3" w:rsidRPr="008B17CD">
        <w:rPr>
          <w:rFonts w:ascii="Times New Roman"/>
        </w:rPr>
        <w:t>2</w:t>
      </w:r>
      <w:r w:rsidRPr="008B17CD">
        <w:rPr>
          <w:rFonts w:ascii="Times New Roman"/>
        </w:rPr>
        <w:t xml:space="preserve"> </w:t>
      </w:r>
      <w:r w:rsidR="00F63C85" w:rsidRPr="008B17CD">
        <w:rPr>
          <w:rFonts w:ascii="Times New Roman"/>
        </w:rPr>
        <w:t>其他</w:t>
      </w:r>
      <w:r w:rsidR="00B451B3" w:rsidRPr="008B17CD">
        <w:rPr>
          <w:rFonts w:ascii="Times New Roman"/>
        </w:rPr>
        <w:t>相关机制</w:t>
      </w:r>
      <w:bookmarkEnd w:id="34"/>
      <w:bookmarkEnd w:id="35"/>
    </w:p>
    <w:p w14:paraId="3077ED58" w14:textId="5634FADB" w:rsidR="006D62E0" w:rsidRPr="008B17CD" w:rsidRDefault="006D62E0" w:rsidP="007A031F">
      <w:pPr>
        <w:pStyle w:val="01-"/>
        <w:ind w:firstLine="480"/>
      </w:pPr>
      <w:r w:rsidRPr="008B17CD">
        <w:t>周报（乙方</w:t>
      </w:r>
      <w:r w:rsidRPr="008B17CD">
        <w:t>→</w:t>
      </w:r>
      <w:r w:rsidRPr="008B17CD">
        <w:t>甲方）</w:t>
      </w:r>
      <w:r w:rsidR="00B451B3" w:rsidRPr="008B17CD">
        <w:t>需包含</w:t>
      </w:r>
      <w:r w:rsidRPr="008B17CD">
        <w:t>本周完成、下周计划、风险与问题、变更情况、里程碑状态、度量数据（进度偏差</w:t>
      </w:r>
      <w:r w:rsidRPr="008B17CD">
        <w:t>/</w:t>
      </w:r>
      <w:r w:rsidRPr="008B17CD">
        <w:t>缺陷趋势等）。</w:t>
      </w:r>
    </w:p>
    <w:p w14:paraId="03D90C42" w14:textId="4DE331EB" w:rsidR="006D62E0" w:rsidRPr="008B17CD" w:rsidRDefault="006D62E0" w:rsidP="007A031F">
      <w:pPr>
        <w:pStyle w:val="01-"/>
        <w:ind w:firstLine="480"/>
      </w:pPr>
      <w:r w:rsidRPr="008B17CD">
        <w:t>里程碑报告</w:t>
      </w:r>
      <w:r w:rsidR="00B451B3" w:rsidRPr="008B17CD">
        <w:t>需包含</w:t>
      </w:r>
      <w:r w:rsidRPr="008B17CD">
        <w:t>里程碑交付物清单、评审结论、未关闭问题、风险与对策、是否满足进入下一阶段准入条件。</w:t>
      </w:r>
    </w:p>
    <w:p w14:paraId="04AA3351" w14:textId="77777777" w:rsidR="006D62E0" w:rsidRPr="008B17CD" w:rsidRDefault="006D62E0" w:rsidP="00B451B3">
      <w:pPr>
        <w:pStyle w:val="01-"/>
        <w:ind w:firstLineChars="0" w:firstLine="420"/>
      </w:pPr>
      <w:r w:rsidRPr="008B17CD">
        <w:t>为避免问题长期悬而未决，设定升级规则：</w:t>
      </w:r>
    </w:p>
    <w:p w14:paraId="107F549D" w14:textId="77777777" w:rsidR="006D62E0" w:rsidRPr="008B17CD" w:rsidRDefault="006D62E0" w:rsidP="007A031F">
      <w:pPr>
        <w:pStyle w:val="01-"/>
        <w:ind w:firstLine="480"/>
      </w:pPr>
      <w:r w:rsidRPr="008B17CD">
        <w:t>T+0</w:t>
      </w:r>
      <w:r w:rsidRPr="008B17CD">
        <w:t>（当天）：责任人登记问题并给出初步影响判断与处理计划。</w:t>
      </w:r>
    </w:p>
    <w:p w14:paraId="7FDDC89F" w14:textId="77777777" w:rsidR="006D62E0" w:rsidRPr="008B17CD" w:rsidRDefault="006D62E0" w:rsidP="007A031F">
      <w:pPr>
        <w:pStyle w:val="01-"/>
        <w:ind w:firstLine="480"/>
      </w:pPr>
      <w:r w:rsidRPr="008B17CD">
        <w:t>T+2</w:t>
      </w:r>
      <w:r w:rsidRPr="008B17CD">
        <w:t>个工作日：若问题阻塞关键路径或影响里程碑仍未解决，升级至乙方项目经理；必要时同步甲方负责人。</w:t>
      </w:r>
    </w:p>
    <w:p w14:paraId="7A6687CD" w14:textId="77777777" w:rsidR="006D62E0" w:rsidRPr="008B17CD" w:rsidRDefault="006D62E0" w:rsidP="007A031F">
      <w:pPr>
        <w:pStyle w:val="01-"/>
        <w:ind w:firstLine="480"/>
      </w:pPr>
      <w:r w:rsidRPr="008B17CD">
        <w:t>T+5</w:t>
      </w:r>
      <w:r w:rsidRPr="008B17CD">
        <w:t>个工作日或高风险问题：提交联合会议决策（甲方负责人</w:t>
      </w:r>
      <w:r w:rsidRPr="008B17CD">
        <w:t>/</w:t>
      </w:r>
      <w:r w:rsidRPr="008B17CD">
        <w:t>乙方</w:t>
      </w:r>
      <w:r w:rsidRPr="008B17CD">
        <w:t>PM</w:t>
      </w:r>
      <w:r w:rsidRPr="008B17CD">
        <w:t>），形成书面决议与调整措施（进度</w:t>
      </w:r>
      <w:r w:rsidRPr="008B17CD">
        <w:t>/</w:t>
      </w:r>
      <w:r w:rsidRPr="008B17CD">
        <w:t>范围</w:t>
      </w:r>
      <w:r w:rsidRPr="008B17CD">
        <w:t>/</w:t>
      </w:r>
      <w:r w:rsidRPr="008B17CD">
        <w:t>资源</w:t>
      </w:r>
      <w:r w:rsidRPr="008B17CD">
        <w:t>/</w:t>
      </w:r>
      <w:r w:rsidRPr="008B17CD">
        <w:t>成本）。</w:t>
      </w:r>
    </w:p>
    <w:p w14:paraId="02FE693A" w14:textId="12AA8C3F" w:rsidR="006D62E0" w:rsidRPr="008B17CD" w:rsidRDefault="006D62E0" w:rsidP="00B451B3">
      <w:pPr>
        <w:pStyle w:val="01-"/>
        <w:ind w:firstLine="480"/>
      </w:pPr>
      <w:r w:rsidRPr="008B17CD">
        <w:t>所有会议需形成纪要并在</w:t>
      </w:r>
      <w:r w:rsidRPr="008B17CD">
        <w:t xml:space="preserve"> 24 </w:t>
      </w:r>
      <w:r w:rsidRPr="008B17CD">
        <w:t>小时内发布，包含参会人、议题、结论、行动项（负责人</w:t>
      </w:r>
      <w:r w:rsidRPr="008B17CD">
        <w:t>/</w:t>
      </w:r>
      <w:r w:rsidRPr="008B17CD">
        <w:t>截止日期）。项目关键文档（需求基线、设计、测试、交付物、变更单、验收材料）纳入配置管理，实行版本控制与基线管理。</w:t>
      </w:r>
    </w:p>
    <w:p w14:paraId="75178ABE" w14:textId="77777777" w:rsidR="006D62E0" w:rsidRPr="008B17CD" w:rsidRDefault="006D62E0" w:rsidP="007A031F">
      <w:pPr>
        <w:pStyle w:val="03-"/>
        <w:spacing w:before="156"/>
        <w:rPr>
          <w:rFonts w:ascii="Times New Roman"/>
        </w:rPr>
      </w:pPr>
      <w:bookmarkStart w:id="36" w:name="_Toc227099838"/>
      <w:bookmarkStart w:id="37" w:name="_Toc227538524"/>
      <w:r w:rsidRPr="008B17CD">
        <w:rPr>
          <w:rFonts w:ascii="Times New Roman"/>
        </w:rPr>
        <w:t xml:space="preserve">2.4 </w:t>
      </w:r>
      <w:r w:rsidRPr="008B17CD">
        <w:rPr>
          <w:rFonts w:ascii="Times New Roman"/>
        </w:rPr>
        <w:t>里程碑与决策机制</w:t>
      </w:r>
      <w:bookmarkEnd w:id="36"/>
      <w:bookmarkEnd w:id="37"/>
    </w:p>
    <w:p w14:paraId="23328F77" w14:textId="6542CD7B" w:rsidR="006D62E0" w:rsidRPr="008B17CD" w:rsidRDefault="006D62E0" w:rsidP="007A031F">
      <w:pPr>
        <w:pStyle w:val="04-"/>
        <w:spacing w:before="156"/>
        <w:rPr>
          <w:rFonts w:ascii="Times New Roman"/>
        </w:rPr>
      </w:pPr>
      <w:bookmarkStart w:id="38" w:name="_Toc227099839"/>
      <w:bookmarkStart w:id="39" w:name="_Toc227538525"/>
      <w:r w:rsidRPr="008B17CD">
        <w:rPr>
          <w:rFonts w:ascii="Times New Roman"/>
        </w:rPr>
        <w:t xml:space="preserve">2.4.1 </w:t>
      </w:r>
      <w:r w:rsidRPr="008B17CD">
        <w:rPr>
          <w:rFonts w:ascii="Times New Roman"/>
        </w:rPr>
        <w:t>里程碑设置原则</w:t>
      </w:r>
      <w:r w:rsidR="004F531A" w:rsidRPr="008B17CD">
        <w:rPr>
          <w:rFonts w:ascii="Times New Roman"/>
        </w:rPr>
        <w:t>与决策与评审机制</w:t>
      </w:r>
      <w:bookmarkEnd w:id="38"/>
      <w:bookmarkEnd w:id="39"/>
    </w:p>
    <w:p w14:paraId="65B69D1F" w14:textId="77777777" w:rsidR="006D62E0" w:rsidRPr="008B17CD" w:rsidRDefault="006D62E0" w:rsidP="007A031F">
      <w:pPr>
        <w:pStyle w:val="01-"/>
        <w:ind w:firstLine="480"/>
      </w:pPr>
      <w:r w:rsidRPr="008B17CD">
        <w:lastRenderedPageBreak/>
        <w:t>里程碑以</w:t>
      </w:r>
      <w:r w:rsidRPr="008B17CD">
        <w:t>“</w:t>
      </w:r>
      <w:r w:rsidRPr="008B17CD">
        <w:t>可验证交付物</w:t>
      </w:r>
      <w:r w:rsidRPr="008B17CD">
        <w:t xml:space="preserve"> + </w:t>
      </w:r>
      <w:r w:rsidRPr="008B17CD">
        <w:t>可签署结论</w:t>
      </w:r>
      <w:r w:rsidRPr="008B17CD">
        <w:t>”</w:t>
      </w:r>
      <w:r w:rsidRPr="008B17CD">
        <w:t>为准，作为阶段切换与付款</w:t>
      </w:r>
      <w:r w:rsidRPr="008B17CD">
        <w:t>/</w:t>
      </w:r>
      <w:r w:rsidRPr="008B17CD">
        <w:t>验收的依据。每个里程碑应定义：完成标准、交付物清单、评审方式、准入</w:t>
      </w:r>
      <w:r w:rsidRPr="008B17CD">
        <w:t>/</w:t>
      </w:r>
      <w:r w:rsidRPr="008B17CD">
        <w:t>准出条件。</w:t>
      </w:r>
    </w:p>
    <w:p w14:paraId="5F27CA39" w14:textId="7A16EBC0" w:rsidR="006D62E0" w:rsidRPr="008B17CD" w:rsidRDefault="006D62E0" w:rsidP="007A031F">
      <w:pPr>
        <w:pStyle w:val="01-"/>
        <w:ind w:firstLineChars="0" w:firstLine="0"/>
      </w:pPr>
      <w:r w:rsidRPr="008B17CD">
        <w:t>本项目设置以下关键评审点</w:t>
      </w:r>
      <w:r w:rsidR="00F471EE" w:rsidRPr="008B17CD">
        <w:t>，</w:t>
      </w:r>
      <w:r w:rsidRPr="008B17CD">
        <w:t>评审通过方可进入下一阶段：</w:t>
      </w:r>
    </w:p>
    <w:p w14:paraId="1485C892" w14:textId="77777777" w:rsidR="006D62E0" w:rsidRPr="008B17CD" w:rsidRDefault="006D62E0" w:rsidP="007A031F">
      <w:pPr>
        <w:pStyle w:val="01-"/>
        <w:numPr>
          <w:ilvl w:val="0"/>
          <w:numId w:val="135"/>
        </w:numPr>
        <w:ind w:firstLineChars="0"/>
      </w:pPr>
      <w:r w:rsidRPr="008B17CD">
        <w:t>需求评审（需求基线冻结）：需求范围、业务流程、验收口径确认；输出《需求评审纪要》与需求基线版本。</w:t>
      </w:r>
    </w:p>
    <w:p w14:paraId="6B6C5709" w14:textId="77777777" w:rsidR="006D62E0" w:rsidRPr="008B17CD" w:rsidRDefault="006D62E0" w:rsidP="007A031F">
      <w:pPr>
        <w:pStyle w:val="01-"/>
        <w:numPr>
          <w:ilvl w:val="0"/>
          <w:numId w:val="135"/>
        </w:numPr>
        <w:ind w:firstLineChars="0"/>
      </w:pPr>
      <w:r w:rsidRPr="008B17CD">
        <w:t>设计评审（设计基线冻结）：架构、数据库、接口、安全与性能方案确认；输出《设计评审纪要》与设计基线版本。</w:t>
      </w:r>
    </w:p>
    <w:p w14:paraId="3653F7D8" w14:textId="77777777" w:rsidR="006D62E0" w:rsidRPr="008B17CD" w:rsidRDefault="006D62E0" w:rsidP="007A031F">
      <w:pPr>
        <w:pStyle w:val="01-"/>
        <w:numPr>
          <w:ilvl w:val="0"/>
          <w:numId w:val="135"/>
        </w:numPr>
        <w:ind w:firstLineChars="0"/>
      </w:pPr>
      <w:r w:rsidRPr="008B17CD">
        <w:t>测试准备评审：测试计划</w:t>
      </w:r>
      <w:r w:rsidRPr="008B17CD">
        <w:t>/</w:t>
      </w:r>
      <w:r w:rsidRPr="008B17CD">
        <w:t>用例覆盖、环境与数据准备确认；输出《测试准备评审纪要》。</w:t>
      </w:r>
    </w:p>
    <w:p w14:paraId="4E57F1CF" w14:textId="77777777" w:rsidR="006D62E0" w:rsidRPr="008B17CD" w:rsidRDefault="006D62E0" w:rsidP="007A031F">
      <w:pPr>
        <w:pStyle w:val="01-"/>
        <w:numPr>
          <w:ilvl w:val="0"/>
          <w:numId w:val="135"/>
        </w:numPr>
        <w:ind w:firstLineChars="0"/>
      </w:pPr>
      <w:r w:rsidRPr="008B17CD">
        <w:t>上线</w:t>
      </w:r>
      <w:r w:rsidRPr="008B17CD">
        <w:t>/</w:t>
      </w:r>
      <w:r w:rsidRPr="008B17CD">
        <w:t>验收评审：交付物完整性、缺陷关闭率、性能与安全验证结果、</w:t>
      </w:r>
      <w:proofErr w:type="gramStart"/>
      <w:r w:rsidRPr="008B17CD">
        <w:t>回滚方案</w:t>
      </w:r>
      <w:proofErr w:type="gramEnd"/>
      <w:r w:rsidRPr="008B17CD">
        <w:t>确认；输出《上线</w:t>
      </w:r>
      <w:r w:rsidRPr="008B17CD">
        <w:t>/</w:t>
      </w:r>
      <w:r w:rsidRPr="008B17CD">
        <w:t>验收评审纪要》。</w:t>
      </w:r>
    </w:p>
    <w:p w14:paraId="1EE471F6" w14:textId="625B67EF" w:rsidR="006D62E0" w:rsidRPr="008B17CD" w:rsidRDefault="006D62E0" w:rsidP="004F5188">
      <w:pPr>
        <w:pStyle w:val="04-"/>
        <w:spacing w:before="156"/>
        <w:rPr>
          <w:rFonts w:ascii="Times New Roman"/>
        </w:rPr>
      </w:pPr>
      <w:bookmarkStart w:id="40" w:name="_Toc227099840"/>
      <w:bookmarkStart w:id="41" w:name="_Toc227538526"/>
      <w:r w:rsidRPr="008B17CD">
        <w:rPr>
          <w:rFonts w:ascii="Times New Roman"/>
        </w:rPr>
        <w:t>2.4.</w:t>
      </w:r>
      <w:r w:rsidR="004F531A" w:rsidRPr="008B17CD">
        <w:rPr>
          <w:rFonts w:ascii="Times New Roman"/>
        </w:rPr>
        <w:t>2</w:t>
      </w:r>
      <w:r w:rsidRPr="008B17CD">
        <w:rPr>
          <w:rFonts w:ascii="Times New Roman"/>
        </w:rPr>
        <w:t xml:space="preserve"> </w:t>
      </w:r>
      <w:r w:rsidRPr="008B17CD">
        <w:rPr>
          <w:rFonts w:ascii="Times New Roman"/>
        </w:rPr>
        <w:t>变更与里程碑决策（</w:t>
      </w:r>
      <w:r w:rsidRPr="008B17CD">
        <w:rPr>
          <w:rFonts w:ascii="Times New Roman"/>
        </w:rPr>
        <w:t>CCB</w:t>
      </w:r>
      <w:r w:rsidRPr="008B17CD">
        <w:rPr>
          <w:rFonts w:ascii="Times New Roman"/>
        </w:rPr>
        <w:t>）</w:t>
      </w:r>
      <w:bookmarkEnd w:id="40"/>
      <w:bookmarkEnd w:id="41"/>
    </w:p>
    <w:p w14:paraId="6DD5E7D0" w14:textId="38C4BC7A" w:rsidR="006D62E0" w:rsidRPr="008B17CD" w:rsidRDefault="006D62E0" w:rsidP="004F5188">
      <w:pPr>
        <w:pStyle w:val="01-"/>
        <w:ind w:firstLine="480"/>
      </w:pPr>
      <w:r w:rsidRPr="008B17CD">
        <w:t>对需求范围、里程碑日期、关键质量指标、接口规范等产生影响的事项，必须提交《项目变更单》。变更评估至少包含：影响范围（功能</w:t>
      </w:r>
      <w:r w:rsidRPr="008B17CD">
        <w:t>/</w:t>
      </w:r>
      <w:r w:rsidRPr="008B17CD">
        <w:t>文档）、进度影响、成本</w:t>
      </w:r>
      <w:r w:rsidRPr="008B17CD">
        <w:t>/</w:t>
      </w:r>
      <w:r w:rsidRPr="008B17CD">
        <w:t>资源影响、质量与风险影响、替代方案。变更批准后，更新相应基线（范围</w:t>
      </w:r>
      <w:r w:rsidRPr="008B17CD">
        <w:t>/</w:t>
      </w:r>
      <w:r w:rsidRPr="008B17CD">
        <w:t>进度</w:t>
      </w:r>
      <w:r w:rsidRPr="008B17CD">
        <w:t>/</w:t>
      </w:r>
      <w:r w:rsidRPr="008B17CD">
        <w:t>成本）并同步到周报与风险登记册。</w:t>
      </w:r>
    </w:p>
    <w:p w14:paraId="422AFF03" w14:textId="71E25B86" w:rsidR="006D62E0" w:rsidRPr="008B17CD" w:rsidRDefault="006D62E0" w:rsidP="004F5188">
      <w:pPr>
        <w:pStyle w:val="02-"/>
        <w:spacing w:before="156" w:after="312"/>
        <w:rPr>
          <w:rFonts w:ascii="Times New Roman"/>
        </w:rPr>
      </w:pPr>
      <w:bookmarkStart w:id="42" w:name="_Toc227099841"/>
      <w:bookmarkStart w:id="43" w:name="_Toc227538527"/>
      <w:r w:rsidRPr="008B17CD">
        <w:rPr>
          <w:rFonts w:ascii="Times New Roman"/>
        </w:rPr>
        <w:t xml:space="preserve">3. </w:t>
      </w:r>
      <w:r w:rsidRPr="008B17CD">
        <w:rPr>
          <w:rFonts w:ascii="Times New Roman"/>
        </w:rPr>
        <w:t>范围计划</w:t>
      </w:r>
      <w:bookmarkEnd w:id="42"/>
      <w:bookmarkEnd w:id="43"/>
    </w:p>
    <w:p w14:paraId="0685F806" w14:textId="77777777" w:rsidR="006D62E0" w:rsidRPr="008B17CD" w:rsidRDefault="006D62E0" w:rsidP="004F5188">
      <w:pPr>
        <w:pStyle w:val="03-"/>
        <w:spacing w:before="156"/>
        <w:rPr>
          <w:rFonts w:ascii="Times New Roman"/>
        </w:rPr>
      </w:pPr>
      <w:bookmarkStart w:id="44" w:name="_Toc227099842"/>
      <w:bookmarkStart w:id="45" w:name="_Toc227538528"/>
      <w:r w:rsidRPr="008B17CD">
        <w:rPr>
          <w:rFonts w:ascii="Times New Roman"/>
        </w:rPr>
        <w:t xml:space="preserve">3.1 </w:t>
      </w:r>
      <w:r w:rsidRPr="008B17CD">
        <w:rPr>
          <w:rFonts w:ascii="Times New Roman"/>
        </w:rPr>
        <w:t>范围说明与范围基线</w:t>
      </w:r>
      <w:bookmarkEnd w:id="44"/>
      <w:bookmarkEnd w:id="45"/>
    </w:p>
    <w:p w14:paraId="5C88C12A" w14:textId="4B412B22" w:rsidR="006D62E0" w:rsidRPr="008B17CD" w:rsidRDefault="006D62E0" w:rsidP="004F5188">
      <w:pPr>
        <w:pStyle w:val="04-"/>
        <w:spacing w:before="156"/>
        <w:rPr>
          <w:rFonts w:ascii="Times New Roman"/>
        </w:rPr>
      </w:pPr>
      <w:bookmarkStart w:id="46" w:name="_Toc227099843"/>
      <w:bookmarkStart w:id="47" w:name="_Toc227538529"/>
      <w:r w:rsidRPr="008B17CD">
        <w:rPr>
          <w:rFonts w:ascii="Times New Roman"/>
        </w:rPr>
        <w:t xml:space="preserve">3.1.1 </w:t>
      </w:r>
      <w:r w:rsidRPr="008B17CD">
        <w:rPr>
          <w:rFonts w:ascii="Times New Roman"/>
        </w:rPr>
        <w:t>范围管理目标</w:t>
      </w:r>
      <w:r w:rsidR="004F531A" w:rsidRPr="008B17CD">
        <w:rPr>
          <w:rFonts w:ascii="Times New Roman"/>
        </w:rPr>
        <w:t>与基线构成</w:t>
      </w:r>
      <w:bookmarkEnd w:id="46"/>
      <w:bookmarkEnd w:id="47"/>
    </w:p>
    <w:p w14:paraId="056750F0" w14:textId="01C556F2" w:rsidR="006D62E0" w:rsidRPr="008B17CD" w:rsidRDefault="006D62E0" w:rsidP="004F5188">
      <w:pPr>
        <w:pStyle w:val="01-"/>
        <w:ind w:firstLine="480"/>
      </w:pPr>
      <w:r w:rsidRPr="008B17CD">
        <w:t>范围管理的目标是：在工期</w:t>
      </w:r>
      <w:r w:rsidR="00770A9B">
        <w:rPr>
          <w:rFonts w:hint="eastAsia"/>
        </w:rPr>
        <w:t>74</w:t>
      </w:r>
      <w:r w:rsidRPr="008B17CD">
        <w:t>天与既定资源约束下，确保项目交付内容与《工作说明书》《</w:t>
      </w:r>
      <w:r w:rsidRPr="008B17CD">
        <w:t>SRS</w:t>
      </w:r>
      <w:r w:rsidRPr="008B17CD">
        <w:t>》保持一致，做到</w:t>
      </w:r>
      <w:r w:rsidRPr="008B17CD">
        <w:t>“</w:t>
      </w:r>
      <w:r w:rsidRPr="008B17CD">
        <w:rPr>
          <w:b/>
          <w:bCs/>
        </w:rPr>
        <w:t>范围清晰、变更受控、交付可验</w:t>
      </w:r>
      <w:r w:rsidRPr="008B17CD">
        <w:t>”</w:t>
      </w:r>
      <w:r w:rsidRPr="008B17CD">
        <w:t>，避免范围蔓延导致进度与质量失控。</w:t>
      </w:r>
    </w:p>
    <w:p w14:paraId="67D0CDDA" w14:textId="77777777" w:rsidR="006D62E0" w:rsidRPr="008B17CD" w:rsidRDefault="006D62E0" w:rsidP="004F5188">
      <w:pPr>
        <w:pStyle w:val="01-"/>
        <w:ind w:firstLineChars="0" w:firstLine="0"/>
      </w:pPr>
      <w:r w:rsidRPr="008B17CD">
        <w:t>本项目范围基线由以下内容共同构成：</w:t>
      </w:r>
    </w:p>
    <w:p w14:paraId="5076163C" w14:textId="77777777" w:rsidR="006D62E0" w:rsidRPr="008B17CD" w:rsidRDefault="006D62E0" w:rsidP="004F5188">
      <w:pPr>
        <w:pStyle w:val="01-"/>
        <w:numPr>
          <w:ilvl w:val="0"/>
          <w:numId w:val="136"/>
        </w:numPr>
        <w:ind w:firstLineChars="0"/>
      </w:pPr>
      <w:r w:rsidRPr="008B17CD">
        <w:t>需求基线：</w:t>
      </w:r>
      <w:r w:rsidRPr="008B17CD">
        <w:t>SRS</w:t>
      </w:r>
      <w:r w:rsidRPr="008B17CD">
        <w:t>中已确认的功能需求、非功能需求、外部接口需求与数据需求，以及《工作说明书》中规定的业务流程与关键规则。</w:t>
      </w:r>
    </w:p>
    <w:p w14:paraId="5D3FE72B" w14:textId="1A2CD3CA" w:rsidR="006D62E0" w:rsidRPr="008B17CD" w:rsidRDefault="006D62E0" w:rsidP="004F5188">
      <w:pPr>
        <w:pStyle w:val="01-"/>
        <w:numPr>
          <w:ilvl w:val="0"/>
          <w:numId w:val="136"/>
        </w:numPr>
        <w:ind w:firstLineChars="0"/>
      </w:pPr>
      <w:r w:rsidRPr="008B17CD">
        <w:t>WBS</w:t>
      </w:r>
      <w:r w:rsidRPr="008B17CD">
        <w:t>基线：经评审通过的工作分解结构（</w:t>
      </w:r>
      <w:r w:rsidRPr="008B17CD">
        <w:t>WBS</w:t>
      </w:r>
      <w:r w:rsidRPr="008B17CD">
        <w:t>）及其工作包定义</w:t>
      </w:r>
      <w:r w:rsidR="00676F20" w:rsidRPr="008B17CD">
        <w:t>。</w:t>
      </w:r>
    </w:p>
    <w:p w14:paraId="7794419F" w14:textId="77777777" w:rsidR="006D62E0" w:rsidRPr="008B17CD" w:rsidRDefault="006D62E0" w:rsidP="004F5188">
      <w:pPr>
        <w:pStyle w:val="01-"/>
        <w:numPr>
          <w:ilvl w:val="0"/>
          <w:numId w:val="136"/>
        </w:numPr>
        <w:ind w:firstLineChars="0"/>
      </w:pPr>
      <w:r w:rsidRPr="008B17CD">
        <w:t>交付物基线：第</w:t>
      </w:r>
      <w:r w:rsidRPr="008B17CD">
        <w:t>1</w:t>
      </w:r>
      <w:r w:rsidRPr="008B17CD">
        <w:t>章</w:t>
      </w:r>
      <w:r w:rsidRPr="008B17CD">
        <w:t>“</w:t>
      </w:r>
      <w:r w:rsidRPr="008B17CD">
        <w:t>主要交付物清单</w:t>
      </w:r>
      <w:r w:rsidRPr="008B17CD">
        <w:t>”</w:t>
      </w:r>
      <w:r w:rsidRPr="008B17CD">
        <w:t>及其验收标准、格式要求与版本规则。</w:t>
      </w:r>
    </w:p>
    <w:p w14:paraId="0DA66B46" w14:textId="77777777" w:rsidR="006D62E0" w:rsidRPr="008B17CD" w:rsidRDefault="006D62E0" w:rsidP="004F5188">
      <w:pPr>
        <w:pStyle w:val="01-"/>
        <w:ind w:firstLine="480"/>
      </w:pPr>
      <w:r w:rsidRPr="008B17CD">
        <w:lastRenderedPageBreak/>
        <w:t>范围基线的冻结点与评审机制见第</w:t>
      </w:r>
      <w:r w:rsidRPr="008B17CD">
        <w:t>2</w:t>
      </w:r>
      <w:r w:rsidRPr="008B17CD">
        <w:t>章</w:t>
      </w:r>
      <w:r w:rsidRPr="008B17CD">
        <w:t>“</w:t>
      </w:r>
      <w:r w:rsidRPr="008B17CD">
        <w:t>里程碑与决策机制</w:t>
      </w:r>
      <w:r w:rsidRPr="008B17CD">
        <w:t>”</w:t>
      </w:r>
      <w:r w:rsidRPr="008B17CD">
        <w:t>，基线变更须按第</w:t>
      </w:r>
      <w:r w:rsidRPr="008B17CD">
        <w:t>2</w:t>
      </w:r>
      <w:r w:rsidRPr="008B17CD">
        <w:t>章</w:t>
      </w:r>
      <w:r w:rsidRPr="008B17CD">
        <w:t>“CCB</w:t>
      </w:r>
      <w:r w:rsidRPr="008B17CD">
        <w:t>变更流程</w:t>
      </w:r>
      <w:r w:rsidRPr="008B17CD">
        <w:t>”</w:t>
      </w:r>
      <w:r w:rsidRPr="008B17CD">
        <w:t>执行。</w:t>
      </w:r>
    </w:p>
    <w:p w14:paraId="446E0F4E" w14:textId="451F17DD" w:rsidR="006D62E0" w:rsidRPr="008B17CD" w:rsidRDefault="006D62E0" w:rsidP="00676F20">
      <w:pPr>
        <w:pStyle w:val="04-"/>
        <w:spacing w:before="156"/>
        <w:rPr>
          <w:rFonts w:ascii="Times New Roman"/>
        </w:rPr>
      </w:pPr>
      <w:bookmarkStart w:id="48" w:name="_Toc227099844"/>
      <w:bookmarkStart w:id="49" w:name="_Toc227538530"/>
      <w:r w:rsidRPr="008B17CD">
        <w:rPr>
          <w:rFonts w:ascii="Times New Roman"/>
        </w:rPr>
        <w:t>3.1.</w:t>
      </w:r>
      <w:r w:rsidR="004F531A" w:rsidRPr="008B17CD">
        <w:rPr>
          <w:rFonts w:ascii="Times New Roman"/>
        </w:rPr>
        <w:t>2</w:t>
      </w:r>
      <w:r w:rsidRPr="008B17CD">
        <w:rPr>
          <w:rFonts w:ascii="Times New Roman"/>
        </w:rPr>
        <w:t xml:space="preserve"> </w:t>
      </w:r>
      <w:r w:rsidRPr="008B17CD">
        <w:rPr>
          <w:rFonts w:ascii="Times New Roman"/>
        </w:rPr>
        <w:t>范围</w:t>
      </w:r>
      <w:r w:rsidR="004F531A" w:rsidRPr="008B17CD">
        <w:rPr>
          <w:rFonts w:ascii="Times New Roman"/>
        </w:rPr>
        <w:t>边界与约束</w:t>
      </w:r>
      <w:bookmarkEnd w:id="48"/>
      <w:bookmarkEnd w:id="49"/>
    </w:p>
    <w:p w14:paraId="4D4E09FD" w14:textId="77777777" w:rsidR="006D62E0" w:rsidRPr="008B17CD" w:rsidRDefault="006D62E0" w:rsidP="00676F20">
      <w:pPr>
        <w:pStyle w:val="01-"/>
        <w:ind w:firstLine="480"/>
      </w:pPr>
      <w:r w:rsidRPr="008B17CD">
        <w:t>本项目建设并交付</w:t>
      </w:r>
      <w:r w:rsidRPr="008B17CD">
        <w:t>“</w:t>
      </w:r>
      <w:r w:rsidRPr="008B17CD">
        <w:t>云南省企业就业失业数据采集系统</w:t>
      </w:r>
      <w:r w:rsidRPr="008B17CD">
        <w:t>”Web</w:t>
      </w:r>
      <w:r w:rsidRPr="008B17CD">
        <w:t>应用，覆盖企业端、市级端与省级端（管理类与分析类），实现企业备案、月度数据填报与上报、市</w:t>
      </w:r>
      <w:r w:rsidRPr="008B17CD">
        <w:t>/</w:t>
      </w:r>
      <w:r w:rsidRPr="008B17CD">
        <w:t>省级审核与汇总、查询导出与多维</w:t>
      </w:r>
      <w:r w:rsidRPr="008B17CD">
        <w:t>/</w:t>
      </w:r>
      <w:r w:rsidRPr="008B17CD">
        <w:t>图表分析，并完成与国家失业监测系统的数据上报接口对接；同时交付相应设计、测试、部署与用户文档，满足</w:t>
      </w:r>
      <w:r w:rsidRPr="008B17CD">
        <w:t>SRS</w:t>
      </w:r>
      <w:r w:rsidRPr="008B17CD">
        <w:t>中质量与性能指标要求，并通过甲方验收。</w:t>
      </w:r>
    </w:p>
    <w:p w14:paraId="0A964983" w14:textId="77777777" w:rsidR="006D62E0" w:rsidRPr="008B17CD" w:rsidRDefault="006D62E0" w:rsidP="00676F20">
      <w:pPr>
        <w:pStyle w:val="01-"/>
        <w:ind w:firstLine="480"/>
      </w:pPr>
      <w:r w:rsidRPr="008B17CD">
        <w:t>范围内</w:t>
      </w:r>
      <w:r w:rsidRPr="008B17CD">
        <w:t>/</w:t>
      </w:r>
      <w:r w:rsidRPr="008B17CD">
        <w:t>范围</w:t>
      </w:r>
      <w:proofErr w:type="gramStart"/>
      <w:r w:rsidRPr="008B17CD">
        <w:t>外内容</w:t>
      </w:r>
      <w:proofErr w:type="gramEnd"/>
      <w:r w:rsidRPr="008B17CD">
        <w:t>见第</w:t>
      </w:r>
      <w:r w:rsidRPr="008B17CD">
        <w:t>1</w:t>
      </w:r>
      <w:r w:rsidRPr="008B17CD">
        <w:t>章</w:t>
      </w:r>
      <w:r w:rsidRPr="008B17CD">
        <w:t>“</w:t>
      </w:r>
      <w:r w:rsidRPr="008B17CD">
        <w:t>项目范围边界</w:t>
      </w:r>
      <w:r w:rsidRPr="008B17CD">
        <w:t>”</w:t>
      </w:r>
      <w:r w:rsidRPr="008B17CD">
        <w:t>。任何新增模块、统计口径重大调整、移动端原生开发、第三方系统对接等，均视为范围变更事项，必须按变更流程评估与批准后方可纳入。</w:t>
      </w:r>
    </w:p>
    <w:p w14:paraId="428EE827" w14:textId="77777777" w:rsidR="006D62E0" w:rsidRPr="008B17CD" w:rsidRDefault="006D62E0" w:rsidP="00676F20">
      <w:pPr>
        <w:pStyle w:val="03-"/>
        <w:spacing w:before="156"/>
        <w:rPr>
          <w:rFonts w:ascii="Times New Roman"/>
        </w:rPr>
      </w:pPr>
      <w:bookmarkStart w:id="50" w:name="_Toc227099845"/>
      <w:bookmarkStart w:id="51" w:name="_Toc227538531"/>
      <w:r w:rsidRPr="008B17CD">
        <w:rPr>
          <w:rFonts w:ascii="Times New Roman"/>
        </w:rPr>
        <w:t xml:space="preserve">3.2 </w:t>
      </w:r>
      <w:r w:rsidRPr="008B17CD">
        <w:rPr>
          <w:rFonts w:ascii="Times New Roman"/>
        </w:rPr>
        <w:t>工作分解结构（</w:t>
      </w:r>
      <w:r w:rsidRPr="008B17CD">
        <w:rPr>
          <w:rFonts w:ascii="Times New Roman"/>
        </w:rPr>
        <w:t>WBS</w:t>
      </w:r>
      <w:r w:rsidRPr="008B17CD">
        <w:rPr>
          <w:rFonts w:ascii="Times New Roman"/>
        </w:rPr>
        <w:t>）</w:t>
      </w:r>
      <w:bookmarkEnd w:id="50"/>
      <w:bookmarkEnd w:id="51"/>
    </w:p>
    <w:p w14:paraId="7F6CF788" w14:textId="77777777" w:rsidR="006D62E0" w:rsidRPr="008B17CD" w:rsidRDefault="006D62E0" w:rsidP="00676F20">
      <w:pPr>
        <w:pStyle w:val="04-"/>
        <w:spacing w:before="156"/>
        <w:rPr>
          <w:rFonts w:ascii="Times New Roman"/>
        </w:rPr>
      </w:pPr>
      <w:bookmarkStart w:id="52" w:name="_Toc227099846"/>
      <w:bookmarkStart w:id="53" w:name="_Toc227538532"/>
      <w:r w:rsidRPr="008B17CD">
        <w:rPr>
          <w:rFonts w:ascii="Times New Roman"/>
        </w:rPr>
        <w:t>3.2.1 WBS</w:t>
      </w:r>
      <w:r w:rsidRPr="008B17CD">
        <w:rPr>
          <w:rFonts w:ascii="Times New Roman"/>
        </w:rPr>
        <w:t>分解原则</w:t>
      </w:r>
      <w:bookmarkEnd w:id="52"/>
      <w:bookmarkEnd w:id="53"/>
    </w:p>
    <w:p w14:paraId="126114AB" w14:textId="77777777" w:rsidR="006D62E0" w:rsidRPr="008B17CD" w:rsidRDefault="006D62E0" w:rsidP="00676F20">
      <w:pPr>
        <w:pStyle w:val="01-"/>
        <w:ind w:firstLine="480"/>
        <w:jc w:val="left"/>
      </w:pPr>
      <w:r w:rsidRPr="008B17CD">
        <w:t>面向交付物：每个工作包应有清晰输出物（文档</w:t>
      </w:r>
      <w:r w:rsidRPr="008B17CD">
        <w:t>/</w:t>
      </w:r>
      <w:r w:rsidRPr="008B17CD">
        <w:t>模块</w:t>
      </w:r>
      <w:r w:rsidRPr="008B17CD">
        <w:t>/</w:t>
      </w:r>
      <w:r w:rsidRPr="008B17CD">
        <w:t>测试结果</w:t>
      </w:r>
      <w:r w:rsidRPr="008B17CD">
        <w:t>/</w:t>
      </w:r>
      <w:r w:rsidRPr="008B17CD">
        <w:t>部署包等）。</w:t>
      </w:r>
    </w:p>
    <w:p w14:paraId="3162AC21" w14:textId="77777777" w:rsidR="006D62E0" w:rsidRPr="008B17CD" w:rsidRDefault="006D62E0" w:rsidP="00676F20">
      <w:pPr>
        <w:pStyle w:val="01-"/>
        <w:ind w:firstLine="480"/>
        <w:jc w:val="left"/>
      </w:pPr>
      <w:r w:rsidRPr="008B17CD">
        <w:t>可估算可度量：工作包粒度保证可估工期与人力投入，并可据此进行进度跟踪。</w:t>
      </w:r>
    </w:p>
    <w:p w14:paraId="317236D2" w14:textId="77777777" w:rsidR="006D62E0" w:rsidRPr="008B17CD" w:rsidRDefault="006D62E0" w:rsidP="00676F20">
      <w:pPr>
        <w:pStyle w:val="01-"/>
        <w:ind w:firstLine="480"/>
        <w:jc w:val="left"/>
      </w:pPr>
      <w:r w:rsidRPr="008B17CD">
        <w:t>覆盖全生命周期：从启动到收尾全流程覆盖，避免</w:t>
      </w:r>
      <w:r w:rsidRPr="008B17CD">
        <w:t>“</w:t>
      </w:r>
      <w:r w:rsidRPr="008B17CD">
        <w:t>只写开发、不写验收</w:t>
      </w:r>
      <w:r w:rsidRPr="008B17CD">
        <w:t>/</w:t>
      </w:r>
      <w:r w:rsidRPr="008B17CD">
        <w:t>交付</w:t>
      </w:r>
      <w:r w:rsidRPr="008B17CD">
        <w:t>”</w:t>
      </w:r>
      <w:r w:rsidRPr="008B17CD">
        <w:t>。</w:t>
      </w:r>
    </w:p>
    <w:p w14:paraId="05ADDF0C" w14:textId="77777777" w:rsidR="006D62E0" w:rsidRPr="008B17CD" w:rsidRDefault="006D62E0" w:rsidP="00676F20">
      <w:pPr>
        <w:pStyle w:val="01-"/>
        <w:ind w:firstLine="480"/>
        <w:jc w:val="left"/>
      </w:pPr>
      <w:r w:rsidRPr="008B17CD">
        <w:t>与需求可追溯：</w:t>
      </w:r>
      <w:r w:rsidRPr="008B17CD">
        <w:t>WBS</w:t>
      </w:r>
      <w:r w:rsidRPr="008B17CD">
        <w:t>工作包应可映射到需求条目与验收用例（</w:t>
      </w:r>
      <w:r w:rsidRPr="008B17CD">
        <w:t>RTM</w:t>
      </w:r>
      <w:r w:rsidRPr="008B17CD">
        <w:t>）。</w:t>
      </w:r>
    </w:p>
    <w:p w14:paraId="7A529125" w14:textId="77777777" w:rsidR="006D62E0" w:rsidRPr="008B17CD" w:rsidRDefault="006D62E0" w:rsidP="00676F20">
      <w:pPr>
        <w:pStyle w:val="04-"/>
        <w:spacing w:before="156"/>
        <w:rPr>
          <w:rFonts w:ascii="Times New Roman"/>
        </w:rPr>
      </w:pPr>
      <w:bookmarkStart w:id="54" w:name="_Toc227099847"/>
      <w:bookmarkStart w:id="55" w:name="_Toc227538533"/>
      <w:r w:rsidRPr="008B17CD">
        <w:rPr>
          <w:rFonts w:ascii="Times New Roman"/>
        </w:rPr>
        <w:t>3.2.2 WBS</w:t>
      </w:r>
      <w:r w:rsidRPr="008B17CD">
        <w:rPr>
          <w:rFonts w:ascii="Times New Roman"/>
        </w:rPr>
        <w:t>（三级分解）</w:t>
      </w:r>
      <w:bookmarkEnd w:id="54"/>
      <w:bookmarkEnd w:id="55"/>
    </w:p>
    <w:p w14:paraId="4C9724B6" w14:textId="7455D5EA" w:rsidR="006D62E0" w:rsidRPr="008B17CD" w:rsidRDefault="006D62E0" w:rsidP="00676F20">
      <w:pPr>
        <w:pStyle w:val="01-"/>
        <w:ind w:firstLine="480"/>
      </w:pPr>
      <w:r w:rsidRPr="008B17CD">
        <w:t>说明：下表为项目执行期</w:t>
      </w:r>
      <w:r w:rsidRPr="008B17CD">
        <w:t>WBS</w:t>
      </w:r>
      <w:r w:rsidRPr="008B17CD">
        <w:t>基线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2914"/>
        <w:gridCol w:w="5078"/>
      </w:tblGrid>
      <w:tr w:rsidR="006D62E0" w:rsidRPr="008B17CD" w14:paraId="7EE07874" w14:textId="77777777">
        <w:tc>
          <w:tcPr>
            <w:tcW w:w="0" w:type="auto"/>
            <w:hideMark/>
          </w:tcPr>
          <w:p w14:paraId="5D6846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WBS</w:t>
            </w:r>
            <w:r w:rsidRPr="008B17CD">
              <w:rPr>
                <w:rFonts w:ascii="Times New Roman" w:hAnsi="Times New Roman"/>
              </w:rPr>
              <w:t>编码</w:t>
            </w:r>
          </w:p>
        </w:tc>
        <w:tc>
          <w:tcPr>
            <w:tcW w:w="0" w:type="auto"/>
            <w:hideMark/>
          </w:tcPr>
          <w:p w14:paraId="0455B0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工作包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活动</w:t>
            </w:r>
          </w:p>
        </w:tc>
        <w:tc>
          <w:tcPr>
            <w:tcW w:w="0" w:type="auto"/>
            <w:hideMark/>
          </w:tcPr>
          <w:p w14:paraId="665C52C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主要输出物（示例）</w:t>
            </w:r>
          </w:p>
        </w:tc>
      </w:tr>
      <w:tr w:rsidR="006D62E0" w:rsidRPr="008B17CD" w14:paraId="461CECC9" w14:textId="77777777">
        <w:tc>
          <w:tcPr>
            <w:tcW w:w="0" w:type="auto"/>
            <w:hideMark/>
          </w:tcPr>
          <w:p w14:paraId="0479E40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1.0</w:t>
            </w:r>
          </w:p>
        </w:tc>
        <w:tc>
          <w:tcPr>
            <w:tcW w:w="0" w:type="auto"/>
            <w:hideMark/>
          </w:tcPr>
          <w:p w14:paraId="532D3A4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项目启动与规划</w:t>
            </w:r>
          </w:p>
        </w:tc>
        <w:tc>
          <w:tcPr>
            <w:tcW w:w="0" w:type="auto"/>
            <w:hideMark/>
          </w:tcPr>
          <w:p w14:paraId="0920B0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项目章程要点、项目计划书、干系人登记册、沟通计划、风险初始清单</w:t>
            </w:r>
          </w:p>
        </w:tc>
      </w:tr>
      <w:tr w:rsidR="006D62E0" w:rsidRPr="008B17CD" w14:paraId="3B0853B2" w14:textId="77777777">
        <w:tc>
          <w:tcPr>
            <w:tcW w:w="0" w:type="auto"/>
            <w:hideMark/>
          </w:tcPr>
          <w:p w14:paraId="5EB4B4C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1.1</w:t>
            </w:r>
          </w:p>
        </w:tc>
        <w:tc>
          <w:tcPr>
            <w:tcW w:w="0" w:type="auto"/>
            <w:hideMark/>
          </w:tcPr>
          <w:p w14:paraId="55884DB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启动会议与干系人确认</w:t>
            </w:r>
          </w:p>
        </w:tc>
        <w:tc>
          <w:tcPr>
            <w:tcW w:w="0" w:type="auto"/>
            <w:hideMark/>
          </w:tcPr>
          <w:p w14:paraId="691A8F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启动会议纪要、干系人名单、沟通渠道与节奏</w:t>
            </w:r>
          </w:p>
        </w:tc>
      </w:tr>
      <w:tr w:rsidR="006D62E0" w:rsidRPr="008B17CD" w14:paraId="41833A88" w14:textId="77777777">
        <w:tc>
          <w:tcPr>
            <w:tcW w:w="0" w:type="auto"/>
            <w:hideMark/>
          </w:tcPr>
          <w:p w14:paraId="497FA2F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1.2</w:t>
            </w:r>
          </w:p>
        </w:tc>
        <w:tc>
          <w:tcPr>
            <w:tcW w:w="0" w:type="auto"/>
            <w:hideMark/>
          </w:tcPr>
          <w:p w14:paraId="409AB1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计划编制与基线建立</w:t>
            </w:r>
          </w:p>
        </w:tc>
        <w:tc>
          <w:tcPr>
            <w:tcW w:w="0" w:type="auto"/>
            <w:hideMark/>
          </w:tcPr>
          <w:p w14:paraId="09A2B1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项目计划书（本文件）、范围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进度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成本基线草案</w:t>
            </w:r>
          </w:p>
        </w:tc>
      </w:tr>
      <w:tr w:rsidR="006D62E0" w:rsidRPr="008B17CD" w14:paraId="59D1F9D4" w14:textId="77777777">
        <w:tc>
          <w:tcPr>
            <w:tcW w:w="0" w:type="auto"/>
            <w:hideMark/>
          </w:tcPr>
          <w:p w14:paraId="62693CF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1.3</w:t>
            </w:r>
          </w:p>
        </w:tc>
        <w:tc>
          <w:tcPr>
            <w:tcW w:w="0" w:type="auto"/>
            <w:hideMark/>
          </w:tcPr>
          <w:p w14:paraId="7A55779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配置管理与环境准备（启动期）</w:t>
            </w:r>
          </w:p>
        </w:tc>
        <w:tc>
          <w:tcPr>
            <w:tcW w:w="0" w:type="auto"/>
            <w:hideMark/>
          </w:tcPr>
          <w:p w14:paraId="3BDAF4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代码仓库初始化、分支策略、</w:t>
            </w:r>
            <w:r w:rsidRPr="008B17CD">
              <w:rPr>
                <w:rFonts w:ascii="Times New Roman" w:hAnsi="Times New Roman"/>
              </w:rPr>
              <w:t>CI</w:t>
            </w:r>
            <w:r w:rsidRPr="008B17CD">
              <w:rPr>
                <w:rFonts w:ascii="Times New Roman" w:hAnsi="Times New Roman"/>
              </w:rPr>
              <w:t>清单、环境申请单</w:t>
            </w:r>
          </w:p>
        </w:tc>
      </w:tr>
      <w:tr w:rsidR="006D62E0" w:rsidRPr="008B17CD" w14:paraId="01A06044" w14:textId="77777777">
        <w:tc>
          <w:tcPr>
            <w:tcW w:w="0" w:type="auto"/>
            <w:hideMark/>
          </w:tcPr>
          <w:p w14:paraId="676A290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2.0</w:t>
            </w:r>
          </w:p>
        </w:tc>
        <w:tc>
          <w:tcPr>
            <w:tcW w:w="0" w:type="auto"/>
            <w:hideMark/>
          </w:tcPr>
          <w:p w14:paraId="6EB605A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需求澄清与需求基线</w:t>
            </w:r>
          </w:p>
        </w:tc>
        <w:tc>
          <w:tcPr>
            <w:tcW w:w="0" w:type="auto"/>
            <w:hideMark/>
          </w:tcPr>
          <w:p w14:paraId="5802E1E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需求澄清纪要、需求基线版本、</w:t>
            </w:r>
            <w:r w:rsidRPr="008B17CD">
              <w:rPr>
                <w:rFonts w:ascii="Times New Roman" w:hAnsi="Times New Roman"/>
              </w:rPr>
              <w:t>RTM</w:t>
            </w:r>
            <w:r w:rsidRPr="008B17CD">
              <w:rPr>
                <w:rFonts w:ascii="Times New Roman" w:hAnsi="Times New Roman"/>
              </w:rPr>
              <w:t>、原型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流程说明</w:t>
            </w:r>
          </w:p>
        </w:tc>
      </w:tr>
      <w:tr w:rsidR="006D62E0" w:rsidRPr="008B17CD" w14:paraId="0E51B1C2" w14:textId="77777777">
        <w:tc>
          <w:tcPr>
            <w:tcW w:w="0" w:type="auto"/>
            <w:hideMark/>
          </w:tcPr>
          <w:p w14:paraId="0099B6E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2.1</w:t>
            </w:r>
          </w:p>
        </w:tc>
        <w:tc>
          <w:tcPr>
            <w:tcW w:w="0" w:type="auto"/>
            <w:hideMark/>
          </w:tcPr>
          <w:p w14:paraId="240B21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业务流程梳理与原型确认</w:t>
            </w:r>
          </w:p>
        </w:tc>
        <w:tc>
          <w:tcPr>
            <w:tcW w:w="0" w:type="auto"/>
            <w:hideMark/>
          </w:tcPr>
          <w:p w14:paraId="5A085FD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业务流程图、页面原型、数据口径说明</w:t>
            </w:r>
          </w:p>
        </w:tc>
      </w:tr>
      <w:tr w:rsidR="006D62E0" w:rsidRPr="008B17CD" w14:paraId="1E0C776B" w14:textId="77777777">
        <w:tc>
          <w:tcPr>
            <w:tcW w:w="0" w:type="auto"/>
            <w:hideMark/>
          </w:tcPr>
          <w:p w14:paraId="6F1D17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2.2</w:t>
            </w:r>
          </w:p>
        </w:tc>
        <w:tc>
          <w:tcPr>
            <w:tcW w:w="0" w:type="auto"/>
            <w:hideMark/>
          </w:tcPr>
          <w:p w14:paraId="4A27C3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需求评审与冻结（需求基线）</w:t>
            </w:r>
          </w:p>
        </w:tc>
        <w:tc>
          <w:tcPr>
            <w:tcW w:w="0" w:type="auto"/>
            <w:hideMark/>
          </w:tcPr>
          <w:p w14:paraId="729375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需求评审纪要、需求基线</w:t>
            </w:r>
            <w:r w:rsidRPr="008B17CD">
              <w:rPr>
                <w:rFonts w:ascii="Times New Roman" w:hAnsi="Times New Roman"/>
              </w:rPr>
              <w:t>V1.0</w:t>
            </w:r>
            <w:r w:rsidRPr="008B17CD">
              <w:rPr>
                <w:rFonts w:ascii="Times New Roman" w:hAnsi="Times New Roman"/>
              </w:rPr>
              <w:t>、开放项清单</w:t>
            </w:r>
          </w:p>
        </w:tc>
      </w:tr>
      <w:tr w:rsidR="006D62E0" w:rsidRPr="008B17CD" w14:paraId="5C25D2BC" w14:textId="77777777">
        <w:tc>
          <w:tcPr>
            <w:tcW w:w="0" w:type="auto"/>
            <w:hideMark/>
          </w:tcPr>
          <w:p w14:paraId="5F4E0CE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2.3</w:t>
            </w:r>
          </w:p>
        </w:tc>
        <w:tc>
          <w:tcPr>
            <w:tcW w:w="0" w:type="auto"/>
            <w:hideMark/>
          </w:tcPr>
          <w:p w14:paraId="5052BDC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非功能与接口需求确认</w:t>
            </w:r>
          </w:p>
        </w:tc>
        <w:tc>
          <w:tcPr>
            <w:tcW w:w="0" w:type="auto"/>
            <w:hideMark/>
          </w:tcPr>
          <w:p w14:paraId="114697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性能指标清单、安全要求清单、接口对接资料清单</w:t>
            </w:r>
          </w:p>
        </w:tc>
      </w:tr>
      <w:tr w:rsidR="006D62E0" w:rsidRPr="008B17CD" w14:paraId="19CC7890" w14:textId="77777777">
        <w:tc>
          <w:tcPr>
            <w:tcW w:w="0" w:type="auto"/>
            <w:hideMark/>
          </w:tcPr>
          <w:p w14:paraId="321257A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3.0</w:t>
            </w:r>
          </w:p>
        </w:tc>
        <w:tc>
          <w:tcPr>
            <w:tcW w:w="0" w:type="auto"/>
            <w:hideMark/>
          </w:tcPr>
          <w:p w14:paraId="04B8937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设计阶段（总体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详细）</w:t>
            </w:r>
          </w:p>
        </w:tc>
        <w:tc>
          <w:tcPr>
            <w:tcW w:w="0" w:type="auto"/>
            <w:hideMark/>
          </w:tcPr>
          <w:p w14:paraId="37FDAC6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系统设计说明书、接口设计说明书、数据库设计说明书、设计评审纪要</w:t>
            </w:r>
          </w:p>
        </w:tc>
      </w:tr>
      <w:tr w:rsidR="006D62E0" w:rsidRPr="008B17CD" w14:paraId="1ACB1997" w14:textId="77777777">
        <w:tc>
          <w:tcPr>
            <w:tcW w:w="0" w:type="auto"/>
            <w:hideMark/>
          </w:tcPr>
          <w:p w14:paraId="5439F12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3.1</w:t>
            </w:r>
          </w:p>
        </w:tc>
        <w:tc>
          <w:tcPr>
            <w:tcW w:w="0" w:type="auto"/>
            <w:hideMark/>
          </w:tcPr>
          <w:p w14:paraId="4DE5FC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总体架构设计（</w:t>
            </w:r>
            <w:r w:rsidRPr="008B17CD">
              <w:rPr>
                <w:rFonts w:ascii="Times New Roman" w:hAnsi="Times New Roman"/>
              </w:rPr>
              <w:t>B/S</w:t>
            </w:r>
            <w:r w:rsidRPr="008B17CD">
              <w:rPr>
                <w:rFonts w:ascii="Times New Roman" w:hAnsi="Times New Roman"/>
              </w:rPr>
              <w:t>、权限、日志、审计）</w:t>
            </w:r>
          </w:p>
        </w:tc>
        <w:tc>
          <w:tcPr>
            <w:tcW w:w="0" w:type="auto"/>
            <w:hideMark/>
          </w:tcPr>
          <w:p w14:paraId="0B035B1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架构图、关键技术方案、权限模型说明</w:t>
            </w:r>
          </w:p>
        </w:tc>
      </w:tr>
      <w:tr w:rsidR="006D62E0" w:rsidRPr="008B17CD" w14:paraId="63F954E0" w14:textId="77777777">
        <w:tc>
          <w:tcPr>
            <w:tcW w:w="0" w:type="auto"/>
            <w:hideMark/>
          </w:tcPr>
          <w:p w14:paraId="7CA1763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3.2</w:t>
            </w:r>
          </w:p>
        </w:tc>
        <w:tc>
          <w:tcPr>
            <w:tcW w:w="0" w:type="auto"/>
            <w:hideMark/>
          </w:tcPr>
          <w:p w14:paraId="59411D4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数据库与数据字典设计</w:t>
            </w:r>
          </w:p>
        </w:tc>
        <w:tc>
          <w:tcPr>
            <w:tcW w:w="0" w:type="auto"/>
            <w:hideMark/>
          </w:tcPr>
          <w:p w14:paraId="320E26F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E-R</w:t>
            </w:r>
            <w:r w:rsidRPr="008B17CD">
              <w:rPr>
                <w:rFonts w:ascii="Times New Roman" w:hAnsi="Times New Roman"/>
              </w:rPr>
              <w:t>图、表结构说明、字典表与枚举规范</w:t>
            </w:r>
          </w:p>
        </w:tc>
      </w:tr>
      <w:tr w:rsidR="006D62E0" w:rsidRPr="008B17CD" w14:paraId="2983C0F8" w14:textId="77777777">
        <w:tc>
          <w:tcPr>
            <w:tcW w:w="0" w:type="auto"/>
            <w:hideMark/>
          </w:tcPr>
          <w:p w14:paraId="6F3A075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3.3</w:t>
            </w:r>
          </w:p>
        </w:tc>
        <w:tc>
          <w:tcPr>
            <w:tcW w:w="0" w:type="auto"/>
            <w:hideMark/>
          </w:tcPr>
          <w:p w14:paraId="2038790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接口设计（内部</w:t>
            </w:r>
            <w:r w:rsidRPr="008B17CD">
              <w:rPr>
                <w:rFonts w:ascii="Times New Roman" w:hAnsi="Times New Roman"/>
              </w:rPr>
              <w:t>API/</w:t>
            </w:r>
            <w:r w:rsidRPr="008B17CD">
              <w:rPr>
                <w:rFonts w:ascii="Times New Roman" w:hAnsi="Times New Roman"/>
              </w:rPr>
              <w:t>国家系统接口）</w:t>
            </w:r>
          </w:p>
        </w:tc>
        <w:tc>
          <w:tcPr>
            <w:tcW w:w="0" w:type="auto"/>
            <w:hideMark/>
          </w:tcPr>
          <w:p w14:paraId="31872A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API</w:t>
            </w:r>
            <w:r w:rsidRPr="008B17CD">
              <w:rPr>
                <w:rFonts w:ascii="Times New Roman" w:hAnsi="Times New Roman"/>
              </w:rPr>
              <w:t>清单、报文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字段映射、错误码与重试策略</w:t>
            </w:r>
          </w:p>
        </w:tc>
      </w:tr>
      <w:tr w:rsidR="006D62E0" w:rsidRPr="008B17CD" w14:paraId="2EBA4729" w14:textId="77777777">
        <w:tc>
          <w:tcPr>
            <w:tcW w:w="0" w:type="auto"/>
            <w:hideMark/>
          </w:tcPr>
          <w:p w14:paraId="3E8EA0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3.4</w:t>
            </w:r>
          </w:p>
        </w:tc>
        <w:tc>
          <w:tcPr>
            <w:tcW w:w="0" w:type="auto"/>
            <w:hideMark/>
          </w:tcPr>
          <w:p w14:paraId="00ACF6C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UI/</w:t>
            </w:r>
            <w:proofErr w:type="gramStart"/>
            <w:r w:rsidRPr="008B17CD">
              <w:rPr>
                <w:rFonts w:ascii="Times New Roman" w:hAnsi="Times New Roman"/>
              </w:rPr>
              <w:t>交互与</w:t>
            </w:r>
            <w:proofErr w:type="gramEnd"/>
            <w:r w:rsidRPr="008B17CD">
              <w:rPr>
                <w:rFonts w:ascii="Times New Roman" w:hAnsi="Times New Roman"/>
              </w:rPr>
              <w:t>可用性设计</w:t>
            </w:r>
          </w:p>
        </w:tc>
        <w:tc>
          <w:tcPr>
            <w:tcW w:w="0" w:type="auto"/>
            <w:hideMark/>
          </w:tcPr>
          <w:p w14:paraId="0684C6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页面布局规范、表单校验规则、交互一致性清单</w:t>
            </w:r>
          </w:p>
        </w:tc>
      </w:tr>
      <w:tr w:rsidR="006D62E0" w:rsidRPr="008B17CD" w14:paraId="0AF581F0" w14:textId="77777777">
        <w:tc>
          <w:tcPr>
            <w:tcW w:w="0" w:type="auto"/>
            <w:hideMark/>
          </w:tcPr>
          <w:p w14:paraId="3B48B46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3.5</w:t>
            </w:r>
          </w:p>
        </w:tc>
        <w:tc>
          <w:tcPr>
            <w:tcW w:w="0" w:type="auto"/>
            <w:hideMark/>
          </w:tcPr>
          <w:p w14:paraId="6F3E09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设计评审与整改</w:t>
            </w:r>
          </w:p>
        </w:tc>
        <w:tc>
          <w:tcPr>
            <w:tcW w:w="0" w:type="auto"/>
            <w:hideMark/>
          </w:tcPr>
          <w:p w14:paraId="3A091EF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评审纪要、整改清单、设计基线</w:t>
            </w:r>
            <w:r w:rsidRPr="008B17CD">
              <w:rPr>
                <w:rFonts w:ascii="Times New Roman" w:hAnsi="Times New Roman"/>
              </w:rPr>
              <w:t>V1.0</w:t>
            </w:r>
          </w:p>
        </w:tc>
      </w:tr>
      <w:tr w:rsidR="006D62E0" w:rsidRPr="008B17CD" w14:paraId="3187BFA7" w14:textId="77777777">
        <w:tc>
          <w:tcPr>
            <w:tcW w:w="0" w:type="auto"/>
            <w:hideMark/>
          </w:tcPr>
          <w:p w14:paraId="07867B0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4.0</w:t>
            </w:r>
          </w:p>
        </w:tc>
        <w:tc>
          <w:tcPr>
            <w:tcW w:w="0" w:type="auto"/>
            <w:hideMark/>
          </w:tcPr>
          <w:p w14:paraId="4D298C4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开发实现（按模块）</w:t>
            </w:r>
          </w:p>
        </w:tc>
        <w:tc>
          <w:tcPr>
            <w:tcW w:w="0" w:type="auto"/>
            <w:hideMark/>
          </w:tcPr>
          <w:p w14:paraId="4DF7ABD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源代码、单元测试、构建产物、开发自测记录</w:t>
            </w:r>
          </w:p>
        </w:tc>
      </w:tr>
      <w:tr w:rsidR="006D62E0" w:rsidRPr="008B17CD" w14:paraId="7D7D9C58" w14:textId="77777777">
        <w:tc>
          <w:tcPr>
            <w:tcW w:w="0" w:type="auto"/>
            <w:hideMark/>
          </w:tcPr>
          <w:p w14:paraId="3FD049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4.1</w:t>
            </w:r>
          </w:p>
        </w:tc>
        <w:tc>
          <w:tcPr>
            <w:tcW w:w="0" w:type="auto"/>
            <w:hideMark/>
          </w:tcPr>
          <w:p w14:paraId="34923A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公共基础能力</w:t>
            </w:r>
          </w:p>
        </w:tc>
        <w:tc>
          <w:tcPr>
            <w:tcW w:w="0" w:type="auto"/>
            <w:hideMark/>
          </w:tcPr>
          <w:p w14:paraId="68CF8DB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登录认证、</w:t>
            </w:r>
            <w:r w:rsidRPr="008B17CD">
              <w:rPr>
                <w:rFonts w:ascii="Times New Roman" w:hAnsi="Times New Roman"/>
              </w:rPr>
              <w:t>RBAC</w:t>
            </w:r>
            <w:r w:rsidRPr="008B17CD">
              <w:rPr>
                <w:rFonts w:ascii="Times New Roman" w:hAnsi="Times New Roman"/>
              </w:rPr>
              <w:t>权限、审计日志、字典管理、文件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导出基础组件</w:t>
            </w:r>
          </w:p>
        </w:tc>
      </w:tr>
      <w:tr w:rsidR="006D62E0" w:rsidRPr="008B17CD" w14:paraId="47FF523C" w14:textId="77777777">
        <w:tc>
          <w:tcPr>
            <w:tcW w:w="0" w:type="auto"/>
            <w:hideMark/>
          </w:tcPr>
          <w:p w14:paraId="56E3D28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4.2</w:t>
            </w:r>
          </w:p>
        </w:tc>
        <w:tc>
          <w:tcPr>
            <w:tcW w:w="0" w:type="auto"/>
            <w:hideMark/>
          </w:tcPr>
          <w:p w14:paraId="7D0F86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企业端模块实现</w:t>
            </w:r>
          </w:p>
        </w:tc>
        <w:tc>
          <w:tcPr>
            <w:tcW w:w="0" w:type="auto"/>
            <w:hideMark/>
          </w:tcPr>
          <w:p w14:paraId="57A74B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备案信息维护与提交、月度填报与上报、历史查询、通知浏览、密码修改</w:t>
            </w:r>
          </w:p>
        </w:tc>
      </w:tr>
      <w:tr w:rsidR="006D62E0" w:rsidRPr="008B17CD" w14:paraId="1E17DCFC" w14:textId="77777777">
        <w:tc>
          <w:tcPr>
            <w:tcW w:w="0" w:type="auto"/>
            <w:hideMark/>
          </w:tcPr>
          <w:p w14:paraId="29029C2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4.3</w:t>
            </w:r>
          </w:p>
        </w:tc>
        <w:tc>
          <w:tcPr>
            <w:tcW w:w="0" w:type="auto"/>
            <w:hideMark/>
          </w:tcPr>
          <w:p w14:paraId="642DE55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市级端模块实现</w:t>
            </w:r>
          </w:p>
        </w:tc>
        <w:tc>
          <w:tcPr>
            <w:tcW w:w="0" w:type="auto"/>
            <w:hideMark/>
          </w:tcPr>
          <w:p w14:paraId="4FC39AD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待审列表、审核通过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退回、批量审核、上报省级、通知发布、密码修改</w:t>
            </w:r>
          </w:p>
        </w:tc>
      </w:tr>
      <w:tr w:rsidR="006D62E0" w:rsidRPr="008B17CD" w14:paraId="0C106D65" w14:textId="77777777">
        <w:tc>
          <w:tcPr>
            <w:tcW w:w="0" w:type="auto"/>
            <w:hideMark/>
          </w:tcPr>
          <w:p w14:paraId="14856FD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4.4</w:t>
            </w:r>
          </w:p>
        </w:tc>
        <w:tc>
          <w:tcPr>
            <w:tcW w:w="0" w:type="auto"/>
            <w:hideMark/>
          </w:tcPr>
          <w:p w14:paraId="5E2038B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省级端（管理类）实现</w:t>
            </w:r>
          </w:p>
        </w:tc>
        <w:tc>
          <w:tcPr>
            <w:tcW w:w="0" w:type="auto"/>
            <w:hideMark/>
          </w:tcPr>
          <w:p w14:paraId="152D75E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账号创建与备案审核、报表管理、汇总上报、数据修正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删除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退回、系统管理与监控</w:t>
            </w:r>
          </w:p>
        </w:tc>
      </w:tr>
      <w:tr w:rsidR="006D62E0" w:rsidRPr="008B17CD" w14:paraId="4EEB889F" w14:textId="77777777">
        <w:tc>
          <w:tcPr>
            <w:tcW w:w="0" w:type="auto"/>
            <w:hideMark/>
          </w:tcPr>
          <w:p w14:paraId="6D416CB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4.5</w:t>
            </w:r>
          </w:p>
        </w:tc>
        <w:tc>
          <w:tcPr>
            <w:tcW w:w="0" w:type="auto"/>
            <w:hideMark/>
          </w:tcPr>
          <w:p w14:paraId="01F3BA9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省级端（分析类）实现</w:t>
            </w:r>
          </w:p>
        </w:tc>
        <w:tc>
          <w:tcPr>
            <w:tcW w:w="0" w:type="auto"/>
            <w:hideMark/>
          </w:tcPr>
          <w:p w14:paraId="7E48EE5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取样分析、多维分析、对比分析、趋势分析、图表与导出</w:t>
            </w:r>
          </w:p>
        </w:tc>
      </w:tr>
      <w:tr w:rsidR="006D62E0" w:rsidRPr="008B17CD" w14:paraId="0D4E07D5" w14:textId="77777777">
        <w:tc>
          <w:tcPr>
            <w:tcW w:w="0" w:type="auto"/>
            <w:hideMark/>
          </w:tcPr>
          <w:p w14:paraId="3CE51B9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4.6</w:t>
            </w:r>
          </w:p>
        </w:tc>
        <w:tc>
          <w:tcPr>
            <w:tcW w:w="0" w:type="auto"/>
            <w:hideMark/>
          </w:tcPr>
          <w:p w14:paraId="3C607C4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国家系统接口模块实现</w:t>
            </w:r>
          </w:p>
        </w:tc>
        <w:tc>
          <w:tcPr>
            <w:tcW w:w="0" w:type="auto"/>
            <w:hideMark/>
          </w:tcPr>
          <w:p w14:paraId="5C8C4C0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数据封装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校验、加密传输、上报日志、失败重试、结果回执记录</w:t>
            </w:r>
          </w:p>
        </w:tc>
      </w:tr>
      <w:tr w:rsidR="006D62E0" w:rsidRPr="008B17CD" w14:paraId="764B82E2" w14:textId="77777777">
        <w:tc>
          <w:tcPr>
            <w:tcW w:w="0" w:type="auto"/>
            <w:hideMark/>
          </w:tcPr>
          <w:p w14:paraId="058F34F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4.7</w:t>
            </w:r>
          </w:p>
        </w:tc>
        <w:tc>
          <w:tcPr>
            <w:tcW w:w="0" w:type="auto"/>
            <w:hideMark/>
          </w:tcPr>
          <w:p w14:paraId="61EEF51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代码评审与持续集成</w:t>
            </w:r>
          </w:p>
        </w:tc>
        <w:tc>
          <w:tcPr>
            <w:tcW w:w="0" w:type="auto"/>
            <w:hideMark/>
          </w:tcPr>
          <w:p w14:paraId="273D50A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CR</w:t>
            </w:r>
            <w:r w:rsidRPr="008B17CD">
              <w:rPr>
                <w:rFonts w:ascii="Times New Roman" w:hAnsi="Times New Roman"/>
              </w:rPr>
              <w:t>记录、构建流水线、静态检查与依赖扫描（如适用）</w:t>
            </w:r>
          </w:p>
        </w:tc>
      </w:tr>
      <w:tr w:rsidR="006D62E0" w:rsidRPr="008B17CD" w14:paraId="506F93E1" w14:textId="77777777">
        <w:tc>
          <w:tcPr>
            <w:tcW w:w="0" w:type="auto"/>
            <w:hideMark/>
          </w:tcPr>
          <w:p w14:paraId="49E91A1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5.0</w:t>
            </w:r>
          </w:p>
        </w:tc>
        <w:tc>
          <w:tcPr>
            <w:tcW w:w="0" w:type="auto"/>
            <w:hideMark/>
          </w:tcPr>
          <w:p w14:paraId="0E9B36F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测试与质量保证</w:t>
            </w:r>
          </w:p>
        </w:tc>
        <w:tc>
          <w:tcPr>
            <w:tcW w:w="0" w:type="auto"/>
            <w:hideMark/>
          </w:tcPr>
          <w:p w14:paraId="7399055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测试计划、测试用例、缺陷报告、回归记录、性能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安全测试报告</w:t>
            </w:r>
          </w:p>
        </w:tc>
      </w:tr>
      <w:tr w:rsidR="006D62E0" w:rsidRPr="008B17CD" w14:paraId="05688452" w14:textId="77777777">
        <w:tc>
          <w:tcPr>
            <w:tcW w:w="0" w:type="auto"/>
            <w:hideMark/>
          </w:tcPr>
          <w:p w14:paraId="6389098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5.1</w:t>
            </w:r>
          </w:p>
        </w:tc>
        <w:tc>
          <w:tcPr>
            <w:tcW w:w="0" w:type="auto"/>
            <w:hideMark/>
          </w:tcPr>
          <w:p w14:paraId="1B3EBA3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测试计划与用例评审</w:t>
            </w:r>
          </w:p>
        </w:tc>
        <w:tc>
          <w:tcPr>
            <w:tcW w:w="0" w:type="auto"/>
            <w:hideMark/>
          </w:tcPr>
          <w:p w14:paraId="507A785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测试计划、用例集、评审纪要、测试数据方案</w:t>
            </w:r>
          </w:p>
        </w:tc>
      </w:tr>
      <w:tr w:rsidR="006D62E0" w:rsidRPr="008B17CD" w14:paraId="0AB8E62C" w14:textId="77777777">
        <w:tc>
          <w:tcPr>
            <w:tcW w:w="0" w:type="auto"/>
            <w:hideMark/>
          </w:tcPr>
          <w:p w14:paraId="15A8ECE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5.2</w:t>
            </w:r>
          </w:p>
        </w:tc>
        <w:tc>
          <w:tcPr>
            <w:tcW w:w="0" w:type="auto"/>
            <w:hideMark/>
          </w:tcPr>
          <w:p w14:paraId="0C95D6E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单元测试与覆盖率统计</w:t>
            </w:r>
          </w:p>
        </w:tc>
        <w:tc>
          <w:tcPr>
            <w:tcW w:w="0" w:type="auto"/>
            <w:hideMark/>
          </w:tcPr>
          <w:p w14:paraId="6B61319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单元测试报告、覆盖率统计</w:t>
            </w:r>
          </w:p>
        </w:tc>
      </w:tr>
      <w:tr w:rsidR="006D62E0" w:rsidRPr="008B17CD" w14:paraId="4E512697" w14:textId="77777777">
        <w:tc>
          <w:tcPr>
            <w:tcW w:w="0" w:type="auto"/>
            <w:hideMark/>
          </w:tcPr>
          <w:p w14:paraId="7262D7F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5.3</w:t>
            </w:r>
          </w:p>
        </w:tc>
        <w:tc>
          <w:tcPr>
            <w:tcW w:w="0" w:type="auto"/>
            <w:hideMark/>
          </w:tcPr>
          <w:p w14:paraId="5503D8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集成测试（端到端流程）</w:t>
            </w:r>
          </w:p>
        </w:tc>
        <w:tc>
          <w:tcPr>
            <w:tcW w:w="0" w:type="auto"/>
            <w:hideMark/>
          </w:tcPr>
          <w:p w14:paraId="0F8722D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集成测试报告、接口联调记录</w:t>
            </w:r>
          </w:p>
        </w:tc>
      </w:tr>
      <w:tr w:rsidR="006D62E0" w:rsidRPr="008B17CD" w14:paraId="11BA7184" w14:textId="77777777">
        <w:tc>
          <w:tcPr>
            <w:tcW w:w="0" w:type="auto"/>
            <w:hideMark/>
          </w:tcPr>
          <w:p w14:paraId="1A42527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5.4</w:t>
            </w:r>
          </w:p>
        </w:tc>
        <w:tc>
          <w:tcPr>
            <w:tcW w:w="0" w:type="auto"/>
            <w:hideMark/>
          </w:tcPr>
          <w:p w14:paraId="7D61558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系统测试（功能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兼容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可用性）</w:t>
            </w:r>
          </w:p>
        </w:tc>
        <w:tc>
          <w:tcPr>
            <w:tcW w:w="0" w:type="auto"/>
            <w:hideMark/>
          </w:tcPr>
          <w:p w14:paraId="1A1AD06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系统测试报告、缺陷关闭率统计</w:t>
            </w:r>
          </w:p>
        </w:tc>
      </w:tr>
      <w:tr w:rsidR="006D62E0" w:rsidRPr="008B17CD" w14:paraId="7565B960" w14:textId="77777777">
        <w:tc>
          <w:tcPr>
            <w:tcW w:w="0" w:type="auto"/>
            <w:hideMark/>
          </w:tcPr>
          <w:p w14:paraId="38A183D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5.5</w:t>
            </w:r>
          </w:p>
        </w:tc>
        <w:tc>
          <w:tcPr>
            <w:tcW w:w="0" w:type="auto"/>
            <w:hideMark/>
          </w:tcPr>
          <w:p w14:paraId="274C5D8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性能测试（上报期高峰）</w:t>
            </w:r>
          </w:p>
        </w:tc>
        <w:tc>
          <w:tcPr>
            <w:tcW w:w="0" w:type="auto"/>
            <w:hideMark/>
          </w:tcPr>
          <w:p w14:paraId="37ACA5E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压测方案</w:t>
            </w:r>
            <w:proofErr w:type="gramEnd"/>
            <w:r w:rsidRPr="008B17CD">
              <w:rPr>
                <w:rFonts w:ascii="Times New Roman" w:hAnsi="Times New Roman"/>
              </w:rPr>
              <w:t>与结果、瓶颈分析与优化记录</w:t>
            </w:r>
          </w:p>
        </w:tc>
      </w:tr>
      <w:tr w:rsidR="006D62E0" w:rsidRPr="008B17CD" w14:paraId="271AEFE7" w14:textId="77777777">
        <w:tc>
          <w:tcPr>
            <w:tcW w:w="0" w:type="auto"/>
            <w:hideMark/>
          </w:tcPr>
          <w:p w14:paraId="5A85A0F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5.6</w:t>
            </w:r>
          </w:p>
        </w:tc>
        <w:tc>
          <w:tcPr>
            <w:tcW w:w="0" w:type="auto"/>
            <w:hideMark/>
          </w:tcPr>
          <w:p w14:paraId="537E19B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安全测试（</w:t>
            </w:r>
            <w:r w:rsidRPr="008B17CD">
              <w:rPr>
                <w:rFonts w:ascii="Times New Roman" w:hAnsi="Times New Roman"/>
              </w:rPr>
              <w:t>OWASP</w:t>
            </w:r>
            <w:r w:rsidRPr="008B17CD">
              <w:rPr>
                <w:rFonts w:ascii="Times New Roman" w:hAnsi="Times New Roman"/>
              </w:rPr>
              <w:t>常见风险）</w:t>
            </w:r>
          </w:p>
        </w:tc>
        <w:tc>
          <w:tcPr>
            <w:tcW w:w="0" w:type="auto"/>
            <w:hideMark/>
          </w:tcPr>
          <w:p w14:paraId="27ACB14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安全测试报告、整改与复测记录</w:t>
            </w:r>
          </w:p>
        </w:tc>
      </w:tr>
      <w:tr w:rsidR="006D62E0" w:rsidRPr="008B17CD" w14:paraId="1946B55B" w14:textId="77777777">
        <w:tc>
          <w:tcPr>
            <w:tcW w:w="0" w:type="auto"/>
            <w:hideMark/>
          </w:tcPr>
          <w:p w14:paraId="4F72405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5.7</w:t>
            </w:r>
          </w:p>
        </w:tc>
        <w:tc>
          <w:tcPr>
            <w:tcW w:w="0" w:type="auto"/>
            <w:hideMark/>
          </w:tcPr>
          <w:p w14:paraId="6D1B38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回归测试与发布准入</w:t>
            </w:r>
          </w:p>
        </w:tc>
        <w:tc>
          <w:tcPr>
            <w:tcW w:w="0" w:type="auto"/>
            <w:hideMark/>
          </w:tcPr>
          <w:p w14:paraId="4844FA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回归报告、发布准入检查表</w:t>
            </w:r>
          </w:p>
        </w:tc>
      </w:tr>
      <w:tr w:rsidR="006D62E0" w:rsidRPr="008B17CD" w14:paraId="6220F7BF" w14:textId="77777777">
        <w:tc>
          <w:tcPr>
            <w:tcW w:w="0" w:type="auto"/>
            <w:hideMark/>
          </w:tcPr>
          <w:p w14:paraId="48A8348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6.0</w:t>
            </w:r>
          </w:p>
        </w:tc>
        <w:tc>
          <w:tcPr>
            <w:tcW w:w="0" w:type="auto"/>
            <w:hideMark/>
          </w:tcPr>
          <w:p w14:paraId="77F422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部署、培训与试运行</w:t>
            </w:r>
          </w:p>
        </w:tc>
        <w:tc>
          <w:tcPr>
            <w:tcW w:w="0" w:type="auto"/>
            <w:hideMark/>
          </w:tcPr>
          <w:p w14:paraId="6BD840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部署手册、部署包、环境配置清单、培训材料、试运行报告</w:t>
            </w:r>
          </w:p>
        </w:tc>
      </w:tr>
      <w:tr w:rsidR="006D62E0" w:rsidRPr="008B17CD" w14:paraId="607C1C16" w14:textId="77777777">
        <w:tc>
          <w:tcPr>
            <w:tcW w:w="0" w:type="auto"/>
            <w:hideMark/>
          </w:tcPr>
          <w:p w14:paraId="25CD386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6.1</w:t>
            </w:r>
          </w:p>
        </w:tc>
        <w:tc>
          <w:tcPr>
            <w:tcW w:w="0" w:type="auto"/>
            <w:hideMark/>
          </w:tcPr>
          <w:p w14:paraId="4CFA5F8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环境部署（测试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验收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生产）</w:t>
            </w:r>
          </w:p>
        </w:tc>
        <w:tc>
          <w:tcPr>
            <w:tcW w:w="0" w:type="auto"/>
            <w:hideMark/>
          </w:tcPr>
          <w:p w14:paraId="3C2E8A4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部署记录、版本标签、配置文件、</w:t>
            </w:r>
            <w:proofErr w:type="gramStart"/>
            <w:r w:rsidRPr="008B17CD">
              <w:rPr>
                <w:rFonts w:ascii="Times New Roman" w:hAnsi="Times New Roman"/>
              </w:rPr>
              <w:t>回滚方案</w:t>
            </w:r>
            <w:proofErr w:type="gramEnd"/>
          </w:p>
        </w:tc>
      </w:tr>
      <w:tr w:rsidR="006D62E0" w:rsidRPr="008B17CD" w14:paraId="19512FDC" w14:textId="77777777">
        <w:tc>
          <w:tcPr>
            <w:tcW w:w="0" w:type="auto"/>
            <w:hideMark/>
          </w:tcPr>
          <w:p w14:paraId="144E64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6.2</w:t>
            </w:r>
          </w:p>
        </w:tc>
        <w:tc>
          <w:tcPr>
            <w:tcW w:w="0" w:type="auto"/>
            <w:hideMark/>
          </w:tcPr>
          <w:p w14:paraId="1E7A897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数据初始化与字典配置</w:t>
            </w:r>
          </w:p>
        </w:tc>
        <w:tc>
          <w:tcPr>
            <w:tcW w:w="0" w:type="auto"/>
            <w:hideMark/>
          </w:tcPr>
          <w:p w14:paraId="5DF84A8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初始化脚本执行记录、字典配置表</w:t>
            </w:r>
          </w:p>
        </w:tc>
      </w:tr>
      <w:tr w:rsidR="006D62E0" w:rsidRPr="008B17CD" w14:paraId="1A8BD781" w14:textId="77777777">
        <w:tc>
          <w:tcPr>
            <w:tcW w:w="0" w:type="auto"/>
            <w:hideMark/>
          </w:tcPr>
          <w:p w14:paraId="5AA5D1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6.3</w:t>
            </w:r>
          </w:p>
        </w:tc>
        <w:tc>
          <w:tcPr>
            <w:tcW w:w="0" w:type="auto"/>
            <w:hideMark/>
          </w:tcPr>
          <w:p w14:paraId="2665FF9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用户培训与操作手册交付</w:t>
            </w:r>
          </w:p>
        </w:tc>
        <w:tc>
          <w:tcPr>
            <w:tcW w:w="0" w:type="auto"/>
            <w:hideMark/>
          </w:tcPr>
          <w:p w14:paraId="320C3CF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培训签到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课件、用户手册、管理员手册</w:t>
            </w:r>
          </w:p>
        </w:tc>
      </w:tr>
      <w:tr w:rsidR="006D62E0" w:rsidRPr="008B17CD" w14:paraId="07F74918" w14:textId="77777777">
        <w:tc>
          <w:tcPr>
            <w:tcW w:w="0" w:type="auto"/>
            <w:hideMark/>
          </w:tcPr>
          <w:p w14:paraId="01D7287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6.4</w:t>
            </w:r>
          </w:p>
        </w:tc>
        <w:tc>
          <w:tcPr>
            <w:tcW w:w="0" w:type="auto"/>
            <w:hideMark/>
          </w:tcPr>
          <w:p w14:paraId="363709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试运行与问题整改</w:t>
            </w:r>
          </w:p>
        </w:tc>
        <w:tc>
          <w:tcPr>
            <w:tcW w:w="0" w:type="auto"/>
            <w:hideMark/>
          </w:tcPr>
          <w:p w14:paraId="7873A7B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试运行报告、问题清单与闭环记录</w:t>
            </w:r>
          </w:p>
        </w:tc>
      </w:tr>
      <w:tr w:rsidR="006D62E0" w:rsidRPr="008B17CD" w14:paraId="655671CC" w14:textId="77777777">
        <w:tc>
          <w:tcPr>
            <w:tcW w:w="0" w:type="auto"/>
            <w:hideMark/>
          </w:tcPr>
          <w:p w14:paraId="34BBD73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7.0</w:t>
            </w:r>
          </w:p>
        </w:tc>
        <w:tc>
          <w:tcPr>
            <w:tcW w:w="0" w:type="auto"/>
            <w:hideMark/>
          </w:tcPr>
          <w:p w14:paraId="253B327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验收与项目收尾</w:t>
            </w:r>
          </w:p>
        </w:tc>
        <w:tc>
          <w:tcPr>
            <w:tcW w:w="0" w:type="auto"/>
            <w:hideMark/>
          </w:tcPr>
          <w:p w14:paraId="6B0CCE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验收材料、验收报告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签署文件、交付物归档、项目总结</w:t>
            </w:r>
          </w:p>
        </w:tc>
      </w:tr>
      <w:tr w:rsidR="006D62E0" w:rsidRPr="008B17CD" w14:paraId="32CCCE5B" w14:textId="77777777">
        <w:tc>
          <w:tcPr>
            <w:tcW w:w="0" w:type="auto"/>
            <w:hideMark/>
          </w:tcPr>
          <w:p w14:paraId="4058840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7.1</w:t>
            </w:r>
          </w:p>
        </w:tc>
        <w:tc>
          <w:tcPr>
            <w:tcW w:w="0" w:type="auto"/>
            <w:hideMark/>
          </w:tcPr>
          <w:p w14:paraId="1ECE40D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验收准备（</w:t>
            </w:r>
            <w:r w:rsidRPr="008B17CD">
              <w:rPr>
                <w:rFonts w:ascii="Times New Roman" w:hAnsi="Times New Roman"/>
              </w:rPr>
              <w:t>UAT</w:t>
            </w:r>
            <w:r w:rsidRPr="008B17CD">
              <w:rPr>
                <w:rFonts w:ascii="Times New Roman" w:hAnsi="Times New Roman"/>
              </w:rPr>
              <w:t>与验收材料）</w:t>
            </w:r>
          </w:p>
        </w:tc>
        <w:tc>
          <w:tcPr>
            <w:tcW w:w="0" w:type="auto"/>
            <w:hideMark/>
          </w:tcPr>
          <w:p w14:paraId="699922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验收用例、验收数据、验收计划、交付物核对表</w:t>
            </w:r>
          </w:p>
        </w:tc>
      </w:tr>
      <w:tr w:rsidR="006D62E0" w:rsidRPr="008B17CD" w14:paraId="381ACEB3" w14:textId="77777777">
        <w:tc>
          <w:tcPr>
            <w:tcW w:w="0" w:type="auto"/>
            <w:hideMark/>
          </w:tcPr>
          <w:p w14:paraId="761554B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7.2</w:t>
            </w:r>
          </w:p>
        </w:tc>
        <w:tc>
          <w:tcPr>
            <w:tcW w:w="0" w:type="auto"/>
            <w:hideMark/>
          </w:tcPr>
          <w:p w14:paraId="2B5F10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验收实施与问题关闭</w:t>
            </w:r>
          </w:p>
        </w:tc>
        <w:tc>
          <w:tcPr>
            <w:tcW w:w="0" w:type="auto"/>
            <w:hideMark/>
          </w:tcPr>
          <w:p w14:paraId="78FA5EF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验收记录、问题整改报告、复验记录</w:t>
            </w:r>
          </w:p>
        </w:tc>
      </w:tr>
      <w:tr w:rsidR="006D62E0" w:rsidRPr="008B17CD" w14:paraId="08281064" w14:textId="77777777">
        <w:tc>
          <w:tcPr>
            <w:tcW w:w="0" w:type="auto"/>
            <w:hideMark/>
          </w:tcPr>
          <w:p w14:paraId="77788B4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7.3</w:t>
            </w:r>
          </w:p>
        </w:tc>
        <w:tc>
          <w:tcPr>
            <w:tcW w:w="0" w:type="auto"/>
            <w:hideMark/>
          </w:tcPr>
          <w:p w14:paraId="668341D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交付归档与项目总结</w:t>
            </w:r>
          </w:p>
        </w:tc>
        <w:tc>
          <w:tcPr>
            <w:tcW w:w="0" w:type="auto"/>
            <w:hideMark/>
          </w:tcPr>
          <w:p w14:paraId="5481871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归档清单、项目总结报告、经验教训与改进建议</w:t>
            </w:r>
          </w:p>
        </w:tc>
      </w:tr>
    </w:tbl>
    <w:p w14:paraId="0F125B4B" w14:textId="76E71277" w:rsidR="006D62E0" w:rsidRPr="008B17CD" w:rsidRDefault="006D62E0" w:rsidP="00676F20">
      <w:pPr>
        <w:pStyle w:val="01-"/>
        <w:ind w:firstLine="480"/>
      </w:pPr>
      <w:r w:rsidRPr="008B17CD">
        <w:t>WBS</w:t>
      </w:r>
      <w:r w:rsidRPr="008B17CD">
        <w:t>字典用于定义每个工作包的</w:t>
      </w:r>
      <w:r w:rsidRPr="008B17CD">
        <w:t>“</w:t>
      </w:r>
      <w:r w:rsidRPr="008B17CD">
        <w:t>可验收输出</w:t>
      </w:r>
      <w:r w:rsidRPr="008B17CD">
        <w:t>”</w:t>
      </w:r>
      <w:r w:rsidRPr="008B17CD">
        <w:t>。项目执行中，至少对里程碑相关工作包补齐字典字段：工作</w:t>
      </w:r>
      <w:proofErr w:type="gramStart"/>
      <w:r w:rsidRPr="008B17CD">
        <w:t>包目标</w:t>
      </w:r>
      <w:proofErr w:type="gramEnd"/>
      <w:r w:rsidRPr="008B17CD">
        <w:t>与范围</w:t>
      </w:r>
      <w:r w:rsidR="00676F20" w:rsidRPr="008B17CD">
        <w:t>、</w:t>
      </w:r>
      <w:r w:rsidRPr="008B17CD">
        <w:t>输入</w:t>
      </w:r>
      <w:r w:rsidRPr="008B17CD">
        <w:t>/</w:t>
      </w:r>
      <w:r w:rsidRPr="008B17CD">
        <w:t>前置条件</w:t>
      </w:r>
      <w:r w:rsidR="00676F20" w:rsidRPr="008B17CD">
        <w:t>、</w:t>
      </w:r>
      <w:r w:rsidRPr="008B17CD">
        <w:t>输出物与验收标准</w:t>
      </w:r>
      <w:r w:rsidR="00676F20" w:rsidRPr="008B17CD">
        <w:t>、</w:t>
      </w:r>
      <w:r w:rsidRPr="008B17CD">
        <w:t>责任人</w:t>
      </w:r>
      <w:r w:rsidRPr="008B17CD">
        <w:t>/</w:t>
      </w:r>
      <w:r w:rsidRPr="008B17CD">
        <w:t>参与角色</w:t>
      </w:r>
      <w:r w:rsidR="00676F20" w:rsidRPr="008B17CD">
        <w:t>、</w:t>
      </w:r>
      <w:r w:rsidRPr="008B17CD">
        <w:t>估算工期与资源</w:t>
      </w:r>
      <w:r w:rsidR="00676F20" w:rsidRPr="008B17CD">
        <w:t>、</w:t>
      </w:r>
      <w:r w:rsidRPr="008B17CD">
        <w:t>风险与注意事项</w:t>
      </w:r>
    </w:p>
    <w:p w14:paraId="4E450DBC" w14:textId="77777777" w:rsidR="006D62E0" w:rsidRPr="008B17CD" w:rsidRDefault="006D62E0" w:rsidP="00676F20">
      <w:pPr>
        <w:pStyle w:val="01-"/>
        <w:ind w:firstLine="480"/>
      </w:pPr>
      <w:r w:rsidRPr="008B17CD">
        <w:t>（</w:t>
      </w:r>
      <w:r w:rsidRPr="008B17CD">
        <w:t>WBS</w:t>
      </w:r>
      <w:r w:rsidRPr="008B17CD">
        <w:t>字典模板见附录</w:t>
      </w:r>
      <w:r w:rsidRPr="008B17CD">
        <w:t>B</w:t>
      </w:r>
      <w:r w:rsidRPr="008B17CD">
        <w:t>，后续在完善进度计划时同步补齐关键工作包。）</w:t>
      </w:r>
    </w:p>
    <w:p w14:paraId="4A2CC132" w14:textId="77777777" w:rsidR="006D62E0" w:rsidRPr="008B17CD" w:rsidRDefault="006D62E0" w:rsidP="00676F20">
      <w:pPr>
        <w:pStyle w:val="03-"/>
        <w:spacing w:before="156"/>
        <w:rPr>
          <w:rFonts w:ascii="Times New Roman"/>
        </w:rPr>
      </w:pPr>
      <w:bookmarkStart w:id="56" w:name="_Toc227099848"/>
      <w:bookmarkStart w:id="57" w:name="_Toc227538534"/>
      <w:r w:rsidRPr="008B17CD">
        <w:rPr>
          <w:rFonts w:ascii="Times New Roman"/>
        </w:rPr>
        <w:t xml:space="preserve">3.3 </w:t>
      </w:r>
      <w:r w:rsidRPr="008B17CD">
        <w:rPr>
          <w:rFonts w:ascii="Times New Roman"/>
        </w:rPr>
        <w:t>范围确认与验收计划</w:t>
      </w:r>
      <w:bookmarkEnd w:id="56"/>
      <w:bookmarkEnd w:id="57"/>
    </w:p>
    <w:p w14:paraId="31FC7FDE" w14:textId="77777777" w:rsidR="006D62E0" w:rsidRPr="008B17CD" w:rsidRDefault="006D62E0" w:rsidP="00676F20">
      <w:pPr>
        <w:pStyle w:val="04-"/>
        <w:spacing w:before="156"/>
        <w:rPr>
          <w:rFonts w:ascii="Times New Roman"/>
        </w:rPr>
      </w:pPr>
      <w:bookmarkStart w:id="58" w:name="_Toc227099849"/>
      <w:bookmarkStart w:id="59" w:name="_Toc227538535"/>
      <w:r w:rsidRPr="008B17CD">
        <w:rPr>
          <w:rFonts w:ascii="Times New Roman"/>
        </w:rPr>
        <w:t xml:space="preserve">3.3.1 </w:t>
      </w:r>
      <w:r w:rsidRPr="008B17CD">
        <w:rPr>
          <w:rFonts w:ascii="Times New Roman"/>
        </w:rPr>
        <w:t>范围确认机制</w:t>
      </w:r>
      <w:bookmarkEnd w:id="58"/>
      <w:bookmarkEnd w:id="59"/>
    </w:p>
    <w:p w14:paraId="539AE85D" w14:textId="24C083D7" w:rsidR="006D62E0" w:rsidRPr="008B17CD" w:rsidRDefault="006D62E0" w:rsidP="00676F20">
      <w:pPr>
        <w:pStyle w:val="01-"/>
        <w:ind w:firstLine="480"/>
      </w:pPr>
      <w:r w:rsidRPr="008B17CD">
        <w:t>范围确认贯穿项目全周期，采用</w:t>
      </w:r>
      <w:r w:rsidR="00676F20" w:rsidRPr="008B17CD">
        <w:t>“</w:t>
      </w:r>
      <w:r w:rsidRPr="008B17CD">
        <w:t>阶段评审</w:t>
      </w:r>
      <w:r w:rsidRPr="008B17CD">
        <w:t xml:space="preserve"> + </w:t>
      </w:r>
      <w:r w:rsidRPr="008B17CD">
        <w:t>里程碑签署</w:t>
      </w:r>
      <w:r w:rsidR="00676F20" w:rsidRPr="008B17CD">
        <w:t>”</w:t>
      </w:r>
      <w:r w:rsidRPr="008B17CD">
        <w:t>的方式：需求阶段通过《需求评审纪要》确认需求基线与范围边界。设计阶段通过《设计评审纪要》确认设计基线与接口</w:t>
      </w:r>
      <w:r w:rsidRPr="008B17CD">
        <w:t>/</w:t>
      </w:r>
      <w:r w:rsidRPr="008B17CD">
        <w:t>数据口径。迭代阶段每次迭代以演示</w:t>
      </w:r>
      <w:r w:rsidRPr="008B17CD">
        <w:t>/</w:t>
      </w:r>
      <w:r w:rsidRPr="008B17CD">
        <w:t>评审确认迭代范围完成情况，形成迭代验收记录。上线</w:t>
      </w:r>
      <w:r w:rsidRPr="008B17CD">
        <w:t>/</w:t>
      </w:r>
      <w:r w:rsidRPr="008B17CD">
        <w:t>验收阶段以验收用例与交付物清单为依据，完成最终验收签署。</w:t>
      </w:r>
    </w:p>
    <w:p w14:paraId="78D11BD0" w14:textId="77777777" w:rsidR="006D62E0" w:rsidRPr="008B17CD" w:rsidRDefault="006D62E0" w:rsidP="00E40FD1">
      <w:pPr>
        <w:pStyle w:val="04-"/>
        <w:spacing w:before="156"/>
        <w:rPr>
          <w:rFonts w:ascii="Times New Roman"/>
        </w:rPr>
      </w:pPr>
      <w:bookmarkStart w:id="60" w:name="_Toc227099850"/>
      <w:bookmarkStart w:id="61" w:name="_Toc227538536"/>
      <w:r w:rsidRPr="008B17CD">
        <w:rPr>
          <w:rFonts w:ascii="Times New Roman"/>
        </w:rPr>
        <w:t xml:space="preserve">3.3.2 </w:t>
      </w:r>
      <w:r w:rsidRPr="008B17CD">
        <w:rPr>
          <w:rFonts w:ascii="Times New Roman"/>
        </w:rPr>
        <w:t>验收依据与验收范围</w:t>
      </w:r>
      <w:bookmarkEnd w:id="60"/>
      <w:bookmarkEnd w:id="61"/>
    </w:p>
    <w:p w14:paraId="0924E736" w14:textId="77777777" w:rsidR="006D62E0" w:rsidRPr="008B17CD" w:rsidRDefault="006D62E0" w:rsidP="00E40FD1">
      <w:pPr>
        <w:pStyle w:val="01-"/>
        <w:ind w:firstLine="480"/>
      </w:pPr>
      <w:r w:rsidRPr="008B17CD">
        <w:t>验收依据以《</w:t>
      </w:r>
      <w:r w:rsidRPr="008B17CD">
        <w:t>SRS</w:t>
      </w:r>
      <w:r w:rsidRPr="008B17CD">
        <w:t>》《工作说明书》为主，覆盖：</w:t>
      </w:r>
    </w:p>
    <w:p w14:paraId="67C6C4C7" w14:textId="77777777" w:rsidR="006D62E0" w:rsidRPr="008B17CD" w:rsidRDefault="006D62E0" w:rsidP="00E40FD1">
      <w:pPr>
        <w:pStyle w:val="01-"/>
        <w:ind w:firstLine="480"/>
      </w:pPr>
      <w:r w:rsidRPr="008B17CD">
        <w:t>功能需求：企业端</w:t>
      </w:r>
      <w:r w:rsidRPr="008B17CD">
        <w:t>/</w:t>
      </w:r>
      <w:r w:rsidRPr="008B17CD">
        <w:t>市级端</w:t>
      </w:r>
      <w:r w:rsidRPr="008B17CD">
        <w:t>/</w:t>
      </w:r>
      <w:r w:rsidRPr="008B17CD">
        <w:t>省级端（管理</w:t>
      </w:r>
      <w:r w:rsidRPr="008B17CD">
        <w:t>+</w:t>
      </w:r>
      <w:r w:rsidRPr="008B17CD">
        <w:t>分析）功能完备性与流程闭环。</w:t>
      </w:r>
    </w:p>
    <w:p w14:paraId="4F77EF0B" w14:textId="77777777" w:rsidR="006D62E0" w:rsidRPr="008B17CD" w:rsidRDefault="006D62E0" w:rsidP="00E40FD1">
      <w:pPr>
        <w:pStyle w:val="01-"/>
        <w:ind w:firstLine="480"/>
      </w:pPr>
      <w:r w:rsidRPr="008B17CD">
        <w:t>非功能需求：性能、可用性、安全性、兼容性、审计留痕等指标达成情况。</w:t>
      </w:r>
    </w:p>
    <w:p w14:paraId="471A504A" w14:textId="77777777" w:rsidR="006D62E0" w:rsidRPr="008B17CD" w:rsidRDefault="006D62E0" w:rsidP="00E40FD1">
      <w:pPr>
        <w:pStyle w:val="01-"/>
        <w:ind w:firstLine="480"/>
      </w:pPr>
      <w:r w:rsidRPr="008B17CD">
        <w:t>外部接口：国家系统上报接口的规范符合性、日志与重试、回执记录等。</w:t>
      </w:r>
    </w:p>
    <w:p w14:paraId="5786F1CF" w14:textId="77777777" w:rsidR="006D62E0" w:rsidRPr="008B17CD" w:rsidRDefault="006D62E0" w:rsidP="00E40FD1">
      <w:pPr>
        <w:pStyle w:val="01-"/>
        <w:ind w:firstLine="480"/>
      </w:pPr>
      <w:r w:rsidRPr="008B17CD">
        <w:t>文档与交付物：交付物齐全、版本一致、内容与系统实现一致，可用</w:t>
      </w:r>
      <w:proofErr w:type="gramStart"/>
      <w:r w:rsidRPr="008B17CD">
        <w:t>于部署</w:t>
      </w:r>
      <w:proofErr w:type="gramEnd"/>
      <w:r w:rsidRPr="008B17CD">
        <w:t>与使用。</w:t>
      </w:r>
    </w:p>
    <w:p w14:paraId="77F11A28" w14:textId="60CA7E49" w:rsidR="004D0412" w:rsidRPr="008B17CD" w:rsidRDefault="004D0412" w:rsidP="00E40FD1">
      <w:pPr>
        <w:pStyle w:val="01-"/>
        <w:ind w:firstLine="480"/>
      </w:pPr>
      <w:r w:rsidRPr="008B17CD">
        <w:t>验收方法与验收物如下：</w:t>
      </w:r>
    </w:p>
    <w:p w14:paraId="28A762E3" w14:textId="77777777" w:rsidR="006D62E0" w:rsidRPr="008B17CD" w:rsidRDefault="006D62E0" w:rsidP="00E40FD1">
      <w:pPr>
        <w:pStyle w:val="01-"/>
        <w:numPr>
          <w:ilvl w:val="0"/>
          <w:numId w:val="137"/>
        </w:numPr>
        <w:ind w:firstLineChars="0"/>
      </w:pPr>
      <w:r w:rsidRPr="008B17CD">
        <w:t>功能验收：按验收用例执行（覆盖备案</w:t>
      </w:r>
      <w:r w:rsidRPr="008B17CD">
        <w:t>—</w:t>
      </w:r>
      <w:r w:rsidRPr="008B17CD">
        <w:t>填报</w:t>
      </w:r>
      <w:r w:rsidRPr="008B17CD">
        <w:t>—</w:t>
      </w:r>
      <w:r w:rsidRPr="008B17CD">
        <w:t>审核</w:t>
      </w:r>
      <w:r w:rsidRPr="008B17CD">
        <w:t>—</w:t>
      </w:r>
      <w:r w:rsidRPr="008B17CD">
        <w:t>汇总</w:t>
      </w:r>
      <w:r w:rsidRPr="008B17CD">
        <w:t>—</w:t>
      </w:r>
      <w:r w:rsidRPr="008B17CD">
        <w:t>分析</w:t>
      </w:r>
      <w:r w:rsidRPr="008B17CD">
        <w:t>—</w:t>
      </w:r>
      <w:r w:rsidRPr="008B17CD">
        <w:t>导出</w:t>
      </w:r>
      <w:proofErr w:type="gramStart"/>
      <w:r w:rsidRPr="008B17CD">
        <w:t>—</w:t>
      </w:r>
      <w:r w:rsidRPr="008B17CD">
        <w:t>通知</w:t>
      </w:r>
      <w:r w:rsidRPr="008B17CD">
        <w:t>—</w:t>
      </w:r>
      <w:proofErr w:type="gramEnd"/>
      <w:r w:rsidRPr="008B17CD">
        <w:t>系统管理</w:t>
      </w:r>
      <w:r w:rsidRPr="008B17CD">
        <w:t>—</w:t>
      </w:r>
      <w:r w:rsidRPr="008B17CD">
        <w:t>接口上报等关键路径）。</w:t>
      </w:r>
    </w:p>
    <w:p w14:paraId="38896F03" w14:textId="77777777" w:rsidR="006D62E0" w:rsidRPr="008B17CD" w:rsidRDefault="006D62E0" w:rsidP="00E40FD1">
      <w:pPr>
        <w:pStyle w:val="01-"/>
        <w:numPr>
          <w:ilvl w:val="0"/>
          <w:numId w:val="137"/>
        </w:numPr>
        <w:ind w:firstLineChars="0"/>
      </w:pPr>
      <w:r w:rsidRPr="008B17CD">
        <w:t>性能验收：依据</w:t>
      </w:r>
      <w:r w:rsidRPr="008B17CD">
        <w:t>SRS</w:t>
      </w:r>
      <w:r w:rsidRPr="008B17CD">
        <w:t>性能指标</w:t>
      </w:r>
      <w:proofErr w:type="gramStart"/>
      <w:r w:rsidRPr="008B17CD">
        <w:t>进行压测与</w:t>
      </w:r>
      <w:proofErr w:type="gramEnd"/>
      <w:r w:rsidRPr="008B17CD">
        <w:t>结果确认，重点覆盖上报期高峰场景。</w:t>
      </w:r>
    </w:p>
    <w:p w14:paraId="0B74AA0C" w14:textId="77777777" w:rsidR="006D62E0" w:rsidRPr="008B17CD" w:rsidRDefault="006D62E0" w:rsidP="00E40FD1">
      <w:pPr>
        <w:pStyle w:val="01-"/>
        <w:numPr>
          <w:ilvl w:val="0"/>
          <w:numId w:val="137"/>
        </w:numPr>
        <w:ind w:firstLineChars="0"/>
      </w:pPr>
      <w:r w:rsidRPr="008B17CD">
        <w:t>安全验收：覆盖常见</w:t>
      </w:r>
      <w:r w:rsidRPr="008B17CD">
        <w:t>Web</w:t>
      </w:r>
      <w:r w:rsidRPr="008B17CD">
        <w:t>风险（注入、</w:t>
      </w:r>
      <w:r w:rsidRPr="008B17CD">
        <w:t>XSS</w:t>
      </w:r>
      <w:r w:rsidRPr="008B17CD">
        <w:t>、越权、弱口令、日志审计等），并对整改结果复验。</w:t>
      </w:r>
    </w:p>
    <w:p w14:paraId="15AC4DAD" w14:textId="77777777" w:rsidR="006D62E0" w:rsidRPr="008B17CD" w:rsidRDefault="006D62E0" w:rsidP="00E40FD1">
      <w:pPr>
        <w:pStyle w:val="01-"/>
        <w:numPr>
          <w:ilvl w:val="0"/>
          <w:numId w:val="137"/>
        </w:numPr>
        <w:ind w:firstLineChars="0"/>
      </w:pPr>
      <w:r w:rsidRPr="008B17CD">
        <w:t>交付物验收：对照交付物清单逐项核对，形成《交付物核对表》。</w:t>
      </w:r>
    </w:p>
    <w:p w14:paraId="0E2CABFC" w14:textId="56EE673F" w:rsidR="006D62E0" w:rsidRPr="008B17CD" w:rsidRDefault="006D62E0" w:rsidP="00D373B0">
      <w:pPr>
        <w:pStyle w:val="01-"/>
        <w:ind w:firstLineChars="0" w:firstLine="0"/>
      </w:pPr>
      <w:r w:rsidRPr="008B17CD">
        <w:t>验收准入</w:t>
      </w:r>
      <w:r w:rsidRPr="008B17CD">
        <w:t>/</w:t>
      </w:r>
      <w:r w:rsidRPr="008B17CD">
        <w:t>准</w:t>
      </w:r>
      <w:proofErr w:type="gramStart"/>
      <w:r w:rsidRPr="008B17CD">
        <w:t>出</w:t>
      </w:r>
      <w:r w:rsidR="00D373B0" w:rsidRPr="008B17CD">
        <w:t>条件</w:t>
      </w:r>
      <w:proofErr w:type="gramEnd"/>
      <w:r w:rsidR="00D373B0" w:rsidRPr="008B17CD">
        <w:t>建议：</w:t>
      </w:r>
    </w:p>
    <w:p w14:paraId="22073F55" w14:textId="77777777" w:rsidR="00D373B0" w:rsidRPr="008B17CD" w:rsidRDefault="006D62E0" w:rsidP="00D373B0">
      <w:pPr>
        <w:pStyle w:val="01-"/>
        <w:numPr>
          <w:ilvl w:val="0"/>
          <w:numId w:val="154"/>
        </w:numPr>
        <w:ind w:firstLineChars="0"/>
      </w:pPr>
      <w:r w:rsidRPr="008B17CD">
        <w:lastRenderedPageBreak/>
        <w:t>准入条件：需求与设计基线已冻结；核心功能完成；关键缺陷已关闭或有明确豁免；测试报告齐备；部署与</w:t>
      </w:r>
      <w:proofErr w:type="gramStart"/>
      <w:r w:rsidRPr="008B17CD">
        <w:t>回滚方案</w:t>
      </w:r>
      <w:proofErr w:type="gramEnd"/>
      <w:r w:rsidRPr="008B17CD">
        <w:t>齐备。</w:t>
      </w:r>
    </w:p>
    <w:p w14:paraId="2A7534D2" w14:textId="398442E6" w:rsidR="006D62E0" w:rsidRPr="008B17CD" w:rsidRDefault="006D62E0" w:rsidP="00D373B0">
      <w:pPr>
        <w:pStyle w:val="01-"/>
        <w:numPr>
          <w:ilvl w:val="0"/>
          <w:numId w:val="154"/>
        </w:numPr>
        <w:ind w:firstLineChars="0"/>
      </w:pPr>
      <w:r w:rsidRPr="008B17CD">
        <w:t>准出条件：验收用例通过率达到约定阈值；性能</w:t>
      </w:r>
      <w:r w:rsidRPr="008B17CD">
        <w:t>/</w:t>
      </w:r>
      <w:r w:rsidRPr="008B17CD">
        <w:t>安全指标达标；交付</w:t>
      </w:r>
      <w:proofErr w:type="gramStart"/>
      <w:r w:rsidRPr="008B17CD">
        <w:t>物齐套</w:t>
      </w:r>
      <w:proofErr w:type="gramEnd"/>
      <w:r w:rsidRPr="008B17CD">
        <w:t>；遗留问题有书面处置方案并经甲方认可。</w:t>
      </w:r>
    </w:p>
    <w:p w14:paraId="01E3C0C3" w14:textId="589861CD" w:rsidR="006D62E0" w:rsidRPr="008B17CD" w:rsidRDefault="006D62E0" w:rsidP="009D5182">
      <w:pPr>
        <w:pStyle w:val="02-"/>
        <w:spacing w:before="156" w:after="312"/>
        <w:rPr>
          <w:rFonts w:ascii="Times New Roman"/>
        </w:rPr>
      </w:pPr>
      <w:bookmarkStart w:id="62" w:name="_Toc227099851"/>
      <w:bookmarkStart w:id="63" w:name="_Toc227538537"/>
      <w:r w:rsidRPr="008B17CD">
        <w:rPr>
          <w:rFonts w:ascii="Times New Roman"/>
        </w:rPr>
        <w:t xml:space="preserve">4. </w:t>
      </w:r>
      <w:r w:rsidRPr="008B17CD">
        <w:rPr>
          <w:rFonts w:ascii="Times New Roman"/>
        </w:rPr>
        <w:t>进度计划</w:t>
      </w:r>
      <w:bookmarkEnd w:id="62"/>
      <w:bookmarkEnd w:id="63"/>
    </w:p>
    <w:p w14:paraId="19669AB6" w14:textId="77777777" w:rsidR="006D62E0" w:rsidRPr="008B17CD" w:rsidRDefault="006D62E0" w:rsidP="000A2FA5">
      <w:pPr>
        <w:pStyle w:val="03-"/>
        <w:spacing w:before="156"/>
        <w:rPr>
          <w:rFonts w:ascii="Times New Roman"/>
        </w:rPr>
      </w:pPr>
      <w:bookmarkStart w:id="64" w:name="_Toc227099852"/>
      <w:bookmarkStart w:id="65" w:name="_Toc227538538"/>
      <w:r w:rsidRPr="008B17CD">
        <w:rPr>
          <w:rFonts w:ascii="Times New Roman"/>
        </w:rPr>
        <w:t xml:space="preserve">4.1 </w:t>
      </w:r>
      <w:r w:rsidRPr="008B17CD">
        <w:rPr>
          <w:rFonts w:ascii="Times New Roman"/>
        </w:rPr>
        <w:t>生命周期与阶段划分</w:t>
      </w:r>
      <w:bookmarkEnd w:id="64"/>
      <w:bookmarkEnd w:id="65"/>
    </w:p>
    <w:p w14:paraId="1049EF7F" w14:textId="77777777" w:rsidR="006D62E0" w:rsidRPr="008B17CD" w:rsidRDefault="006D62E0" w:rsidP="000A2FA5">
      <w:pPr>
        <w:pStyle w:val="04-"/>
        <w:spacing w:before="156"/>
        <w:rPr>
          <w:rFonts w:ascii="Times New Roman"/>
        </w:rPr>
      </w:pPr>
      <w:bookmarkStart w:id="66" w:name="_Toc227099853"/>
      <w:bookmarkStart w:id="67" w:name="_Toc227538539"/>
      <w:r w:rsidRPr="008B17CD">
        <w:rPr>
          <w:rFonts w:ascii="Times New Roman"/>
        </w:rPr>
        <w:t xml:space="preserve">4.1.1 </w:t>
      </w:r>
      <w:r w:rsidRPr="008B17CD">
        <w:rPr>
          <w:rFonts w:ascii="Times New Roman"/>
        </w:rPr>
        <w:t>进度管理目标</w:t>
      </w:r>
      <w:bookmarkEnd w:id="66"/>
      <w:bookmarkEnd w:id="67"/>
    </w:p>
    <w:p w14:paraId="7F75882A" w14:textId="7AF95F1E" w:rsidR="006D62E0" w:rsidRPr="008B17CD" w:rsidRDefault="006D62E0" w:rsidP="00E40FD1">
      <w:pPr>
        <w:pStyle w:val="01-"/>
        <w:ind w:firstLine="480"/>
      </w:pPr>
      <w:r w:rsidRPr="008B17CD">
        <w:t>在总工期</w:t>
      </w:r>
      <w:r w:rsidR="00770A9B">
        <w:rPr>
          <w:rFonts w:hint="eastAsia"/>
        </w:rPr>
        <w:t>74</w:t>
      </w:r>
      <w:r w:rsidRPr="008B17CD">
        <w:t>天内完成</w:t>
      </w:r>
      <w:r w:rsidRPr="008B17CD">
        <w:t>“</w:t>
      </w:r>
      <w:r w:rsidRPr="008B17CD">
        <w:t>需求</w:t>
      </w:r>
      <w:r w:rsidRPr="008B17CD">
        <w:t>—</w:t>
      </w:r>
      <w:r w:rsidRPr="008B17CD">
        <w:t>设计</w:t>
      </w:r>
      <w:r w:rsidRPr="008B17CD">
        <w:t>—</w:t>
      </w:r>
      <w:r w:rsidRPr="008B17CD">
        <w:t>开发</w:t>
      </w:r>
      <w:r w:rsidRPr="008B17CD">
        <w:t>—</w:t>
      </w:r>
      <w:r w:rsidRPr="008B17CD">
        <w:t>测试</w:t>
      </w:r>
      <w:r w:rsidRPr="008B17CD">
        <w:t>—</w:t>
      </w:r>
      <w:r w:rsidRPr="008B17CD">
        <w:t>部署</w:t>
      </w:r>
      <w:r w:rsidRPr="008B17CD">
        <w:t>—</w:t>
      </w:r>
      <w:r w:rsidRPr="008B17CD">
        <w:t>验收</w:t>
      </w:r>
      <w:r w:rsidRPr="008B17CD">
        <w:t>—</w:t>
      </w:r>
      <w:r w:rsidRPr="008B17CD">
        <w:t>收尾</w:t>
      </w:r>
      <w:r w:rsidRPr="008B17CD">
        <w:t>”</w:t>
      </w:r>
      <w:r w:rsidRPr="008B17CD">
        <w:t>全流程交付，确保关键里程碑按期达成，并满足范围基线与质量目标要求。</w:t>
      </w:r>
    </w:p>
    <w:p w14:paraId="5AF5B9D4" w14:textId="77777777" w:rsidR="006D62E0" w:rsidRPr="008B17CD" w:rsidRDefault="006D62E0" w:rsidP="000A2FA5">
      <w:pPr>
        <w:pStyle w:val="04-"/>
        <w:spacing w:before="156"/>
        <w:rPr>
          <w:rFonts w:ascii="Times New Roman"/>
        </w:rPr>
      </w:pPr>
      <w:bookmarkStart w:id="68" w:name="_Toc227099854"/>
      <w:bookmarkStart w:id="69" w:name="_Toc227538540"/>
      <w:r w:rsidRPr="008B17CD">
        <w:rPr>
          <w:rFonts w:ascii="Times New Roman"/>
        </w:rPr>
        <w:t xml:space="preserve">4.1.2 </w:t>
      </w:r>
      <w:r w:rsidRPr="008B17CD">
        <w:rPr>
          <w:rFonts w:ascii="Times New Roman"/>
        </w:rPr>
        <w:t>生命周期模型</w:t>
      </w:r>
      <w:bookmarkEnd w:id="68"/>
      <w:bookmarkEnd w:id="69"/>
    </w:p>
    <w:p w14:paraId="1BC68E24" w14:textId="068B4BD0" w:rsidR="006D62E0" w:rsidRPr="008B17CD" w:rsidRDefault="006D62E0" w:rsidP="000A2FA5">
      <w:pPr>
        <w:pStyle w:val="01-"/>
        <w:ind w:firstLine="480"/>
      </w:pPr>
      <w:r w:rsidRPr="008B17CD">
        <w:t>本项目采用</w:t>
      </w:r>
      <w:r w:rsidRPr="008B17CD">
        <w:t>“</w:t>
      </w:r>
      <w:r w:rsidRPr="008B17CD">
        <w:t>阶段式</w:t>
      </w:r>
      <w:r w:rsidRPr="008B17CD">
        <w:t xml:space="preserve"> + </w:t>
      </w:r>
      <w:r w:rsidRPr="008B17CD">
        <w:t>迭代式</w:t>
      </w:r>
      <w:r w:rsidRPr="008B17CD">
        <w:t>”</w:t>
      </w:r>
      <w:r w:rsidRPr="008B17CD">
        <w:t>结合的执行方式：管理层面采用阶段式里程碑管控（需求基线、设计基线、测试准入、验收签署）。实施层面采用迭代式开发与联调（每次迭代包含开发、联调、测试、演示与反馈）。</w:t>
      </w:r>
    </w:p>
    <w:p w14:paraId="2B47CE7A" w14:textId="5A7801E6" w:rsidR="006D62E0" w:rsidRDefault="006D62E0" w:rsidP="000A2FA5">
      <w:pPr>
        <w:pStyle w:val="04-"/>
        <w:spacing w:before="156"/>
        <w:rPr>
          <w:rFonts w:ascii="Times New Roman"/>
        </w:rPr>
      </w:pPr>
      <w:bookmarkStart w:id="70" w:name="_Toc227099855"/>
      <w:bookmarkStart w:id="71" w:name="_Toc227538541"/>
      <w:r w:rsidRPr="008B17CD">
        <w:rPr>
          <w:rFonts w:ascii="Times New Roman"/>
        </w:rPr>
        <w:t xml:space="preserve">4.1.3 </w:t>
      </w:r>
      <w:r w:rsidRPr="008B17CD">
        <w:rPr>
          <w:rFonts w:ascii="Times New Roman"/>
        </w:rPr>
        <w:t>阶段划分</w:t>
      </w:r>
      <w:bookmarkEnd w:id="70"/>
      <w:bookmarkEnd w:id="7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760"/>
        <w:gridCol w:w="3447"/>
        <w:gridCol w:w="3498"/>
      </w:tblGrid>
      <w:tr w:rsidR="00000000" w:rsidRPr="002F594A" w14:paraId="7B6A6B27" w14:textId="77777777">
        <w:tc>
          <w:tcPr>
            <w:tcW w:w="1242" w:type="dxa"/>
            <w:hideMark/>
          </w:tcPr>
          <w:p w14:paraId="25D12734" w14:textId="77777777" w:rsidR="00047EC3" w:rsidRPr="00047EC3" w:rsidRDefault="00047EC3">
            <w:pPr>
              <w:pStyle w:val="07-1"/>
            </w:pPr>
            <w:r w:rsidRPr="00047EC3">
              <w:t>阶段</w:t>
            </w:r>
          </w:p>
        </w:tc>
        <w:tc>
          <w:tcPr>
            <w:tcW w:w="760" w:type="dxa"/>
            <w:hideMark/>
          </w:tcPr>
          <w:p w14:paraId="63D9CD1B" w14:textId="4AB6DC0E" w:rsidR="00047EC3" w:rsidRPr="00047EC3" w:rsidRDefault="00047EC3">
            <w:pPr>
              <w:pStyle w:val="07-1"/>
            </w:pPr>
            <w:r w:rsidRPr="00047EC3">
              <w:t>时间范围</w:t>
            </w:r>
          </w:p>
        </w:tc>
        <w:tc>
          <w:tcPr>
            <w:tcW w:w="0" w:type="auto"/>
            <w:hideMark/>
          </w:tcPr>
          <w:p w14:paraId="359E6F22" w14:textId="77777777" w:rsidR="00047EC3" w:rsidRPr="00047EC3" w:rsidRDefault="00047EC3">
            <w:pPr>
              <w:pStyle w:val="07-1"/>
            </w:pPr>
            <w:r w:rsidRPr="00047EC3">
              <w:t>阶段目标</w:t>
            </w:r>
          </w:p>
        </w:tc>
        <w:tc>
          <w:tcPr>
            <w:tcW w:w="0" w:type="auto"/>
            <w:hideMark/>
          </w:tcPr>
          <w:p w14:paraId="1A1A3B87" w14:textId="77777777" w:rsidR="00047EC3" w:rsidRPr="00047EC3" w:rsidRDefault="00047EC3">
            <w:pPr>
              <w:pStyle w:val="07-1"/>
            </w:pPr>
            <w:r w:rsidRPr="00047EC3">
              <w:t>主要输出物</w:t>
            </w:r>
          </w:p>
        </w:tc>
      </w:tr>
      <w:tr w:rsidR="00000000" w:rsidRPr="002F594A" w14:paraId="099BC61C" w14:textId="77777777">
        <w:tc>
          <w:tcPr>
            <w:tcW w:w="1242" w:type="dxa"/>
            <w:hideMark/>
          </w:tcPr>
          <w:p w14:paraId="3C9DB174" w14:textId="77777777" w:rsidR="00047EC3" w:rsidRPr="00047EC3" w:rsidRDefault="00047EC3">
            <w:pPr>
              <w:pStyle w:val="07-1"/>
            </w:pPr>
            <w:r w:rsidRPr="00047EC3">
              <w:t>项目启动与计划</w:t>
            </w:r>
          </w:p>
        </w:tc>
        <w:tc>
          <w:tcPr>
            <w:tcW w:w="760" w:type="dxa"/>
            <w:hideMark/>
          </w:tcPr>
          <w:p w14:paraId="08AD7367" w14:textId="77777777" w:rsidR="00047EC3" w:rsidRPr="00047EC3" w:rsidRDefault="00047EC3">
            <w:pPr>
              <w:pStyle w:val="07-1"/>
            </w:pPr>
            <w:r w:rsidRPr="00047EC3">
              <w:t>第1-5天</w:t>
            </w:r>
          </w:p>
        </w:tc>
        <w:tc>
          <w:tcPr>
            <w:tcW w:w="0" w:type="auto"/>
            <w:hideMark/>
          </w:tcPr>
          <w:p w14:paraId="0130FC1B" w14:textId="77777777" w:rsidR="00047EC3" w:rsidRPr="00047EC3" w:rsidRDefault="00047EC3">
            <w:pPr>
              <w:pStyle w:val="07-1"/>
            </w:pPr>
            <w:r w:rsidRPr="00047EC3">
              <w:t>完成组织、计划、基线草案与启动治理</w:t>
            </w:r>
          </w:p>
        </w:tc>
        <w:tc>
          <w:tcPr>
            <w:tcW w:w="0" w:type="auto"/>
            <w:hideMark/>
          </w:tcPr>
          <w:p w14:paraId="4F444870" w14:textId="77777777" w:rsidR="00047EC3" w:rsidRPr="00047EC3" w:rsidRDefault="00047EC3">
            <w:pPr>
              <w:pStyle w:val="07-1"/>
            </w:pPr>
            <w:r w:rsidRPr="00047EC3">
              <w:t>启动纪要、项目计划书、沟通机制、风险初始清单</w:t>
            </w:r>
          </w:p>
        </w:tc>
      </w:tr>
      <w:tr w:rsidR="00000000" w:rsidRPr="002F594A" w14:paraId="60A2E3F6" w14:textId="77777777">
        <w:tc>
          <w:tcPr>
            <w:tcW w:w="1242" w:type="dxa"/>
            <w:hideMark/>
          </w:tcPr>
          <w:p w14:paraId="380BE1CF" w14:textId="77777777" w:rsidR="00047EC3" w:rsidRPr="00047EC3" w:rsidRDefault="00047EC3">
            <w:pPr>
              <w:pStyle w:val="07-1"/>
            </w:pPr>
            <w:r w:rsidRPr="00047EC3">
              <w:t>需求澄清与基线</w:t>
            </w:r>
          </w:p>
        </w:tc>
        <w:tc>
          <w:tcPr>
            <w:tcW w:w="760" w:type="dxa"/>
            <w:hideMark/>
          </w:tcPr>
          <w:p w14:paraId="3AE2A089" w14:textId="77777777" w:rsidR="00047EC3" w:rsidRPr="00047EC3" w:rsidRDefault="00047EC3">
            <w:pPr>
              <w:pStyle w:val="07-1"/>
            </w:pPr>
            <w:r w:rsidRPr="00047EC3">
              <w:t>第6-16天</w:t>
            </w:r>
          </w:p>
        </w:tc>
        <w:tc>
          <w:tcPr>
            <w:tcW w:w="0" w:type="auto"/>
            <w:hideMark/>
          </w:tcPr>
          <w:p w14:paraId="2335758C" w14:textId="77777777" w:rsidR="00047EC3" w:rsidRPr="00047EC3" w:rsidRDefault="00047EC3">
            <w:pPr>
              <w:pStyle w:val="07-1"/>
            </w:pPr>
            <w:r w:rsidRPr="00047EC3">
              <w:t>完成需求澄清、变更影响评估与需求评审冻结</w:t>
            </w:r>
          </w:p>
        </w:tc>
        <w:tc>
          <w:tcPr>
            <w:tcW w:w="0" w:type="auto"/>
            <w:hideMark/>
          </w:tcPr>
          <w:p w14:paraId="54EB442A" w14:textId="77777777" w:rsidR="00047EC3" w:rsidRPr="00047EC3" w:rsidRDefault="00047EC3">
            <w:pPr>
              <w:pStyle w:val="07-1"/>
            </w:pPr>
            <w:r w:rsidRPr="00047EC3">
              <w:t>需求基线、RTM初版、需求评审纪要、变更影响分析</w:t>
            </w:r>
          </w:p>
        </w:tc>
      </w:tr>
      <w:tr w:rsidR="00000000" w:rsidRPr="002F594A" w14:paraId="55773295" w14:textId="77777777">
        <w:tc>
          <w:tcPr>
            <w:tcW w:w="1242" w:type="dxa"/>
            <w:hideMark/>
          </w:tcPr>
          <w:p w14:paraId="64103300" w14:textId="77777777" w:rsidR="00047EC3" w:rsidRPr="00047EC3" w:rsidRDefault="00047EC3">
            <w:pPr>
              <w:pStyle w:val="07-1"/>
            </w:pPr>
            <w:r w:rsidRPr="00047EC3">
              <w:t>系统设计与评审</w:t>
            </w:r>
          </w:p>
        </w:tc>
        <w:tc>
          <w:tcPr>
            <w:tcW w:w="760" w:type="dxa"/>
            <w:hideMark/>
          </w:tcPr>
          <w:p w14:paraId="5C8170A6" w14:textId="77777777" w:rsidR="00047EC3" w:rsidRPr="00047EC3" w:rsidRDefault="00047EC3">
            <w:pPr>
              <w:pStyle w:val="07-1"/>
            </w:pPr>
            <w:r w:rsidRPr="00047EC3">
              <w:t>第17-26天</w:t>
            </w:r>
          </w:p>
        </w:tc>
        <w:tc>
          <w:tcPr>
            <w:tcW w:w="0" w:type="auto"/>
            <w:hideMark/>
          </w:tcPr>
          <w:p w14:paraId="6CCB6E7D" w14:textId="77777777" w:rsidR="00047EC3" w:rsidRPr="00047EC3" w:rsidRDefault="00047EC3">
            <w:pPr>
              <w:pStyle w:val="07-1"/>
            </w:pPr>
            <w:r w:rsidRPr="00047EC3">
              <w:t>完成总体/详细设计与设计评审（含半月报规则与</w:t>
            </w:r>
            <w:proofErr w:type="gramStart"/>
            <w:r w:rsidRPr="00047EC3">
              <w:t>移动端适配方</w:t>
            </w:r>
            <w:proofErr w:type="gramEnd"/>
            <w:r w:rsidRPr="00047EC3">
              <w:t>案）</w:t>
            </w:r>
          </w:p>
        </w:tc>
        <w:tc>
          <w:tcPr>
            <w:tcW w:w="0" w:type="auto"/>
            <w:hideMark/>
          </w:tcPr>
          <w:p w14:paraId="535A979D" w14:textId="77777777" w:rsidR="00047EC3" w:rsidRPr="00047EC3" w:rsidRDefault="00047EC3">
            <w:pPr>
              <w:pStyle w:val="07-1"/>
            </w:pPr>
            <w:r w:rsidRPr="00047EC3">
              <w:t>架构设计、数据库设计、接口设计、移动端交互方案、设计评审纪要</w:t>
            </w:r>
          </w:p>
        </w:tc>
      </w:tr>
      <w:tr w:rsidR="00000000" w:rsidRPr="002F594A" w14:paraId="0D6E7AFC" w14:textId="77777777">
        <w:tc>
          <w:tcPr>
            <w:tcW w:w="1242" w:type="dxa"/>
            <w:hideMark/>
          </w:tcPr>
          <w:p w14:paraId="58DC6215" w14:textId="77777777" w:rsidR="00047EC3" w:rsidRPr="00047EC3" w:rsidRDefault="00047EC3">
            <w:pPr>
              <w:pStyle w:val="07-1"/>
            </w:pPr>
            <w:r w:rsidRPr="00047EC3">
              <w:t>开发与迭代实现</w:t>
            </w:r>
          </w:p>
        </w:tc>
        <w:tc>
          <w:tcPr>
            <w:tcW w:w="760" w:type="dxa"/>
            <w:hideMark/>
          </w:tcPr>
          <w:p w14:paraId="19ABA54F" w14:textId="77777777" w:rsidR="00047EC3" w:rsidRPr="00047EC3" w:rsidRDefault="00047EC3">
            <w:pPr>
              <w:pStyle w:val="07-1"/>
            </w:pPr>
            <w:r w:rsidRPr="00047EC3">
              <w:t>第27-57天</w:t>
            </w:r>
          </w:p>
        </w:tc>
        <w:tc>
          <w:tcPr>
            <w:tcW w:w="0" w:type="auto"/>
            <w:hideMark/>
          </w:tcPr>
          <w:p w14:paraId="68F18DD4" w14:textId="77777777" w:rsidR="00047EC3" w:rsidRPr="00047EC3" w:rsidRDefault="00047EC3">
            <w:pPr>
              <w:pStyle w:val="07-1"/>
            </w:pPr>
            <w:r w:rsidRPr="00047EC3">
              <w:t>完成各模块开发、联调、阶段演示（含半月报与移动端）</w:t>
            </w:r>
          </w:p>
        </w:tc>
        <w:tc>
          <w:tcPr>
            <w:tcW w:w="0" w:type="auto"/>
            <w:hideMark/>
          </w:tcPr>
          <w:p w14:paraId="15DAFED2" w14:textId="77777777" w:rsidR="00047EC3" w:rsidRPr="00047EC3" w:rsidRDefault="00047EC3">
            <w:pPr>
              <w:pStyle w:val="07-1"/>
            </w:pPr>
            <w:r w:rsidRPr="00047EC3">
              <w:t>源代码、单元测试、迭代评审记录</w:t>
            </w:r>
          </w:p>
        </w:tc>
      </w:tr>
      <w:tr w:rsidR="00000000" w:rsidRPr="002F594A" w14:paraId="48815D1A" w14:textId="77777777">
        <w:tc>
          <w:tcPr>
            <w:tcW w:w="1242" w:type="dxa"/>
            <w:hideMark/>
          </w:tcPr>
          <w:p w14:paraId="6270CDF7" w14:textId="77777777" w:rsidR="00047EC3" w:rsidRPr="00047EC3" w:rsidRDefault="00047EC3">
            <w:pPr>
              <w:pStyle w:val="07-1"/>
            </w:pPr>
            <w:r w:rsidRPr="00047EC3">
              <w:t>测试与缺陷修复</w:t>
            </w:r>
          </w:p>
        </w:tc>
        <w:tc>
          <w:tcPr>
            <w:tcW w:w="760" w:type="dxa"/>
            <w:hideMark/>
          </w:tcPr>
          <w:p w14:paraId="1C9A7452" w14:textId="77777777" w:rsidR="00047EC3" w:rsidRPr="00047EC3" w:rsidRDefault="00047EC3">
            <w:pPr>
              <w:pStyle w:val="07-1"/>
            </w:pPr>
            <w:r w:rsidRPr="00047EC3">
              <w:t>第58-67天</w:t>
            </w:r>
          </w:p>
        </w:tc>
        <w:tc>
          <w:tcPr>
            <w:tcW w:w="0" w:type="auto"/>
            <w:hideMark/>
          </w:tcPr>
          <w:p w14:paraId="6C6D1D5E" w14:textId="77777777" w:rsidR="00047EC3" w:rsidRPr="00047EC3" w:rsidRDefault="00047EC3">
            <w:pPr>
              <w:pStyle w:val="07-1"/>
            </w:pPr>
            <w:r w:rsidRPr="00047EC3">
              <w:t>完成功能/集成/系统/性能/安全/移动端兼容测试与回归</w:t>
            </w:r>
          </w:p>
        </w:tc>
        <w:tc>
          <w:tcPr>
            <w:tcW w:w="0" w:type="auto"/>
            <w:hideMark/>
          </w:tcPr>
          <w:p w14:paraId="310C861A" w14:textId="77777777" w:rsidR="00047EC3" w:rsidRPr="00047EC3" w:rsidRDefault="00047EC3">
            <w:pPr>
              <w:pStyle w:val="07-1"/>
            </w:pPr>
            <w:r w:rsidRPr="00047EC3">
              <w:t>测试报告、缺陷闭环记录、发布准入检查表</w:t>
            </w:r>
          </w:p>
        </w:tc>
      </w:tr>
      <w:tr w:rsidR="00000000" w:rsidRPr="002F594A" w14:paraId="43C549CC" w14:textId="77777777">
        <w:tc>
          <w:tcPr>
            <w:tcW w:w="1242" w:type="dxa"/>
            <w:hideMark/>
          </w:tcPr>
          <w:p w14:paraId="25DD7721" w14:textId="77777777" w:rsidR="00047EC3" w:rsidRPr="00047EC3" w:rsidRDefault="00047EC3">
            <w:pPr>
              <w:pStyle w:val="07-1"/>
            </w:pPr>
            <w:r w:rsidRPr="00047EC3">
              <w:t>部署培训</w:t>
            </w:r>
            <w:r w:rsidRPr="00047EC3">
              <w:lastRenderedPageBreak/>
              <w:t>与验收</w:t>
            </w:r>
          </w:p>
        </w:tc>
        <w:tc>
          <w:tcPr>
            <w:tcW w:w="760" w:type="dxa"/>
            <w:hideMark/>
          </w:tcPr>
          <w:p w14:paraId="3C2FE7CF" w14:textId="77777777" w:rsidR="00047EC3" w:rsidRPr="00047EC3" w:rsidRDefault="00047EC3">
            <w:pPr>
              <w:pStyle w:val="07-1"/>
            </w:pPr>
            <w:r w:rsidRPr="00047EC3">
              <w:lastRenderedPageBreak/>
              <w:t>第</w:t>
            </w:r>
            <w:r w:rsidRPr="00047EC3">
              <w:lastRenderedPageBreak/>
              <w:t>68-72天</w:t>
            </w:r>
          </w:p>
        </w:tc>
        <w:tc>
          <w:tcPr>
            <w:tcW w:w="0" w:type="auto"/>
            <w:hideMark/>
          </w:tcPr>
          <w:p w14:paraId="14DCBA3B" w14:textId="77777777" w:rsidR="00047EC3" w:rsidRPr="00047EC3" w:rsidRDefault="00047EC3">
            <w:pPr>
              <w:pStyle w:val="07-1"/>
            </w:pPr>
            <w:r w:rsidRPr="00047EC3">
              <w:lastRenderedPageBreak/>
              <w:t>完成部署、培训、试运行及验收准</w:t>
            </w:r>
            <w:r w:rsidRPr="00047EC3">
              <w:lastRenderedPageBreak/>
              <w:t>备</w:t>
            </w:r>
          </w:p>
        </w:tc>
        <w:tc>
          <w:tcPr>
            <w:tcW w:w="0" w:type="auto"/>
            <w:hideMark/>
          </w:tcPr>
          <w:p w14:paraId="72E12E97" w14:textId="77777777" w:rsidR="00047EC3" w:rsidRPr="00047EC3" w:rsidRDefault="00047EC3">
            <w:pPr>
              <w:pStyle w:val="07-1"/>
            </w:pPr>
            <w:r w:rsidRPr="00047EC3">
              <w:lastRenderedPageBreak/>
              <w:t>部署记录、培训材料、验收资料包</w:t>
            </w:r>
          </w:p>
        </w:tc>
      </w:tr>
      <w:tr w:rsidR="00000000" w:rsidRPr="002F594A" w14:paraId="042E767E" w14:textId="77777777">
        <w:tc>
          <w:tcPr>
            <w:tcW w:w="1242" w:type="dxa"/>
            <w:hideMark/>
          </w:tcPr>
          <w:p w14:paraId="02ACE32A" w14:textId="77777777" w:rsidR="00047EC3" w:rsidRPr="00047EC3" w:rsidRDefault="00047EC3">
            <w:pPr>
              <w:pStyle w:val="07-1"/>
            </w:pPr>
            <w:r w:rsidRPr="00047EC3">
              <w:t>验收与项目收尾</w:t>
            </w:r>
          </w:p>
        </w:tc>
        <w:tc>
          <w:tcPr>
            <w:tcW w:w="760" w:type="dxa"/>
            <w:hideMark/>
          </w:tcPr>
          <w:p w14:paraId="3D9383BF" w14:textId="77777777" w:rsidR="00047EC3" w:rsidRPr="00047EC3" w:rsidRDefault="00047EC3">
            <w:pPr>
              <w:pStyle w:val="07-1"/>
            </w:pPr>
            <w:r w:rsidRPr="00047EC3">
              <w:t>第73-74天</w:t>
            </w:r>
          </w:p>
        </w:tc>
        <w:tc>
          <w:tcPr>
            <w:tcW w:w="0" w:type="auto"/>
            <w:hideMark/>
          </w:tcPr>
          <w:p w14:paraId="5F3206C9" w14:textId="77777777" w:rsidR="00047EC3" w:rsidRPr="00047EC3" w:rsidRDefault="00047EC3">
            <w:pPr>
              <w:pStyle w:val="07-1"/>
            </w:pPr>
            <w:r w:rsidRPr="00047EC3">
              <w:t>完成验收签署与项目总结归档</w:t>
            </w:r>
          </w:p>
        </w:tc>
        <w:tc>
          <w:tcPr>
            <w:tcW w:w="0" w:type="auto"/>
            <w:hideMark/>
          </w:tcPr>
          <w:p w14:paraId="1D3B3A0B" w14:textId="77777777" w:rsidR="00047EC3" w:rsidRPr="00047EC3" w:rsidRDefault="00047EC3">
            <w:pPr>
              <w:pStyle w:val="07-1"/>
            </w:pPr>
            <w:r w:rsidRPr="00047EC3">
              <w:t>验收报告、交付物归档、项目总结报告</w:t>
            </w:r>
          </w:p>
        </w:tc>
      </w:tr>
    </w:tbl>
    <w:p w14:paraId="301D0B42" w14:textId="77777777" w:rsidR="006D62E0" w:rsidRPr="008B17CD" w:rsidRDefault="006D62E0" w:rsidP="000A2FA5">
      <w:pPr>
        <w:pStyle w:val="03-"/>
        <w:spacing w:before="156"/>
        <w:rPr>
          <w:rFonts w:ascii="Times New Roman"/>
        </w:rPr>
      </w:pPr>
      <w:bookmarkStart w:id="72" w:name="_Toc227099856"/>
      <w:bookmarkStart w:id="73" w:name="_Toc227538542"/>
      <w:r w:rsidRPr="008B17CD">
        <w:rPr>
          <w:rFonts w:ascii="Times New Roman"/>
        </w:rPr>
        <w:t xml:space="preserve">4.2 </w:t>
      </w:r>
      <w:r w:rsidRPr="008B17CD">
        <w:rPr>
          <w:rFonts w:ascii="Times New Roman"/>
        </w:rPr>
        <w:t>里程碑计划</w:t>
      </w:r>
      <w:bookmarkEnd w:id="72"/>
      <w:bookmarkEnd w:id="73"/>
    </w:p>
    <w:p w14:paraId="6545ADD4" w14:textId="77777777" w:rsidR="006D62E0" w:rsidRDefault="006D62E0" w:rsidP="000A2FA5">
      <w:pPr>
        <w:pStyle w:val="04-"/>
        <w:spacing w:before="156"/>
        <w:rPr>
          <w:rFonts w:ascii="Times New Roman"/>
        </w:rPr>
      </w:pPr>
      <w:bookmarkStart w:id="74" w:name="_Toc227099857"/>
      <w:bookmarkStart w:id="75" w:name="_Toc227538543"/>
      <w:r w:rsidRPr="008B17CD">
        <w:rPr>
          <w:rFonts w:ascii="Times New Roman"/>
        </w:rPr>
        <w:t xml:space="preserve">4.2.1 </w:t>
      </w:r>
      <w:r w:rsidRPr="008B17CD">
        <w:rPr>
          <w:rFonts w:ascii="Times New Roman"/>
        </w:rPr>
        <w:t>里程碑总表</w:t>
      </w:r>
      <w:bookmarkEnd w:id="74"/>
      <w:bookmarkEnd w:id="7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1733"/>
        <w:gridCol w:w="939"/>
        <w:gridCol w:w="4021"/>
        <w:gridCol w:w="1468"/>
      </w:tblGrid>
      <w:tr w:rsidR="00000000" w14:paraId="48396E35" w14:textId="77777777">
        <w:tc>
          <w:tcPr>
            <w:tcW w:w="0" w:type="auto"/>
            <w:hideMark/>
          </w:tcPr>
          <w:p w14:paraId="799E6A86" w14:textId="33556D9C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里程碑</w:t>
            </w:r>
          </w:p>
        </w:tc>
        <w:tc>
          <w:tcPr>
            <w:tcW w:w="1733" w:type="dxa"/>
            <w:hideMark/>
          </w:tcPr>
          <w:p w14:paraId="4D698293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里程碑名称</w:t>
            </w:r>
          </w:p>
        </w:tc>
        <w:tc>
          <w:tcPr>
            <w:tcW w:w="939" w:type="dxa"/>
            <w:hideMark/>
          </w:tcPr>
          <w:p w14:paraId="63C330D2" w14:textId="79DD215A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目标完成日</w:t>
            </w:r>
          </w:p>
        </w:tc>
        <w:tc>
          <w:tcPr>
            <w:tcW w:w="4021" w:type="dxa"/>
            <w:hideMark/>
          </w:tcPr>
          <w:p w14:paraId="5234C5F3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完成标准</w:t>
            </w:r>
          </w:p>
        </w:tc>
        <w:tc>
          <w:tcPr>
            <w:tcW w:w="1468" w:type="dxa"/>
            <w:hideMark/>
          </w:tcPr>
          <w:p w14:paraId="4D9AD710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责任人</w:t>
            </w:r>
          </w:p>
        </w:tc>
      </w:tr>
      <w:tr w:rsidR="00000000" w14:paraId="7BFF7ADD" w14:textId="77777777">
        <w:tc>
          <w:tcPr>
            <w:tcW w:w="0" w:type="auto"/>
            <w:hideMark/>
          </w:tcPr>
          <w:p w14:paraId="5E45C896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M1</w:t>
            </w:r>
          </w:p>
        </w:tc>
        <w:tc>
          <w:tcPr>
            <w:tcW w:w="1733" w:type="dxa"/>
            <w:hideMark/>
          </w:tcPr>
          <w:p w14:paraId="362CFA75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项目启动完成</w:t>
            </w:r>
          </w:p>
        </w:tc>
        <w:tc>
          <w:tcPr>
            <w:tcW w:w="939" w:type="dxa"/>
            <w:hideMark/>
          </w:tcPr>
          <w:p w14:paraId="76913DC8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第</w:t>
            </w:r>
            <w:r w:rsidRPr="002F594A">
              <w:rPr>
                <w:rFonts w:ascii="Times New Roman" w:hAnsi="Times New Roman"/>
              </w:rPr>
              <w:t>5</w:t>
            </w:r>
            <w:r w:rsidRPr="002F594A">
              <w:rPr>
                <w:rFonts w:ascii="Times New Roman" w:hAnsi="Times New Roman"/>
              </w:rPr>
              <w:t>天</w:t>
            </w:r>
          </w:p>
        </w:tc>
        <w:tc>
          <w:tcPr>
            <w:tcW w:w="4021" w:type="dxa"/>
            <w:hideMark/>
          </w:tcPr>
          <w:p w14:paraId="3CFC1559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启动会完成；计划与沟通机制发布；角色职责明确</w:t>
            </w:r>
          </w:p>
        </w:tc>
        <w:tc>
          <w:tcPr>
            <w:tcW w:w="1468" w:type="dxa"/>
            <w:hideMark/>
          </w:tcPr>
          <w:p w14:paraId="2DCBBC31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朱写（</w:t>
            </w:r>
            <w:r w:rsidRPr="002F594A">
              <w:rPr>
                <w:rFonts w:ascii="Times New Roman" w:hAnsi="Times New Roman"/>
              </w:rPr>
              <w:t>PM</w:t>
            </w:r>
            <w:r w:rsidRPr="002F594A">
              <w:rPr>
                <w:rFonts w:ascii="Times New Roman" w:hAnsi="Times New Roman"/>
              </w:rPr>
              <w:t>）</w:t>
            </w:r>
          </w:p>
        </w:tc>
      </w:tr>
      <w:tr w:rsidR="00000000" w14:paraId="10B09EEB" w14:textId="77777777">
        <w:tc>
          <w:tcPr>
            <w:tcW w:w="0" w:type="auto"/>
            <w:hideMark/>
          </w:tcPr>
          <w:p w14:paraId="1319730A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M2</w:t>
            </w:r>
          </w:p>
        </w:tc>
        <w:tc>
          <w:tcPr>
            <w:tcW w:w="1733" w:type="dxa"/>
            <w:hideMark/>
          </w:tcPr>
          <w:p w14:paraId="525EF8C2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需求基线冻结（含变更项）</w:t>
            </w:r>
          </w:p>
        </w:tc>
        <w:tc>
          <w:tcPr>
            <w:tcW w:w="939" w:type="dxa"/>
            <w:hideMark/>
          </w:tcPr>
          <w:p w14:paraId="207A182D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第</w:t>
            </w:r>
            <w:r w:rsidRPr="002F594A">
              <w:rPr>
                <w:rFonts w:ascii="Times New Roman" w:hAnsi="Times New Roman"/>
              </w:rPr>
              <w:t>16</w:t>
            </w:r>
            <w:r w:rsidRPr="002F594A">
              <w:rPr>
                <w:rFonts w:ascii="Times New Roman" w:hAnsi="Times New Roman"/>
              </w:rPr>
              <w:t>天</w:t>
            </w:r>
          </w:p>
        </w:tc>
        <w:tc>
          <w:tcPr>
            <w:tcW w:w="4021" w:type="dxa"/>
            <w:hideMark/>
          </w:tcPr>
          <w:p w14:paraId="06FE26D4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需求评审通过；范围边界确认；</w:t>
            </w:r>
            <w:r w:rsidRPr="002F594A">
              <w:rPr>
                <w:rFonts w:ascii="Times New Roman" w:hAnsi="Times New Roman"/>
              </w:rPr>
              <w:t>RTM</w:t>
            </w:r>
            <w:r w:rsidRPr="002F594A">
              <w:rPr>
                <w:rFonts w:ascii="Times New Roman" w:hAnsi="Times New Roman"/>
              </w:rPr>
              <w:t>初版可追踪；</w:t>
            </w:r>
            <w:r w:rsidRPr="002F594A">
              <w:rPr>
                <w:rFonts w:ascii="Times New Roman" w:hAnsi="Times New Roman"/>
              </w:rPr>
              <w:t>CR-001/CR-002</w:t>
            </w:r>
            <w:r w:rsidRPr="002F594A">
              <w:rPr>
                <w:rFonts w:ascii="Times New Roman" w:hAnsi="Times New Roman"/>
              </w:rPr>
              <w:t>影响结论确认</w:t>
            </w:r>
          </w:p>
        </w:tc>
        <w:tc>
          <w:tcPr>
            <w:tcW w:w="1468" w:type="dxa"/>
            <w:hideMark/>
          </w:tcPr>
          <w:p w14:paraId="5F245A7F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金青宏（</w:t>
            </w:r>
            <w:r w:rsidRPr="002F594A">
              <w:rPr>
                <w:rFonts w:ascii="Times New Roman" w:hAnsi="Times New Roman"/>
              </w:rPr>
              <w:t>BA</w:t>
            </w:r>
            <w:r w:rsidRPr="002F594A">
              <w:rPr>
                <w:rFonts w:ascii="Times New Roman" w:hAnsi="Times New Roman"/>
              </w:rPr>
              <w:t>）</w:t>
            </w:r>
          </w:p>
        </w:tc>
      </w:tr>
      <w:tr w:rsidR="00000000" w14:paraId="6C9105FE" w14:textId="77777777">
        <w:tc>
          <w:tcPr>
            <w:tcW w:w="0" w:type="auto"/>
            <w:hideMark/>
          </w:tcPr>
          <w:p w14:paraId="62CD5C9C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M3</w:t>
            </w:r>
          </w:p>
        </w:tc>
        <w:tc>
          <w:tcPr>
            <w:tcW w:w="1733" w:type="dxa"/>
            <w:hideMark/>
          </w:tcPr>
          <w:p w14:paraId="7B66B232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设计基线冻结</w:t>
            </w:r>
          </w:p>
        </w:tc>
        <w:tc>
          <w:tcPr>
            <w:tcW w:w="939" w:type="dxa"/>
            <w:hideMark/>
          </w:tcPr>
          <w:p w14:paraId="2DCF2D17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第</w:t>
            </w:r>
            <w:r w:rsidRPr="002F594A">
              <w:rPr>
                <w:rFonts w:ascii="Times New Roman" w:hAnsi="Times New Roman"/>
              </w:rPr>
              <w:t>26</w:t>
            </w:r>
            <w:r w:rsidRPr="002F594A">
              <w:rPr>
                <w:rFonts w:ascii="Times New Roman" w:hAnsi="Times New Roman"/>
              </w:rPr>
              <w:t>天</w:t>
            </w:r>
          </w:p>
        </w:tc>
        <w:tc>
          <w:tcPr>
            <w:tcW w:w="4021" w:type="dxa"/>
            <w:hideMark/>
          </w:tcPr>
          <w:p w14:paraId="000187D4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架构</w:t>
            </w:r>
            <w:r w:rsidRPr="002F594A">
              <w:rPr>
                <w:rFonts w:ascii="Times New Roman" w:hAnsi="Times New Roman"/>
              </w:rPr>
              <w:t>/</w:t>
            </w:r>
            <w:r w:rsidRPr="002F594A">
              <w:rPr>
                <w:rFonts w:ascii="Times New Roman" w:hAnsi="Times New Roman"/>
              </w:rPr>
              <w:t>数据库</w:t>
            </w:r>
            <w:r w:rsidRPr="002F594A">
              <w:rPr>
                <w:rFonts w:ascii="Times New Roman" w:hAnsi="Times New Roman"/>
              </w:rPr>
              <w:t>/</w:t>
            </w:r>
            <w:r w:rsidRPr="002F594A">
              <w:rPr>
                <w:rFonts w:ascii="Times New Roman" w:hAnsi="Times New Roman"/>
              </w:rPr>
              <w:t>接口</w:t>
            </w:r>
            <w:r w:rsidRPr="002F594A">
              <w:rPr>
                <w:rFonts w:ascii="Times New Roman" w:hAnsi="Times New Roman"/>
              </w:rPr>
              <w:t>/</w:t>
            </w:r>
            <w:r w:rsidRPr="002F594A">
              <w:rPr>
                <w:rFonts w:ascii="Times New Roman" w:hAnsi="Times New Roman"/>
              </w:rPr>
              <w:t>移动端适配设计评审通过；整改项闭环</w:t>
            </w:r>
          </w:p>
        </w:tc>
        <w:tc>
          <w:tcPr>
            <w:tcW w:w="1468" w:type="dxa"/>
            <w:hideMark/>
          </w:tcPr>
          <w:p w14:paraId="55C47388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曹彭博（架构）</w:t>
            </w:r>
          </w:p>
        </w:tc>
      </w:tr>
      <w:tr w:rsidR="00000000" w14:paraId="591F292E" w14:textId="77777777">
        <w:tc>
          <w:tcPr>
            <w:tcW w:w="0" w:type="auto"/>
            <w:hideMark/>
          </w:tcPr>
          <w:p w14:paraId="129FC3F5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M4</w:t>
            </w:r>
          </w:p>
        </w:tc>
        <w:tc>
          <w:tcPr>
            <w:tcW w:w="1733" w:type="dxa"/>
            <w:hideMark/>
          </w:tcPr>
          <w:p w14:paraId="162D4A06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核心功能开发完成</w:t>
            </w:r>
          </w:p>
        </w:tc>
        <w:tc>
          <w:tcPr>
            <w:tcW w:w="939" w:type="dxa"/>
            <w:hideMark/>
          </w:tcPr>
          <w:p w14:paraId="627D8E9C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第</w:t>
            </w:r>
            <w:r w:rsidRPr="002F594A">
              <w:rPr>
                <w:rFonts w:ascii="Times New Roman" w:hAnsi="Times New Roman"/>
              </w:rPr>
              <w:t>45</w:t>
            </w:r>
            <w:r w:rsidRPr="002F594A">
              <w:rPr>
                <w:rFonts w:ascii="Times New Roman" w:hAnsi="Times New Roman"/>
              </w:rPr>
              <w:t>天</w:t>
            </w:r>
          </w:p>
        </w:tc>
        <w:tc>
          <w:tcPr>
            <w:tcW w:w="4021" w:type="dxa"/>
            <w:hideMark/>
          </w:tcPr>
          <w:p w14:paraId="05D4ECFD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企业端</w:t>
            </w:r>
            <w:r w:rsidRPr="002F594A">
              <w:rPr>
                <w:rFonts w:ascii="Times New Roman" w:hAnsi="Times New Roman"/>
              </w:rPr>
              <w:t>+</w:t>
            </w:r>
            <w:r w:rsidRPr="002F594A">
              <w:rPr>
                <w:rFonts w:ascii="Times New Roman" w:hAnsi="Times New Roman"/>
              </w:rPr>
              <w:t>市级端</w:t>
            </w:r>
            <w:r w:rsidRPr="002F594A">
              <w:rPr>
                <w:rFonts w:ascii="Times New Roman" w:hAnsi="Times New Roman"/>
              </w:rPr>
              <w:t>+</w:t>
            </w:r>
            <w:r w:rsidRPr="002F594A">
              <w:rPr>
                <w:rFonts w:ascii="Times New Roman" w:hAnsi="Times New Roman"/>
              </w:rPr>
              <w:t>省级管理核心流程可联调</w:t>
            </w:r>
          </w:p>
        </w:tc>
        <w:tc>
          <w:tcPr>
            <w:tcW w:w="1468" w:type="dxa"/>
            <w:hideMark/>
          </w:tcPr>
          <w:p w14:paraId="5494521E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曹彭博（架构）</w:t>
            </w:r>
          </w:p>
        </w:tc>
      </w:tr>
      <w:tr w:rsidR="00000000" w14:paraId="09CD6C23" w14:textId="77777777">
        <w:tc>
          <w:tcPr>
            <w:tcW w:w="0" w:type="auto"/>
            <w:hideMark/>
          </w:tcPr>
          <w:p w14:paraId="1B7BB336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M5</w:t>
            </w:r>
          </w:p>
        </w:tc>
        <w:tc>
          <w:tcPr>
            <w:tcW w:w="1733" w:type="dxa"/>
            <w:hideMark/>
          </w:tcPr>
          <w:p w14:paraId="7396EEDD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全功能开发完成</w:t>
            </w:r>
          </w:p>
        </w:tc>
        <w:tc>
          <w:tcPr>
            <w:tcW w:w="939" w:type="dxa"/>
            <w:hideMark/>
          </w:tcPr>
          <w:p w14:paraId="005682BC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第</w:t>
            </w:r>
            <w:r w:rsidRPr="002F594A">
              <w:rPr>
                <w:rFonts w:ascii="Times New Roman" w:hAnsi="Times New Roman"/>
              </w:rPr>
              <w:t>57</w:t>
            </w:r>
            <w:r w:rsidRPr="002F594A">
              <w:rPr>
                <w:rFonts w:ascii="Times New Roman" w:hAnsi="Times New Roman"/>
              </w:rPr>
              <w:t>天</w:t>
            </w:r>
          </w:p>
        </w:tc>
        <w:tc>
          <w:tcPr>
            <w:tcW w:w="4021" w:type="dxa"/>
            <w:hideMark/>
          </w:tcPr>
          <w:p w14:paraId="11E20FE3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含半月报规则、移动端上报审核、分析模块与国家接口功能全部开发完成</w:t>
            </w:r>
            <w:proofErr w:type="gramStart"/>
            <w:r w:rsidRPr="002F594A">
              <w:rPr>
                <w:rFonts w:ascii="Times New Roman" w:hAnsi="Times New Roman"/>
              </w:rPr>
              <w:t>并提测</w:t>
            </w:r>
            <w:proofErr w:type="gramEnd"/>
          </w:p>
        </w:tc>
        <w:tc>
          <w:tcPr>
            <w:tcW w:w="1468" w:type="dxa"/>
            <w:hideMark/>
          </w:tcPr>
          <w:p w14:paraId="288823AD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朱写（</w:t>
            </w:r>
            <w:r w:rsidRPr="002F594A">
              <w:rPr>
                <w:rFonts w:ascii="Times New Roman" w:hAnsi="Times New Roman"/>
              </w:rPr>
              <w:t>PM</w:t>
            </w:r>
            <w:r w:rsidRPr="002F594A">
              <w:rPr>
                <w:rFonts w:ascii="Times New Roman" w:hAnsi="Times New Roman"/>
              </w:rPr>
              <w:t>）</w:t>
            </w:r>
          </w:p>
        </w:tc>
      </w:tr>
      <w:tr w:rsidR="00000000" w14:paraId="55D00AFA" w14:textId="77777777">
        <w:tc>
          <w:tcPr>
            <w:tcW w:w="0" w:type="auto"/>
            <w:hideMark/>
          </w:tcPr>
          <w:p w14:paraId="28BA40ED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M6</w:t>
            </w:r>
          </w:p>
        </w:tc>
        <w:tc>
          <w:tcPr>
            <w:tcW w:w="1733" w:type="dxa"/>
            <w:hideMark/>
          </w:tcPr>
          <w:p w14:paraId="0C597F25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测试准入与回归通过</w:t>
            </w:r>
          </w:p>
        </w:tc>
        <w:tc>
          <w:tcPr>
            <w:tcW w:w="939" w:type="dxa"/>
            <w:hideMark/>
          </w:tcPr>
          <w:p w14:paraId="606F6703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第</w:t>
            </w:r>
            <w:r w:rsidRPr="002F594A">
              <w:rPr>
                <w:rFonts w:ascii="Times New Roman" w:hAnsi="Times New Roman"/>
              </w:rPr>
              <w:t>67</w:t>
            </w:r>
            <w:r w:rsidRPr="002F594A">
              <w:rPr>
                <w:rFonts w:ascii="Times New Roman" w:hAnsi="Times New Roman"/>
              </w:rPr>
              <w:t>天</w:t>
            </w:r>
          </w:p>
        </w:tc>
        <w:tc>
          <w:tcPr>
            <w:tcW w:w="4021" w:type="dxa"/>
            <w:hideMark/>
          </w:tcPr>
          <w:p w14:paraId="2CCFBD40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关键缺陷关闭；性能</w:t>
            </w:r>
            <w:r w:rsidRPr="002F594A">
              <w:rPr>
                <w:rFonts w:ascii="Times New Roman" w:hAnsi="Times New Roman"/>
              </w:rPr>
              <w:t>/</w:t>
            </w:r>
            <w:r w:rsidRPr="002F594A">
              <w:rPr>
                <w:rFonts w:ascii="Times New Roman" w:hAnsi="Times New Roman"/>
              </w:rPr>
              <w:t>安全</w:t>
            </w:r>
            <w:r w:rsidRPr="002F594A">
              <w:rPr>
                <w:rFonts w:ascii="Times New Roman" w:hAnsi="Times New Roman"/>
              </w:rPr>
              <w:t>/</w:t>
            </w:r>
            <w:r w:rsidRPr="002F594A">
              <w:rPr>
                <w:rFonts w:ascii="Times New Roman" w:hAnsi="Times New Roman"/>
              </w:rPr>
              <w:t>移动端兼容测试达到准入门槛</w:t>
            </w:r>
          </w:p>
        </w:tc>
        <w:tc>
          <w:tcPr>
            <w:tcW w:w="1468" w:type="dxa"/>
            <w:hideMark/>
          </w:tcPr>
          <w:p w14:paraId="389C0DF4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李一鸣（测试负责人）</w:t>
            </w:r>
          </w:p>
        </w:tc>
      </w:tr>
      <w:tr w:rsidR="00000000" w14:paraId="655FFCBF" w14:textId="77777777">
        <w:tc>
          <w:tcPr>
            <w:tcW w:w="0" w:type="auto"/>
            <w:hideMark/>
          </w:tcPr>
          <w:p w14:paraId="294201A6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M7</w:t>
            </w:r>
          </w:p>
        </w:tc>
        <w:tc>
          <w:tcPr>
            <w:tcW w:w="1733" w:type="dxa"/>
            <w:hideMark/>
          </w:tcPr>
          <w:p w14:paraId="6445F533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部署培训与验收准备完成</w:t>
            </w:r>
          </w:p>
        </w:tc>
        <w:tc>
          <w:tcPr>
            <w:tcW w:w="939" w:type="dxa"/>
            <w:hideMark/>
          </w:tcPr>
          <w:p w14:paraId="6ADC92B2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第</w:t>
            </w:r>
            <w:r w:rsidRPr="002F594A">
              <w:rPr>
                <w:rFonts w:ascii="Times New Roman" w:hAnsi="Times New Roman"/>
              </w:rPr>
              <w:t>72</w:t>
            </w:r>
            <w:r w:rsidRPr="002F594A">
              <w:rPr>
                <w:rFonts w:ascii="Times New Roman" w:hAnsi="Times New Roman"/>
              </w:rPr>
              <w:t>天</w:t>
            </w:r>
          </w:p>
        </w:tc>
        <w:tc>
          <w:tcPr>
            <w:tcW w:w="4021" w:type="dxa"/>
            <w:hideMark/>
          </w:tcPr>
          <w:p w14:paraId="2AF4A975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验收环境稳定；培训完成；验收</w:t>
            </w:r>
            <w:proofErr w:type="gramStart"/>
            <w:r w:rsidRPr="002F594A">
              <w:rPr>
                <w:rFonts w:ascii="Times New Roman" w:hAnsi="Times New Roman"/>
              </w:rPr>
              <w:t>资料齐套</w:t>
            </w:r>
            <w:proofErr w:type="gramEnd"/>
          </w:p>
        </w:tc>
        <w:tc>
          <w:tcPr>
            <w:tcW w:w="1468" w:type="dxa"/>
            <w:hideMark/>
          </w:tcPr>
          <w:p w14:paraId="0715AB79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王威霖（</w:t>
            </w:r>
            <w:r w:rsidRPr="002F594A">
              <w:rPr>
                <w:rFonts w:ascii="Times New Roman" w:hAnsi="Times New Roman"/>
              </w:rPr>
              <w:t>DevOps</w:t>
            </w:r>
            <w:r w:rsidRPr="002F594A">
              <w:rPr>
                <w:rFonts w:ascii="Times New Roman" w:hAnsi="Times New Roman"/>
              </w:rPr>
              <w:t>）</w:t>
            </w:r>
          </w:p>
        </w:tc>
      </w:tr>
      <w:tr w:rsidR="00000000" w14:paraId="5876683B" w14:textId="77777777">
        <w:tc>
          <w:tcPr>
            <w:tcW w:w="0" w:type="auto"/>
            <w:hideMark/>
          </w:tcPr>
          <w:p w14:paraId="2E7029A4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M8</w:t>
            </w:r>
          </w:p>
        </w:tc>
        <w:tc>
          <w:tcPr>
            <w:tcW w:w="1733" w:type="dxa"/>
            <w:hideMark/>
          </w:tcPr>
          <w:p w14:paraId="1FFA54E4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项目验收与收尾完成</w:t>
            </w:r>
          </w:p>
        </w:tc>
        <w:tc>
          <w:tcPr>
            <w:tcW w:w="939" w:type="dxa"/>
            <w:hideMark/>
          </w:tcPr>
          <w:p w14:paraId="61978046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第</w:t>
            </w:r>
            <w:r w:rsidRPr="002F594A">
              <w:rPr>
                <w:rFonts w:ascii="Times New Roman" w:hAnsi="Times New Roman"/>
              </w:rPr>
              <w:t>74</w:t>
            </w:r>
            <w:r w:rsidRPr="002F594A">
              <w:rPr>
                <w:rFonts w:ascii="Times New Roman" w:hAnsi="Times New Roman"/>
              </w:rPr>
              <w:t>天</w:t>
            </w:r>
          </w:p>
        </w:tc>
        <w:tc>
          <w:tcPr>
            <w:tcW w:w="4021" w:type="dxa"/>
            <w:hideMark/>
          </w:tcPr>
          <w:p w14:paraId="0C20E848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验收签署；交付归档；项目总结完成</w:t>
            </w:r>
          </w:p>
        </w:tc>
        <w:tc>
          <w:tcPr>
            <w:tcW w:w="1468" w:type="dxa"/>
            <w:hideMark/>
          </w:tcPr>
          <w:p w14:paraId="657BC661" w14:textId="77777777" w:rsidR="002F594A" w:rsidRPr="002F594A" w:rsidRDefault="002F594A">
            <w:pPr>
              <w:pStyle w:val="07-1"/>
              <w:rPr>
                <w:rFonts w:ascii="Times New Roman" w:hAnsi="Times New Roman"/>
              </w:rPr>
            </w:pPr>
            <w:r w:rsidRPr="002F594A">
              <w:rPr>
                <w:rFonts w:ascii="Times New Roman" w:hAnsi="Times New Roman"/>
              </w:rPr>
              <w:t>朱写（</w:t>
            </w:r>
            <w:r w:rsidRPr="002F594A">
              <w:rPr>
                <w:rFonts w:ascii="Times New Roman" w:hAnsi="Times New Roman"/>
              </w:rPr>
              <w:t>PM</w:t>
            </w:r>
            <w:r w:rsidRPr="002F594A">
              <w:rPr>
                <w:rFonts w:ascii="Times New Roman" w:hAnsi="Times New Roman"/>
              </w:rPr>
              <w:t>）</w:t>
            </w:r>
          </w:p>
        </w:tc>
      </w:tr>
    </w:tbl>
    <w:p w14:paraId="2226A970" w14:textId="77777777" w:rsidR="006D62E0" w:rsidRPr="008B17CD" w:rsidRDefault="006D62E0" w:rsidP="000A2FA5">
      <w:pPr>
        <w:pStyle w:val="04-"/>
        <w:spacing w:before="156"/>
        <w:rPr>
          <w:rFonts w:ascii="Times New Roman"/>
        </w:rPr>
      </w:pPr>
      <w:bookmarkStart w:id="76" w:name="_Toc227099858"/>
      <w:bookmarkStart w:id="77" w:name="_Toc227538544"/>
      <w:r w:rsidRPr="008B17CD">
        <w:rPr>
          <w:rFonts w:ascii="Times New Roman"/>
        </w:rPr>
        <w:t xml:space="preserve">4.2.2 </w:t>
      </w:r>
      <w:r w:rsidRPr="008B17CD">
        <w:rPr>
          <w:rFonts w:ascii="Times New Roman"/>
        </w:rPr>
        <w:t>里程碑进入</w:t>
      </w:r>
      <w:r w:rsidRPr="008B17CD">
        <w:rPr>
          <w:rFonts w:ascii="Times New Roman"/>
        </w:rPr>
        <w:t>/</w:t>
      </w:r>
      <w:r w:rsidRPr="008B17CD">
        <w:rPr>
          <w:rFonts w:ascii="Times New Roman"/>
        </w:rPr>
        <w:t>退出准则（摘要）</w:t>
      </w:r>
      <w:bookmarkEnd w:id="76"/>
      <w:bookmarkEnd w:id="77"/>
    </w:p>
    <w:p w14:paraId="403EEA9B" w14:textId="77777777" w:rsidR="006D62E0" w:rsidRPr="008B17CD" w:rsidRDefault="006D62E0" w:rsidP="000A2FA5">
      <w:pPr>
        <w:pStyle w:val="01-"/>
        <w:ind w:firstLineChars="0" w:firstLine="0"/>
      </w:pPr>
      <w:r w:rsidRPr="008B17CD">
        <w:t>M2</w:t>
      </w:r>
      <w:r w:rsidRPr="008B17CD">
        <w:t>进入条件：需求访谈完成、关键干系人到位。</w:t>
      </w:r>
      <w:r w:rsidRPr="008B17CD">
        <w:br/>
        <w:t>M2</w:t>
      </w:r>
      <w:r w:rsidRPr="008B17CD">
        <w:t>退出条件：需求评审通过，需求变更控制生效。</w:t>
      </w:r>
    </w:p>
    <w:p w14:paraId="48BB09A2" w14:textId="77777777" w:rsidR="006D62E0" w:rsidRPr="008B17CD" w:rsidRDefault="006D62E0" w:rsidP="000A2FA5">
      <w:pPr>
        <w:pStyle w:val="01-"/>
        <w:ind w:firstLineChars="0" w:firstLine="0"/>
      </w:pPr>
      <w:r w:rsidRPr="008B17CD">
        <w:t>M3</w:t>
      </w:r>
      <w:r w:rsidRPr="008B17CD">
        <w:t>进入条件：需求基线冻结。</w:t>
      </w:r>
      <w:r w:rsidRPr="008B17CD">
        <w:br/>
        <w:t>M3</w:t>
      </w:r>
      <w:r w:rsidRPr="008B17CD">
        <w:t>退出条件：设计评审通过，设计基线冻结。</w:t>
      </w:r>
    </w:p>
    <w:p w14:paraId="4A6D7713" w14:textId="77777777" w:rsidR="006D62E0" w:rsidRPr="008B17CD" w:rsidRDefault="006D62E0" w:rsidP="000A2FA5">
      <w:pPr>
        <w:pStyle w:val="01-"/>
        <w:ind w:firstLineChars="0" w:firstLine="0"/>
      </w:pPr>
      <w:r w:rsidRPr="008B17CD">
        <w:t>M6</w:t>
      </w:r>
      <w:r w:rsidRPr="008B17CD">
        <w:t>进入条件：功能开发完成并提测。</w:t>
      </w:r>
      <w:r w:rsidRPr="008B17CD">
        <w:br/>
        <w:t>M6</w:t>
      </w:r>
      <w:r w:rsidRPr="008B17CD">
        <w:t>退出条件：关键缺陷关闭率达到准入要求，性能</w:t>
      </w:r>
      <w:r w:rsidRPr="008B17CD">
        <w:t>/</w:t>
      </w:r>
      <w:r w:rsidRPr="008B17CD">
        <w:t>安全测试达标。</w:t>
      </w:r>
    </w:p>
    <w:p w14:paraId="647DEAF8" w14:textId="77777777" w:rsidR="006D62E0" w:rsidRPr="008B17CD" w:rsidRDefault="006D62E0" w:rsidP="000A2FA5">
      <w:pPr>
        <w:pStyle w:val="01-"/>
        <w:ind w:firstLineChars="0" w:firstLine="0"/>
      </w:pPr>
      <w:r w:rsidRPr="008B17CD">
        <w:t>M8</w:t>
      </w:r>
      <w:r w:rsidRPr="008B17CD">
        <w:t>进入条件：验收材料完整、</w:t>
      </w:r>
      <w:r w:rsidRPr="008B17CD">
        <w:t>UAT</w:t>
      </w:r>
      <w:r w:rsidRPr="008B17CD">
        <w:t>通过。</w:t>
      </w:r>
      <w:r w:rsidRPr="008B17CD">
        <w:br/>
        <w:t>M8</w:t>
      </w:r>
      <w:r w:rsidRPr="008B17CD">
        <w:t>退出条件：验收签署完成，收尾资料归档完成。</w:t>
      </w:r>
    </w:p>
    <w:p w14:paraId="4DAC087B" w14:textId="358B9FB4" w:rsidR="006D62E0" w:rsidRPr="008B17CD" w:rsidRDefault="006D62E0" w:rsidP="000A2FA5">
      <w:pPr>
        <w:pStyle w:val="03-"/>
        <w:spacing w:before="156"/>
        <w:rPr>
          <w:rFonts w:ascii="Times New Roman"/>
        </w:rPr>
      </w:pPr>
      <w:bookmarkStart w:id="78" w:name="_Toc227099859"/>
      <w:bookmarkStart w:id="79" w:name="_Toc227538545"/>
      <w:r w:rsidRPr="008B17CD">
        <w:rPr>
          <w:rFonts w:ascii="Times New Roman"/>
        </w:rPr>
        <w:lastRenderedPageBreak/>
        <w:t xml:space="preserve">4.3 </w:t>
      </w:r>
      <w:r w:rsidRPr="008B17CD">
        <w:rPr>
          <w:rFonts w:ascii="Times New Roman"/>
        </w:rPr>
        <w:t>详细进度计划</w:t>
      </w:r>
      <w:bookmarkEnd w:id="78"/>
      <w:bookmarkEnd w:id="79"/>
    </w:p>
    <w:p w14:paraId="0FF1B8D0" w14:textId="6605A9A4" w:rsidR="006D62E0" w:rsidRDefault="006D62E0" w:rsidP="000A2FA5">
      <w:pPr>
        <w:pStyle w:val="04-"/>
        <w:spacing w:before="156"/>
        <w:rPr>
          <w:rFonts w:ascii="Times New Roman"/>
        </w:rPr>
      </w:pPr>
      <w:bookmarkStart w:id="80" w:name="_Toc227099860"/>
      <w:bookmarkStart w:id="81" w:name="_Toc227538546"/>
      <w:r w:rsidRPr="008B17CD">
        <w:rPr>
          <w:rFonts w:ascii="Times New Roman"/>
        </w:rPr>
        <w:t xml:space="preserve">4.3.1 </w:t>
      </w:r>
      <w:r w:rsidRPr="008B17CD">
        <w:rPr>
          <w:rFonts w:ascii="Times New Roman"/>
        </w:rPr>
        <w:t>任务清单与工期</w:t>
      </w:r>
      <w:bookmarkEnd w:id="80"/>
      <w:bookmarkEnd w:id="8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"/>
        <w:gridCol w:w="4047"/>
        <w:gridCol w:w="846"/>
        <w:gridCol w:w="1301"/>
        <w:gridCol w:w="984"/>
        <w:gridCol w:w="1189"/>
      </w:tblGrid>
      <w:tr w:rsidR="00000000" w14:paraId="79DC6B40" w14:textId="77777777">
        <w:tc>
          <w:tcPr>
            <w:tcW w:w="0" w:type="auto"/>
            <w:hideMark/>
          </w:tcPr>
          <w:p w14:paraId="58402AE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序号</w:t>
            </w:r>
          </w:p>
        </w:tc>
        <w:tc>
          <w:tcPr>
            <w:tcW w:w="4047" w:type="dxa"/>
            <w:hideMark/>
          </w:tcPr>
          <w:p w14:paraId="30BA6C5B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任务名称</w:t>
            </w:r>
          </w:p>
        </w:tc>
        <w:tc>
          <w:tcPr>
            <w:tcW w:w="383" w:type="dxa"/>
            <w:hideMark/>
          </w:tcPr>
          <w:p w14:paraId="7ADBBEB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工期（天）</w:t>
            </w:r>
          </w:p>
        </w:tc>
        <w:tc>
          <w:tcPr>
            <w:tcW w:w="0" w:type="auto"/>
            <w:hideMark/>
          </w:tcPr>
          <w:p w14:paraId="5B31572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建议起止（第</w:t>
            </w:r>
            <w:r w:rsidRPr="0087719C">
              <w:rPr>
                <w:rFonts w:ascii="Times New Roman" w:hAnsi="Times New Roman"/>
              </w:rPr>
              <w:t>N</w:t>
            </w:r>
            <w:r w:rsidRPr="0087719C">
              <w:rPr>
                <w:rFonts w:ascii="Times New Roman" w:hAnsi="Times New Roman"/>
              </w:rPr>
              <w:t>天）</w:t>
            </w:r>
          </w:p>
        </w:tc>
        <w:tc>
          <w:tcPr>
            <w:tcW w:w="0" w:type="auto"/>
            <w:hideMark/>
          </w:tcPr>
          <w:p w14:paraId="0EE8CAEF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前置任务</w:t>
            </w:r>
          </w:p>
        </w:tc>
        <w:tc>
          <w:tcPr>
            <w:tcW w:w="0" w:type="auto"/>
            <w:hideMark/>
          </w:tcPr>
          <w:p w14:paraId="13BDF7E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责任角色</w:t>
            </w:r>
          </w:p>
        </w:tc>
      </w:tr>
      <w:tr w:rsidR="00000000" w14:paraId="53D58557" w14:textId="77777777">
        <w:tc>
          <w:tcPr>
            <w:tcW w:w="0" w:type="auto"/>
            <w:hideMark/>
          </w:tcPr>
          <w:p w14:paraId="180B6CA4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</w:t>
            </w:r>
          </w:p>
        </w:tc>
        <w:tc>
          <w:tcPr>
            <w:tcW w:w="4047" w:type="dxa"/>
            <w:hideMark/>
          </w:tcPr>
          <w:p w14:paraId="095382C2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项目启动会与治理机制确认</w:t>
            </w:r>
          </w:p>
        </w:tc>
        <w:tc>
          <w:tcPr>
            <w:tcW w:w="383" w:type="dxa"/>
            <w:hideMark/>
          </w:tcPr>
          <w:p w14:paraId="63CC024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2480214E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1-2</w:t>
            </w:r>
          </w:p>
        </w:tc>
        <w:tc>
          <w:tcPr>
            <w:tcW w:w="0" w:type="auto"/>
            <w:hideMark/>
          </w:tcPr>
          <w:p w14:paraId="628A7A1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无</w:t>
            </w:r>
          </w:p>
        </w:tc>
        <w:tc>
          <w:tcPr>
            <w:tcW w:w="0" w:type="auto"/>
            <w:hideMark/>
          </w:tcPr>
          <w:p w14:paraId="757991A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PM</w:t>
            </w:r>
          </w:p>
        </w:tc>
      </w:tr>
      <w:tr w:rsidR="00000000" w14:paraId="262F80DB" w14:textId="77777777">
        <w:tc>
          <w:tcPr>
            <w:tcW w:w="0" w:type="auto"/>
            <w:hideMark/>
          </w:tcPr>
          <w:p w14:paraId="4169342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</w:t>
            </w:r>
          </w:p>
        </w:tc>
        <w:tc>
          <w:tcPr>
            <w:tcW w:w="4047" w:type="dxa"/>
            <w:hideMark/>
          </w:tcPr>
          <w:p w14:paraId="7C024B9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项目计划编制与评审发布</w:t>
            </w:r>
          </w:p>
        </w:tc>
        <w:tc>
          <w:tcPr>
            <w:tcW w:w="383" w:type="dxa"/>
            <w:hideMark/>
          </w:tcPr>
          <w:p w14:paraId="7F1B3CD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52F91117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3-5</w:t>
            </w:r>
          </w:p>
        </w:tc>
        <w:tc>
          <w:tcPr>
            <w:tcW w:w="0" w:type="auto"/>
            <w:hideMark/>
          </w:tcPr>
          <w:p w14:paraId="3811803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</w:t>
            </w:r>
          </w:p>
        </w:tc>
        <w:tc>
          <w:tcPr>
            <w:tcW w:w="0" w:type="auto"/>
            <w:hideMark/>
          </w:tcPr>
          <w:p w14:paraId="127178AF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PM/</w:t>
            </w:r>
            <w:r w:rsidRPr="0087719C">
              <w:rPr>
                <w:rFonts w:ascii="Times New Roman" w:hAnsi="Times New Roman"/>
              </w:rPr>
              <w:t>全员</w:t>
            </w:r>
          </w:p>
        </w:tc>
      </w:tr>
      <w:tr w:rsidR="00000000" w14:paraId="55F746C8" w14:textId="77777777">
        <w:tc>
          <w:tcPr>
            <w:tcW w:w="0" w:type="auto"/>
            <w:hideMark/>
          </w:tcPr>
          <w:p w14:paraId="076F1CA4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T3</w:t>
            </w:r>
          </w:p>
        </w:tc>
        <w:tc>
          <w:tcPr>
            <w:tcW w:w="4047" w:type="dxa"/>
            <w:hideMark/>
          </w:tcPr>
          <w:p w14:paraId="4CAA7334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变更需求访谈（半月报</w:t>
            </w:r>
            <w:r w:rsidRPr="0087719C">
              <w:rPr>
                <w:rFonts w:ascii="Times New Roman" w:hAnsi="Times New Roman"/>
              </w:rPr>
              <w:t>+</w:t>
            </w:r>
            <w:r w:rsidRPr="0087719C">
              <w:rPr>
                <w:rFonts w:ascii="Times New Roman" w:hAnsi="Times New Roman"/>
              </w:rPr>
              <w:t>移动端）</w:t>
            </w:r>
          </w:p>
        </w:tc>
        <w:tc>
          <w:tcPr>
            <w:tcW w:w="383" w:type="dxa"/>
            <w:hideMark/>
          </w:tcPr>
          <w:p w14:paraId="4212718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58990CA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6-9</w:t>
            </w:r>
          </w:p>
        </w:tc>
        <w:tc>
          <w:tcPr>
            <w:tcW w:w="0" w:type="auto"/>
            <w:hideMark/>
          </w:tcPr>
          <w:p w14:paraId="02870B48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</w:t>
            </w:r>
          </w:p>
        </w:tc>
        <w:tc>
          <w:tcPr>
            <w:tcW w:w="0" w:type="auto"/>
            <w:hideMark/>
          </w:tcPr>
          <w:p w14:paraId="11C88DDE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BA/PM/</w:t>
            </w:r>
            <w:r w:rsidRPr="0087719C">
              <w:rPr>
                <w:rFonts w:ascii="Times New Roman" w:hAnsi="Times New Roman"/>
              </w:rPr>
              <w:t>甲方代表</w:t>
            </w:r>
          </w:p>
        </w:tc>
      </w:tr>
      <w:tr w:rsidR="00000000" w14:paraId="35F4BB3A" w14:textId="77777777">
        <w:tc>
          <w:tcPr>
            <w:tcW w:w="0" w:type="auto"/>
            <w:hideMark/>
          </w:tcPr>
          <w:p w14:paraId="0A633BEE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T4</w:t>
            </w:r>
          </w:p>
        </w:tc>
        <w:tc>
          <w:tcPr>
            <w:tcW w:w="4047" w:type="dxa"/>
            <w:hideMark/>
          </w:tcPr>
          <w:p w14:paraId="1BFEC1B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变更影响分析与</w:t>
            </w:r>
            <w:r w:rsidRPr="0087719C">
              <w:rPr>
                <w:rFonts w:ascii="Times New Roman" w:hAnsi="Times New Roman"/>
              </w:rPr>
              <w:t>CCB</w:t>
            </w:r>
            <w:r w:rsidRPr="0087719C">
              <w:rPr>
                <w:rFonts w:ascii="Times New Roman" w:hAnsi="Times New Roman"/>
              </w:rPr>
              <w:t>评审</w:t>
            </w:r>
          </w:p>
        </w:tc>
        <w:tc>
          <w:tcPr>
            <w:tcW w:w="383" w:type="dxa"/>
            <w:hideMark/>
          </w:tcPr>
          <w:p w14:paraId="1759B84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67FE99B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10-12</w:t>
            </w:r>
          </w:p>
        </w:tc>
        <w:tc>
          <w:tcPr>
            <w:tcW w:w="0" w:type="auto"/>
            <w:hideMark/>
          </w:tcPr>
          <w:p w14:paraId="2D5BBDE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T3</w:t>
            </w:r>
          </w:p>
        </w:tc>
        <w:tc>
          <w:tcPr>
            <w:tcW w:w="0" w:type="auto"/>
            <w:hideMark/>
          </w:tcPr>
          <w:p w14:paraId="338FFD4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PM/</w:t>
            </w:r>
            <w:r w:rsidRPr="0087719C">
              <w:rPr>
                <w:rFonts w:ascii="Times New Roman" w:hAnsi="Times New Roman"/>
              </w:rPr>
              <w:t>架构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测试</w:t>
            </w:r>
          </w:p>
        </w:tc>
      </w:tr>
      <w:tr w:rsidR="00000000" w14:paraId="7DCA3506" w14:textId="77777777">
        <w:tc>
          <w:tcPr>
            <w:tcW w:w="0" w:type="auto"/>
            <w:hideMark/>
          </w:tcPr>
          <w:p w14:paraId="08BF748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T5</w:t>
            </w:r>
          </w:p>
        </w:tc>
        <w:tc>
          <w:tcPr>
            <w:tcW w:w="4047" w:type="dxa"/>
            <w:hideMark/>
          </w:tcPr>
          <w:p w14:paraId="33E5BAA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需求澄清与口径冻结（含半月报规则）</w:t>
            </w:r>
          </w:p>
        </w:tc>
        <w:tc>
          <w:tcPr>
            <w:tcW w:w="383" w:type="dxa"/>
            <w:hideMark/>
          </w:tcPr>
          <w:p w14:paraId="0F3581B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12BD168E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13-16</w:t>
            </w:r>
          </w:p>
        </w:tc>
        <w:tc>
          <w:tcPr>
            <w:tcW w:w="0" w:type="auto"/>
            <w:hideMark/>
          </w:tcPr>
          <w:p w14:paraId="7B17025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T4</w:t>
            </w:r>
          </w:p>
        </w:tc>
        <w:tc>
          <w:tcPr>
            <w:tcW w:w="0" w:type="auto"/>
            <w:hideMark/>
          </w:tcPr>
          <w:p w14:paraId="3CC21C7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BA/PM</w:t>
            </w:r>
          </w:p>
        </w:tc>
      </w:tr>
      <w:tr w:rsidR="00000000" w14:paraId="014A5C1A" w14:textId="77777777">
        <w:tc>
          <w:tcPr>
            <w:tcW w:w="0" w:type="auto"/>
            <w:hideMark/>
          </w:tcPr>
          <w:p w14:paraId="516131CC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T6</w:t>
            </w:r>
          </w:p>
        </w:tc>
        <w:tc>
          <w:tcPr>
            <w:tcW w:w="4047" w:type="dxa"/>
            <w:hideMark/>
          </w:tcPr>
          <w:p w14:paraId="18C03A7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总体架构设计（含移动端适配策略）</w:t>
            </w:r>
          </w:p>
        </w:tc>
        <w:tc>
          <w:tcPr>
            <w:tcW w:w="383" w:type="dxa"/>
            <w:hideMark/>
          </w:tcPr>
          <w:p w14:paraId="218F115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0899F07C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17-20</w:t>
            </w:r>
          </w:p>
        </w:tc>
        <w:tc>
          <w:tcPr>
            <w:tcW w:w="0" w:type="auto"/>
            <w:hideMark/>
          </w:tcPr>
          <w:p w14:paraId="14AB7468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T5</w:t>
            </w:r>
          </w:p>
        </w:tc>
        <w:tc>
          <w:tcPr>
            <w:tcW w:w="0" w:type="auto"/>
            <w:hideMark/>
          </w:tcPr>
          <w:p w14:paraId="109D6578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架构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后端负责人</w:t>
            </w:r>
          </w:p>
        </w:tc>
      </w:tr>
      <w:tr w:rsidR="00000000" w14:paraId="07DA2B26" w14:textId="77777777">
        <w:tc>
          <w:tcPr>
            <w:tcW w:w="0" w:type="auto"/>
            <w:hideMark/>
          </w:tcPr>
          <w:p w14:paraId="1CBC0B1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T7</w:t>
            </w:r>
          </w:p>
        </w:tc>
        <w:tc>
          <w:tcPr>
            <w:tcW w:w="4047" w:type="dxa"/>
            <w:hideMark/>
          </w:tcPr>
          <w:p w14:paraId="750158C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数据库与接口设计（半月报期次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状态流）</w:t>
            </w:r>
          </w:p>
        </w:tc>
        <w:tc>
          <w:tcPr>
            <w:tcW w:w="383" w:type="dxa"/>
            <w:hideMark/>
          </w:tcPr>
          <w:p w14:paraId="4FB89CB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7860A118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21-24</w:t>
            </w:r>
          </w:p>
        </w:tc>
        <w:tc>
          <w:tcPr>
            <w:tcW w:w="0" w:type="auto"/>
            <w:hideMark/>
          </w:tcPr>
          <w:p w14:paraId="2E1111A7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T6</w:t>
            </w:r>
          </w:p>
        </w:tc>
        <w:tc>
          <w:tcPr>
            <w:tcW w:w="0" w:type="auto"/>
            <w:hideMark/>
          </w:tcPr>
          <w:p w14:paraId="5FDEF7E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架构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后端</w:t>
            </w:r>
          </w:p>
        </w:tc>
      </w:tr>
      <w:tr w:rsidR="00000000" w14:paraId="77B3BD9B" w14:textId="77777777">
        <w:tc>
          <w:tcPr>
            <w:tcW w:w="0" w:type="auto"/>
            <w:hideMark/>
          </w:tcPr>
          <w:p w14:paraId="57B6016F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T8</w:t>
            </w:r>
          </w:p>
        </w:tc>
        <w:tc>
          <w:tcPr>
            <w:tcW w:w="4047" w:type="dxa"/>
            <w:hideMark/>
          </w:tcPr>
          <w:p w14:paraId="7C61D4B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详细设计与设计评审（含测试可测性）</w:t>
            </w:r>
          </w:p>
        </w:tc>
        <w:tc>
          <w:tcPr>
            <w:tcW w:w="383" w:type="dxa"/>
            <w:hideMark/>
          </w:tcPr>
          <w:p w14:paraId="502B598F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2A17A96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25-26</w:t>
            </w:r>
          </w:p>
        </w:tc>
        <w:tc>
          <w:tcPr>
            <w:tcW w:w="0" w:type="auto"/>
            <w:hideMark/>
          </w:tcPr>
          <w:p w14:paraId="68C9AD5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T7</w:t>
            </w:r>
          </w:p>
        </w:tc>
        <w:tc>
          <w:tcPr>
            <w:tcW w:w="0" w:type="auto"/>
            <w:hideMark/>
          </w:tcPr>
          <w:p w14:paraId="1C0B471C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架构</w:t>
            </w:r>
            <w:r w:rsidRPr="0087719C">
              <w:rPr>
                <w:rFonts w:ascii="Times New Roman" w:hAnsi="Times New Roman"/>
              </w:rPr>
              <w:t>/PM/</w:t>
            </w:r>
            <w:r w:rsidRPr="0087719C">
              <w:rPr>
                <w:rFonts w:ascii="Times New Roman" w:hAnsi="Times New Roman"/>
              </w:rPr>
              <w:t>测试</w:t>
            </w:r>
          </w:p>
        </w:tc>
      </w:tr>
      <w:tr w:rsidR="00000000" w14:paraId="0A2F03A1" w14:textId="77777777">
        <w:tc>
          <w:tcPr>
            <w:tcW w:w="0" w:type="auto"/>
            <w:hideMark/>
          </w:tcPr>
          <w:p w14:paraId="457DEB9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T9</w:t>
            </w:r>
          </w:p>
        </w:tc>
        <w:tc>
          <w:tcPr>
            <w:tcW w:w="4047" w:type="dxa"/>
            <w:hideMark/>
          </w:tcPr>
          <w:p w14:paraId="0AC45C5F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公共能力开发（登录、</w:t>
            </w:r>
            <w:r w:rsidRPr="0087719C">
              <w:rPr>
                <w:rFonts w:ascii="Times New Roman" w:hAnsi="Times New Roman"/>
              </w:rPr>
              <w:t>RBAC</w:t>
            </w:r>
            <w:r w:rsidRPr="0087719C">
              <w:rPr>
                <w:rFonts w:ascii="Times New Roman" w:hAnsi="Times New Roman"/>
              </w:rPr>
              <w:t>、审计日志、字典）</w:t>
            </w:r>
          </w:p>
        </w:tc>
        <w:tc>
          <w:tcPr>
            <w:tcW w:w="383" w:type="dxa"/>
            <w:hideMark/>
          </w:tcPr>
          <w:p w14:paraId="2A1871CB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6</w:t>
            </w:r>
          </w:p>
        </w:tc>
        <w:tc>
          <w:tcPr>
            <w:tcW w:w="0" w:type="auto"/>
            <w:hideMark/>
          </w:tcPr>
          <w:p w14:paraId="06D244F4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27-32</w:t>
            </w:r>
          </w:p>
        </w:tc>
        <w:tc>
          <w:tcPr>
            <w:tcW w:w="0" w:type="auto"/>
            <w:hideMark/>
          </w:tcPr>
          <w:p w14:paraId="4BABEDB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T8</w:t>
            </w:r>
          </w:p>
        </w:tc>
        <w:tc>
          <w:tcPr>
            <w:tcW w:w="0" w:type="auto"/>
            <w:hideMark/>
          </w:tcPr>
          <w:p w14:paraId="1DCADA8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后端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前端</w:t>
            </w:r>
          </w:p>
        </w:tc>
      </w:tr>
      <w:tr w:rsidR="00000000" w14:paraId="31DA453E" w14:textId="77777777">
        <w:tc>
          <w:tcPr>
            <w:tcW w:w="0" w:type="auto"/>
            <w:hideMark/>
          </w:tcPr>
          <w:p w14:paraId="48AAF80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T10</w:t>
            </w:r>
          </w:p>
        </w:tc>
        <w:tc>
          <w:tcPr>
            <w:tcW w:w="4047" w:type="dxa"/>
            <w:hideMark/>
          </w:tcPr>
          <w:p w14:paraId="61F900E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企业端</w:t>
            </w:r>
            <w:r w:rsidRPr="0087719C">
              <w:rPr>
                <w:rFonts w:ascii="Times New Roman" w:hAnsi="Times New Roman"/>
              </w:rPr>
              <w:t>PC</w:t>
            </w:r>
            <w:r w:rsidRPr="0087719C">
              <w:rPr>
                <w:rFonts w:ascii="Times New Roman" w:hAnsi="Times New Roman"/>
              </w:rPr>
              <w:t>模块开发（备案、填报、查询）</w:t>
            </w:r>
          </w:p>
        </w:tc>
        <w:tc>
          <w:tcPr>
            <w:tcW w:w="383" w:type="dxa"/>
            <w:hideMark/>
          </w:tcPr>
          <w:p w14:paraId="28A45CC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hideMark/>
          </w:tcPr>
          <w:p w14:paraId="44884DB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30-39</w:t>
            </w:r>
          </w:p>
        </w:tc>
        <w:tc>
          <w:tcPr>
            <w:tcW w:w="0" w:type="auto"/>
            <w:hideMark/>
          </w:tcPr>
          <w:p w14:paraId="3C19E58E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T8</w:t>
            </w:r>
          </w:p>
        </w:tc>
        <w:tc>
          <w:tcPr>
            <w:tcW w:w="0" w:type="auto"/>
            <w:hideMark/>
          </w:tcPr>
          <w:p w14:paraId="4888596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前端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后端</w:t>
            </w:r>
          </w:p>
        </w:tc>
      </w:tr>
      <w:tr w:rsidR="00000000" w14:paraId="45F70E2C" w14:textId="77777777">
        <w:tc>
          <w:tcPr>
            <w:tcW w:w="0" w:type="auto"/>
            <w:hideMark/>
          </w:tcPr>
          <w:p w14:paraId="1D9F354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T11</w:t>
            </w:r>
          </w:p>
        </w:tc>
        <w:tc>
          <w:tcPr>
            <w:tcW w:w="4047" w:type="dxa"/>
            <w:hideMark/>
          </w:tcPr>
          <w:p w14:paraId="7FCC229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市级端</w:t>
            </w:r>
            <w:r w:rsidRPr="0087719C">
              <w:rPr>
                <w:rFonts w:ascii="Times New Roman" w:hAnsi="Times New Roman"/>
              </w:rPr>
              <w:t>PC</w:t>
            </w:r>
            <w:r w:rsidRPr="0087719C">
              <w:rPr>
                <w:rFonts w:ascii="Times New Roman" w:hAnsi="Times New Roman"/>
              </w:rPr>
              <w:t>模块开发（审核、通知、改密）</w:t>
            </w:r>
          </w:p>
        </w:tc>
        <w:tc>
          <w:tcPr>
            <w:tcW w:w="383" w:type="dxa"/>
            <w:hideMark/>
          </w:tcPr>
          <w:p w14:paraId="5557B20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9</w:t>
            </w:r>
          </w:p>
        </w:tc>
        <w:tc>
          <w:tcPr>
            <w:tcW w:w="0" w:type="auto"/>
            <w:hideMark/>
          </w:tcPr>
          <w:p w14:paraId="20549E37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33-41</w:t>
            </w:r>
          </w:p>
        </w:tc>
        <w:tc>
          <w:tcPr>
            <w:tcW w:w="0" w:type="auto"/>
            <w:hideMark/>
          </w:tcPr>
          <w:p w14:paraId="6946734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T8</w:t>
            </w:r>
          </w:p>
        </w:tc>
        <w:tc>
          <w:tcPr>
            <w:tcW w:w="0" w:type="auto"/>
            <w:hideMark/>
          </w:tcPr>
          <w:p w14:paraId="4EC06532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前端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后端</w:t>
            </w:r>
          </w:p>
        </w:tc>
      </w:tr>
      <w:tr w:rsidR="00000000" w14:paraId="37B4D555" w14:textId="77777777">
        <w:tc>
          <w:tcPr>
            <w:tcW w:w="0" w:type="auto"/>
            <w:hideMark/>
          </w:tcPr>
          <w:p w14:paraId="31E7941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T12</w:t>
            </w:r>
          </w:p>
        </w:tc>
        <w:tc>
          <w:tcPr>
            <w:tcW w:w="4047" w:type="dxa"/>
            <w:hideMark/>
          </w:tcPr>
          <w:p w14:paraId="1C29E61E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省级管理端</w:t>
            </w:r>
            <w:r w:rsidRPr="0087719C">
              <w:rPr>
                <w:rFonts w:ascii="Times New Roman" w:hAnsi="Times New Roman"/>
              </w:rPr>
              <w:t>PC</w:t>
            </w:r>
            <w:r w:rsidRPr="0087719C">
              <w:rPr>
                <w:rFonts w:ascii="Times New Roman" w:hAnsi="Times New Roman"/>
              </w:rPr>
              <w:t>开发（备案审核、报表、汇总、导出）</w:t>
            </w:r>
          </w:p>
        </w:tc>
        <w:tc>
          <w:tcPr>
            <w:tcW w:w="383" w:type="dxa"/>
            <w:hideMark/>
          </w:tcPr>
          <w:p w14:paraId="0E6DCE9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11</w:t>
            </w:r>
          </w:p>
        </w:tc>
        <w:tc>
          <w:tcPr>
            <w:tcW w:w="0" w:type="auto"/>
            <w:hideMark/>
          </w:tcPr>
          <w:p w14:paraId="259C1BF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34-44</w:t>
            </w:r>
          </w:p>
        </w:tc>
        <w:tc>
          <w:tcPr>
            <w:tcW w:w="0" w:type="auto"/>
            <w:hideMark/>
          </w:tcPr>
          <w:p w14:paraId="70EA0F7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T8</w:t>
            </w:r>
          </w:p>
        </w:tc>
        <w:tc>
          <w:tcPr>
            <w:tcW w:w="0" w:type="auto"/>
            <w:hideMark/>
          </w:tcPr>
          <w:p w14:paraId="5E60840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前端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后端</w:t>
            </w:r>
          </w:p>
        </w:tc>
      </w:tr>
      <w:tr w:rsidR="00000000" w14:paraId="63E9F56D" w14:textId="77777777">
        <w:tc>
          <w:tcPr>
            <w:tcW w:w="0" w:type="auto"/>
            <w:hideMark/>
          </w:tcPr>
          <w:p w14:paraId="2F68F5D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T13</w:t>
            </w:r>
          </w:p>
        </w:tc>
        <w:tc>
          <w:tcPr>
            <w:tcW w:w="4047" w:type="dxa"/>
            <w:hideMark/>
          </w:tcPr>
          <w:p w14:paraId="68AC42BF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半月报业务规则开发（</w:t>
            </w:r>
            <w:r w:rsidRPr="0087719C">
              <w:rPr>
                <w:rFonts w:ascii="Times New Roman" w:hAnsi="Times New Roman"/>
              </w:rPr>
              <w:t>1-3</w:t>
            </w:r>
            <w:r w:rsidRPr="0087719C">
              <w:rPr>
                <w:rFonts w:ascii="Times New Roman" w:hAnsi="Times New Roman"/>
              </w:rPr>
              <w:t>月双周期）</w:t>
            </w:r>
          </w:p>
        </w:tc>
        <w:tc>
          <w:tcPr>
            <w:tcW w:w="383" w:type="dxa"/>
            <w:hideMark/>
          </w:tcPr>
          <w:p w14:paraId="33898D14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hideMark/>
          </w:tcPr>
          <w:p w14:paraId="3EF5FD2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37-44</w:t>
            </w:r>
          </w:p>
        </w:tc>
        <w:tc>
          <w:tcPr>
            <w:tcW w:w="0" w:type="auto"/>
            <w:hideMark/>
          </w:tcPr>
          <w:p w14:paraId="7DFC8BB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T7</w:t>
            </w:r>
          </w:p>
        </w:tc>
        <w:tc>
          <w:tcPr>
            <w:tcW w:w="0" w:type="auto"/>
            <w:hideMark/>
          </w:tcPr>
          <w:p w14:paraId="5C87E1B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后端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前端</w:t>
            </w:r>
          </w:p>
        </w:tc>
      </w:tr>
      <w:tr w:rsidR="00000000" w14:paraId="3AAEAC1D" w14:textId="77777777">
        <w:tc>
          <w:tcPr>
            <w:tcW w:w="0" w:type="auto"/>
            <w:hideMark/>
          </w:tcPr>
          <w:p w14:paraId="2179444B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T14</w:t>
            </w:r>
          </w:p>
        </w:tc>
        <w:tc>
          <w:tcPr>
            <w:tcW w:w="4047" w:type="dxa"/>
            <w:hideMark/>
          </w:tcPr>
          <w:p w14:paraId="443DC817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移动端上报能力开发（企业端</w:t>
            </w:r>
            <w:r w:rsidRPr="0087719C">
              <w:rPr>
                <w:rFonts w:ascii="Times New Roman" w:hAnsi="Times New Roman"/>
              </w:rPr>
              <w:t>H5/</w:t>
            </w:r>
            <w:r w:rsidRPr="0087719C">
              <w:rPr>
                <w:rFonts w:ascii="Times New Roman" w:hAnsi="Times New Roman"/>
              </w:rPr>
              <w:t>响应式）</w:t>
            </w:r>
          </w:p>
        </w:tc>
        <w:tc>
          <w:tcPr>
            <w:tcW w:w="383" w:type="dxa"/>
            <w:hideMark/>
          </w:tcPr>
          <w:p w14:paraId="1131E1D7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hideMark/>
          </w:tcPr>
          <w:p w14:paraId="41B1B38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40-47</w:t>
            </w:r>
          </w:p>
        </w:tc>
        <w:tc>
          <w:tcPr>
            <w:tcW w:w="0" w:type="auto"/>
            <w:hideMark/>
          </w:tcPr>
          <w:p w14:paraId="5940DAEB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T10</w:t>
            </w:r>
          </w:p>
        </w:tc>
        <w:tc>
          <w:tcPr>
            <w:tcW w:w="0" w:type="auto"/>
            <w:hideMark/>
          </w:tcPr>
          <w:p w14:paraId="281B4EE7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前端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后端</w:t>
            </w:r>
          </w:p>
        </w:tc>
      </w:tr>
      <w:tr w:rsidR="00000000" w14:paraId="44D475A1" w14:textId="77777777">
        <w:tc>
          <w:tcPr>
            <w:tcW w:w="0" w:type="auto"/>
            <w:hideMark/>
          </w:tcPr>
          <w:p w14:paraId="5A0DB737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T15</w:t>
            </w:r>
          </w:p>
        </w:tc>
        <w:tc>
          <w:tcPr>
            <w:tcW w:w="4047" w:type="dxa"/>
            <w:hideMark/>
          </w:tcPr>
          <w:p w14:paraId="5B3A9B4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移动端审核能力开发（市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省审核</w:t>
            </w:r>
            <w:r w:rsidRPr="0087719C">
              <w:rPr>
                <w:rFonts w:ascii="Times New Roman" w:hAnsi="Times New Roman"/>
              </w:rPr>
              <w:t>H5/</w:t>
            </w:r>
            <w:r w:rsidRPr="0087719C">
              <w:rPr>
                <w:rFonts w:ascii="Times New Roman" w:hAnsi="Times New Roman"/>
              </w:rPr>
              <w:t>响应式）</w:t>
            </w:r>
          </w:p>
        </w:tc>
        <w:tc>
          <w:tcPr>
            <w:tcW w:w="383" w:type="dxa"/>
            <w:hideMark/>
          </w:tcPr>
          <w:p w14:paraId="72642558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hideMark/>
          </w:tcPr>
          <w:p w14:paraId="06F99B68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42-49</w:t>
            </w:r>
          </w:p>
        </w:tc>
        <w:tc>
          <w:tcPr>
            <w:tcW w:w="0" w:type="auto"/>
            <w:hideMark/>
          </w:tcPr>
          <w:p w14:paraId="30CB90C4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T11/T12</w:t>
            </w:r>
          </w:p>
        </w:tc>
        <w:tc>
          <w:tcPr>
            <w:tcW w:w="0" w:type="auto"/>
            <w:hideMark/>
          </w:tcPr>
          <w:p w14:paraId="0C7D7A9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前端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后端</w:t>
            </w:r>
          </w:p>
        </w:tc>
      </w:tr>
      <w:tr w:rsidR="00000000" w14:paraId="5068FD5C" w14:textId="77777777">
        <w:tc>
          <w:tcPr>
            <w:tcW w:w="0" w:type="auto"/>
            <w:hideMark/>
          </w:tcPr>
          <w:p w14:paraId="25B1709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T16</w:t>
            </w:r>
          </w:p>
        </w:tc>
        <w:tc>
          <w:tcPr>
            <w:tcW w:w="4047" w:type="dxa"/>
            <w:hideMark/>
          </w:tcPr>
          <w:p w14:paraId="233A09AF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省级分析端与国家接口开发联调准备</w:t>
            </w:r>
          </w:p>
        </w:tc>
        <w:tc>
          <w:tcPr>
            <w:tcW w:w="383" w:type="dxa"/>
            <w:hideMark/>
          </w:tcPr>
          <w:p w14:paraId="04923F77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hideMark/>
          </w:tcPr>
          <w:p w14:paraId="7999773E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45-52</w:t>
            </w:r>
          </w:p>
        </w:tc>
        <w:tc>
          <w:tcPr>
            <w:tcW w:w="0" w:type="auto"/>
            <w:hideMark/>
          </w:tcPr>
          <w:p w14:paraId="0F807C8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T12/T13</w:t>
            </w:r>
          </w:p>
        </w:tc>
        <w:tc>
          <w:tcPr>
            <w:tcW w:w="0" w:type="auto"/>
            <w:hideMark/>
          </w:tcPr>
          <w:p w14:paraId="4F35722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前端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后端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架构</w:t>
            </w:r>
          </w:p>
        </w:tc>
      </w:tr>
      <w:tr w:rsidR="00000000" w14:paraId="25B5A5CE" w14:textId="77777777">
        <w:tc>
          <w:tcPr>
            <w:tcW w:w="0" w:type="auto"/>
            <w:hideMark/>
          </w:tcPr>
          <w:p w14:paraId="66CC9F4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T17</w:t>
            </w:r>
          </w:p>
        </w:tc>
        <w:tc>
          <w:tcPr>
            <w:tcW w:w="4047" w:type="dxa"/>
            <w:hideMark/>
          </w:tcPr>
          <w:p w14:paraId="5307D72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跨端端到端联调与迭代演示</w:t>
            </w:r>
          </w:p>
        </w:tc>
        <w:tc>
          <w:tcPr>
            <w:tcW w:w="383" w:type="dxa"/>
            <w:hideMark/>
          </w:tcPr>
          <w:p w14:paraId="6ED634B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2AB0E46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53-57</w:t>
            </w:r>
          </w:p>
        </w:tc>
        <w:tc>
          <w:tcPr>
            <w:tcW w:w="0" w:type="auto"/>
            <w:hideMark/>
          </w:tcPr>
          <w:p w14:paraId="5F37764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T9-T16</w:t>
            </w:r>
          </w:p>
        </w:tc>
        <w:tc>
          <w:tcPr>
            <w:tcW w:w="0" w:type="auto"/>
            <w:hideMark/>
          </w:tcPr>
          <w:p w14:paraId="6DC12502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全员</w:t>
            </w:r>
          </w:p>
        </w:tc>
      </w:tr>
      <w:tr w:rsidR="00000000" w14:paraId="2DD272D9" w14:textId="77777777">
        <w:tc>
          <w:tcPr>
            <w:tcW w:w="0" w:type="auto"/>
            <w:hideMark/>
          </w:tcPr>
          <w:p w14:paraId="44A68ED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T18</w:t>
            </w:r>
          </w:p>
        </w:tc>
        <w:tc>
          <w:tcPr>
            <w:tcW w:w="4047" w:type="dxa"/>
            <w:hideMark/>
          </w:tcPr>
          <w:p w14:paraId="44C311D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测试计划与用例完善（</w:t>
            </w:r>
            <w:proofErr w:type="gramStart"/>
            <w:r w:rsidRPr="0087719C">
              <w:rPr>
                <w:rFonts w:ascii="Times New Roman" w:hAnsi="Times New Roman"/>
              </w:rPr>
              <w:t>含跨端</w:t>
            </w:r>
            <w:proofErr w:type="gramEnd"/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半月报场景）</w:t>
            </w:r>
          </w:p>
        </w:tc>
        <w:tc>
          <w:tcPr>
            <w:tcW w:w="383" w:type="dxa"/>
            <w:hideMark/>
          </w:tcPr>
          <w:p w14:paraId="0A8F69D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3ADC8B64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25-26</w:t>
            </w:r>
            <w:r w:rsidRPr="0087719C">
              <w:rPr>
                <w:rFonts w:ascii="Times New Roman" w:hAnsi="Times New Roman"/>
              </w:rPr>
              <w:t>、</w:t>
            </w:r>
            <w:r w:rsidRPr="0087719C">
              <w:rPr>
                <w:rFonts w:ascii="Times New Roman" w:hAnsi="Times New Roman"/>
              </w:rPr>
              <w:t>54-57</w:t>
            </w:r>
          </w:p>
        </w:tc>
        <w:tc>
          <w:tcPr>
            <w:tcW w:w="0" w:type="auto"/>
            <w:hideMark/>
          </w:tcPr>
          <w:p w14:paraId="39DC41D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T8</w:t>
            </w:r>
            <w:r w:rsidRPr="0087719C">
              <w:rPr>
                <w:rFonts w:ascii="Times New Roman" w:hAnsi="Times New Roman"/>
              </w:rPr>
              <w:t>、</w:t>
            </w:r>
            <w:r w:rsidRPr="0087719C">
              <w:rPr>
                <w:rFonts w:ascii="Times New Roman" w:hAnsi="Times New Roman"/>
              </w:rPr>
              <w:t>T17</w:t>
            </w:r>
          </w:p>
        </w:tc>
        <w:tc>
          <w:tcPr>
            <w:tcW w:w="0" w:type="auto"/>
            <w:hideMark/>
          </w:tcPr>
          <w:p w14:paraId="51D685A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测试</w:t>
            </w:r>
          </w:p>
        </w:tc>
      </w:tr>
      <w:tr w:rsidR="00000000" w14:paraId="407B3763" w14:textId="77777777">
        <w:tc>
          <w:tcPr>
            <w:tcW w:w="0" w:type="auto"/>
            <w:hideMark/>
          </w:tcPr>
          <w:p w14:paraId="7D8CA91F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T19</w:t>
            </w:r>
          </w:p>
        </w:tc>
        <w:tc>
          <w:tcPr>
            <w:tcW w:w="4047" w:type="dxa"/>
            <w:hideMark/>
          </w:tcPr>
          <w:p w14:paraId="1841169B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功能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集成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系统测试</w:t>
            </w:r>
          </w:p>
        </w:tc>
        <w:tc>
          <w:tcPr>
            <w:tcW w:w="383" w:type="dxa"/>
            <w:hideMark/>
          </w:tcPr>
          <w:p w14:paraId="140CF408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6</w:t>
            </w:r>
          </w:p>
        </w:tc>
        <w:tc>
          <w:tcPr>
            <w:tcW w:w="0" w:type="auto"/>
            <w:hideMark/>
          </w:tcPr>
          <w:p w14:paraId="4FFA8177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58-63</w:t>
            </w:r>
          </w:p>
        </w:tc>
        <w:tc>
          <w:tcPr>
            <w:tcW w:w="0" w:type="auto"/>
            <w:hideMark/>
          </w:tcPr>
          <w:p w14:paraId="584592A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T17/T18</w:t>
            </w:r>
          </w:p>
        </w:tc>
        <w:tc>
          <w:tcPr>
            <w:tcW w:w="0" w:type="auto"/>
            <w:hideMark/>
          </w:tcPr>
          <w:p w14:paraId="001854D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测试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开发</w:t>
            </w:r>
          </w:p>
        </w:tc>
      </w:tr>
      <w:tr w:rsidR="00000000" w14:paraId="73C64445" w14:textId="77777777">
        <w:tc>
          <w:tcPr>
            <w:tcW w:w="0" w:type="auto"/>
            <w:hideMark/>
          </w:tcPr>
          <w:p w14:paraId="520899CC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T20</w:t>
            </w:r>
          </w:p>
        </w:tc>
        <w:tc>
          <w:tcPr>
            <w:tcW w:w="4047" w:type="dxa"/>
            <w:hideMark/>
          </w:tcPr>
          <w:p w14:paraId="2F00FD8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性能、安全与移动端兼容测试</w:t>
            </w:r>
          </w:p>
        </w:tc>
        <w:tc>
          <w:tcPr>
            <w:tcW w:w="383" w:type="dxa"/>
            <w:hideMark/>
          </w:tcPr>
          <w:p w14:paraId="540A01E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1EF7ABB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64-65</w:t>
            </w:r>
          </w:p>
        </w:tc>
        <w:tc>
          <w:tcPr>
            <w:tcW w:w="0" w:type="auto"/>
            <w:hideMark/>
          </w:tcPr>
          <w:p w14:paraId="1E82AF0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T19</w:t>
            </w:r>
          </w:p>
        </w:tc>
        <w:tc>
          <w:tcPr>
            <w:tcW w:w="0" w:type="auto"/>
            <w:hideMark/>
          </w:tcPr>
          <w:p w14:paraId="1681271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测试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架构</w:t>
            </w:r>
          </w:p>
        </w:tc>
      </w:tr>
      <w:tr w:rsidR="00000000" w14:paraId="3582105B" w14:textId="77777777">
        <w:tc>
          <w:tcPr>
            <w:tcW w:w="0" w:type="auto"/>
            <w:hideMark/>
          </w:tcPr>
          <w:p w14:paraId="183608E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T21</w:t>
            </w:r>
          </w:p>
        </w:tc>
        <w:tc>
          <w:tcPr>
            <w:tcW w:w="4047" w:type="dxa"/>
            <w:hideMark/>
          </w:tcPr>
          <w:p w14:paraId="6BFF2BF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缺陷修复与回归测试</w:t>
            </w:r>
          </w:p>
        </w:tc>
        <w:tc>
          <w:tcPr>
            <w:tcW w:w="383" w:type="dxa"/>
            <w:hideMark/>
          </w:tcPr>
          <w:p w14:paraId="3745FA6C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12A4BF8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66-67</w:t>
            </w:r>
          </w:p>
        </w:tc>
        <w:tc>
          <w:tcPr>
            <w:tcW w:w="0" w:type="auto"/>
            <w:hideMark/>
          </w:tcPr>
          <w:p w14:paraId="5553692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T19/T20</w:t>
            </w:r>
          </w:p>
        </w:tc>
        <w:tc>
          <w:tcPr>
            <w:tcW w:w="0" w:type="auto"/>
            <w:hideMark/>
          </w:tcPr>
          <w:p w14:paraId="7BF65E0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开发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测试</w:t>
            </w:r>
          </w:p>
        </w:tc>
      </w:tr>
      <w:tr w:rsidR="00000000" w14:paraId="4CAF1C3D" w14:textId="77777777">
        <w:tc>
          <w:tcPr>
            <w:tcW w:w="0" w:type="auto"/>
            <w:hideMark/>
          </w:tcPr>
          <w:p w14:paraId="59BA366B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T22</w:t>
            </w:r>
          </w:p>
        </w:tc>
        <w:tc>
          <w:tcPr>
            <w:tcW w:w="4047" w:type="dxa"/>
            <w:hideMark/>
          </w:tcPr>
          <w:p w14:paraId="57C68C0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部署准备与环境验证（含配置</w:t>
            </w:r>
            <w:proofErr w:type="gramStart"/>
            <w:r w:rsidRPr="0087719C">
              <w:rPr>
                <w:rFonts w:ascii="Times New Roman" w:hAnsi="Times New Roman"/>
              </w:rPr>
              <w:t>与回滚脚本</w:t>
            </w:r>
            <w:proofErr w:type="gramEnd"/>
            <w:r w:rsidRPr="0087719C">
              <w:rPr>
                <w:rFonts w:ascii="Times New Roman" w:hAnsi="Times New Roman"/>
              </w:rPr>
              <w:t>）</w:t>
            </w:r>
          </w:p>
        </w:tc>
        <w:tc>
          <w:tcPr>
            <w:tcW w:w="383" w:type="dxa"/>
            <w:hideMark/>
          </w:tcPr>
          <w:p w14:paraId="76F6A442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6F086F43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68-69</w:t>
            </w:r>
          </w:p>
        </w:tc>
        <w:tc>
          <w:tcPr>
            <w:tcW w:w="0" w:type="auto"/>
            <w:hideMark/>
          </w:tcPr>
          <w:p w14:paraId="31A13DC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T21</w:t>
            </w:r>
          </w:p>
        </w:tc>
        <w:tc>
          <w:tcPr>
            <w:tcW w:w="0" w:type="auto"/>
            <w:hideMark/>
          </w:tcPr>
          <w:p w14:paraId="11CBA61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DevOps</w:t>
            </w:r>
          </w:p>
        </w:tc>
      </w:tr>
      <w:tr w:rsidR="00000000" w14:paraId="0E01A5A5" w14:textId="77777777">
        <w:tc>
          <w:tcPr>
            <w:tcW w:w="0" w:type="auto"/>
            <w:hideMark/>
          </w:tcPr>
          <w:p w14:paraId="74DB3B3B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T23</w:t>
            </w:r>
          </w:p>
        </w:tc>
        <w:tc>
          <w:tcPr>
            <w:tcW w:w="4047" w:type="dxa"/>
            <w:hideMark/>
          </w:tcPr>
          <w:p w14:paraId="197C35EE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用户培训与试运行</w:t>
            </w:r>
          </w:p>
        </w:tc>
        <w:tc>
          <w:tcPr>
            <w:tcW w:w="383" w:type="dxa"/>
            <w:hideMark/>
          </w:tcPr>
          <w:p w14:paraId="4D2DA9BA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6BD51C3C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70-71</w:t>
            </w:r>
          </w:p>
        </w:tc>
        <w:tc>
          <w:tcPr>
            <w:tcW w:w="0" w:type="auto"/>
            <w:hideMark/>
          </w:tcPr>
          <w:p w14:paraId="69A9179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T22</w:t>
            </w:r>
          </w:p>
        </w:tc>
        <w:tc>
          <w:tcPr>
            <w:tcW w:w="0" w:type="auto"/>
            <w:hideMark/>
          </w:tcPr>
          <w:p w14:paraId="16F9F39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PM/</w:t>
            </w:r>
            <w:r w:rsidRPr="0087719C">
              <w:rPr>
                <w:rFonts w:ascii="Times New Roman" w:hAnsi="Times New Roman"/>
              </w:rPr>
              <w:t>测试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文档</w:t>
            </w:r>
          </w:p>
        </w:tc>
      </w:tr>
      <w:tr w:rsidR="00000000" w14:paraId="350FEE43" w14:textId="77777777">
        <w:tc>
          <w:tcPr>
            <w:tcW w:w="0" w:type="auto"/>
            <w:hideMark/>
          </w:tcPr>
          <w:p w14:paraId="703C659C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T24</w:t>
            </w:r>
          </w:p>
        </w:tc>
        <w:tc>
          <w:tcPr>
            <w:tcW w:w="4047" w:type="dxa"/>
            <w:hideMark/>
          </w:tcPr>
          <w:p w14:paraId="5812F420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验收资料准备与预验收</w:t>
            </w:r>
          </w:p>
        </w:tc>
        <w:tc>
          <w:tcPr>
            <w:tcW w:w="383" w:type="dxa"/>
            <w:hideMark/>
          </w:tcPr>
          <w:p w14:paraId="6A2C638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43F37EE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72</w:t>
            </w:r>
          </w:p>
        </w:tc>
        <w:tc>
          <w:tcPr>
            <w:tcW w:w="0" w:type="auto"/>
            <w:hideMark/>
          </w:tcPr>
          <w:p w14:paraId="6F580841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T23</w:t>
            </w:r>
          </w:p>
        </w:tc>
        <w:tc>
          <w:tcPr>
            <w:tcW w:w="0" w:type="auto"/>
            <w:hideMark/>
          </w:tcPr>
          <w:p w14:paraId="1F41A97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PM/</w:t>
            </w:r>
            <w:r w:rsidRPr="0087719C">
              <w:rPr>
                <w:rFonts w:ascii="Times New Roman" w:hAnsi="Times New Roman"/>
              </w:rPr>
              <w:t>测试</w:t>
            </w:r>
            <w:r w:rsidRPr="0087719C">
              <w:rPr>
                <w:rFonts w:ascii="Times New Roman" w:hAnsi="Times New Roman"/>
              </w:rPr>
              <w:t>/</w:t>
            </w:r>
            <w:r w:rsidRPr="0087719C">
              <w:rPr>
                <w:rFonts w:ascii="Times New Roman" w:hAnsi="Times New Roman"/>
              </w:rPr>
              <w:t>文档</w:t>
            </w:r>
          </w:p>
        </w:tc>
      </w:tr>
      <w:tr w:rsidR="00000000" w14:paraId="18AD60F6" w14:textId="77777777">
        <w:tc>
          <w:tcPr>
            <w:tcW w:w="0" w:type="auto"/>
            <w:hideMark/>
          </w:tcPr>
          <w:p w14:paraId="3F344F9D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T25</w:t>
            </w:r>
          </w:p>
        </w:tc>
        <w:tc>
          <w:tcPr>
            <w:tcW w:w="4047" w:type="dxa"/>
            <w:hideMark/>
          </w:tcPr>
          <w:p w14:paraId="54DF1A9E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正式验收与问题闭环</w:t>
            </w:r>
          </w:p>
        </w:tc>
        <w:tc>
          <w:tcPr>
            <w:tcW w:w="383" w:type="dxa"/>
            <w:hideMark/>
          </w:tcPr>
          <w:p w14:paraId="0E0CFE6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2388C1E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73-74</w:t>
            </w:r>
          </w:p>
        </w:tc>
        <w:tc>
          <w:tcPr>
            <w:tcW w:w="0" w:type="auto"/>
            <w:hideMark/>
          </w:tcPr>
          <w:p w14:paraId="5083D139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T24</w:t>
            </w:r>
          </w:p>
        </w:tc>
        <w:tc>
          <w:tcPr>
            <w:tcW w:w="0" w:type="auto"/>
            <w:hideMark/>
          </w:tcPr>
          <w:p w14:paraId="6BFE5FC8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甲乙双方</w:t>
            </w:r>
          </w:p>
        </w:tc>
      </w:tr>
      <w:tr w:rsidR="00000000" w14:paraId="5068BB0F" w14:textId="77777777">
        <w:tc>
          <w:tcPr>
            <w:tcW w:w="0" w:type="auto"/>
            <w:hideMark/>
          </w:tcPr>
          <w:p w14:paraId="4E6D8705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T26</w:t>
            </w:r>
          </w:p>
        </w:tc>
        <w:tc>
          <w:tcPr>
            <w:tcW w:w="4047" w:type="dxa"/>
            <w:hideMark/>
          </w:tcPr>
          <w:p w14:paraId="5AE1B9DC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项目收尾与归档总结</w:t>
            </w:r>
          </w:p>
        </w:tc>
        <w:tc>
          <w:tcPr>
            <w:tcW w:w="383" w:type="dxa"/>
            <w:hideMark/>
          </w:tcPr>
          <w:p w14:paraId="20A40E1B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50BDEBD6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74</w:t>
            </w:r>
          </w:p>
        </w:tc>
        <w:tc>
          <w:tcPr>
            <w:tcW w:w="0" w:type="auto"/>
            <w:hideMark/>
          </w:tcPr>
          <w:p w14:paraId="210D5C44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T25</w:t>
            </w:r>
          </w:p>
        </w:tc>
        <w:tc>
          <w:tcPr>
            <w:tcW w:w="0" w:type="auto"/>
            <w:hideMark/>
          </w:tcPr>
          <w:p w14:paraId="18996948" w14:textId="77777777" w:rsidR="0087719C" w:rsidRPr="0087719C" w:rsidRDefault="0087719C">
            <w:pPr>
              <w:pStyle w:val="07-1"/>
              <w:rPr>
                <w:rFonts w:ascii="Times New Roman" w:hAnsi="Times New Roman"/>
              </w:rPr>
            </w:pPr>
            <w:r w:rsidRPr="0087719C">
              <w:rPr>
                <w:rFonts w:ascii="Times New Roman" w:hAnsi="Times New Roman"/>
              </w:rPr>
              <w:t>PM/</w:t>
            </w:r>
            <w:r w:rsidRPr="0087719C">
              <w:rPr>
                <w:rFonts w:ascii="Times New Roman" w:hAnsi="Times New Roman"/>
              </w:rPr>
              <w:t>文档</w:t>
            </w:r>
          </w:p>
        </w:tc>
      </w:tr>
    </w:tbl>
    <w:p w14:paraId="05C69A40" w14:textId="22A3256F" w:rsidR="006D62E0" w:rsidRDefault="006D62E0" w:rsidP="000A2FA5">
      <w:pPr>
        <w:pStyle w:val="01-"/>
        <w:ind w:firstLine="480"/>
      </w:pPr>
      <w:r w:rsidRPr="008B17CD">
        <w:t>项目总缓冲建议保留</w:t>
      </w:r>
      <w:r w:rsidRPr="008B17CD">
        <w:t xml:space="preserve"> 5%-8% </w:t>
      </w:r>
      <w:r w:rsidRPr="008B17CD">
        <w:t>机动缓冲，主要用于接口联调、缺陷回归与验收问题修复。里程碑缓冲</w:t>
      </w:r>
      <w:r w:rsidRPr="008B17CD">
        <w:t>M5</w:t>
      </w:r>
      <w:r w:rsidRPr="008B17CD">
        <w:t>、</w:t>
      </w:r>
      <w:r w:rsidRPr="008B17CD">
        <w:t>M6</w:t>
      </w:r>
      <w:r w:rsidRPr="008B17CD">
        <w:t>、</w:t>
      </w:r>
      <w:r w:rsidRPr="008B17CD">
        <w:t>M7</w:t>
      </w:r>
      <w:r w:rsidRPr="008B17CD">
        <w:t>前各设置</w:t>
      </w:r>
      <w:r w:rsidRPr="008B17CD">
        <w:t xml:space="preserve"> 1-2 </w:t>
      </w:r>
      <w:proofErr w:type="gramStart"/>
      <w:r w:rsidRPr="008B17CD">
        <w:t>天内部</w:t>
      </w:r>
      <w:proofErr w:type="gramEnd"/>
      <w:r w:rsidRPr="008B17CD">
        <w:t>缓冲，用于应对跨角色依赖风险。</w:t>
      </w:r>
    </w:p>
    <w:p w14:paraId="21692DFC" w14:textId="5E1A5E82" w:rsidR="009F0CC3" w:rsidRPr="009F0CC3" w:rsidRDefault="009F0CC3" w:rsidP="000C147B">
      <w:pPr>
        <w:pStyle w:val="04-"/>
        <w:spacing w:before="156"/>
        <w:rPr>
          <w:rFonts w:hint="eastAsia"/>
        </w:rPr>
      </w:pPr>
      <w:bookmarkStart w:id="82" w:name="_Toc227538547"/>
      <w:r w:rsidRPr="009F0CC3">
        <w:t>4.3.2 细粒度工作项清单</w:t>
      </w:r>
      <w:bookmarkEnd w:id="82"/>
    </w:p>
    <w:p w14:paraId="5B15D737" w14:textId="77777777" w:rsidR="009F0CC3" w:rsidRPr="009F0CC3" w:rsidRDefault="009F0CC3" w:rsidP="000C147B">
      <w:pPr>
        <w:pStyle w:val="01-"/>
        <w:ind w:firstLineChars="0" w:firstLine="0"/>
      </w:pPr>
      <w:r w:rsidRPr="009F0CC3">
        <w:t xml:space="preserve">A. </w:t>
      </w:r>
      <w:r w:rsidRPr="009F0CC3">
        <w:t>启动与规划（对应</w:t>
      </w:r>
      <w:r w:rsidRPr="009F0CC3">
        <w:t xml:space="preserve"> T1–T2</w:t>
      </w:r>
      <w:r w:rsidRPr="009F0CC3">
        <w:t>，第</w:t>
      </w:r>
      <w:r w:rsidRPr="009F0CC3">
        <w:t>1–5</w:t>
      </w:r>
      <w:r w:rsidRPr="009F0CC3">
        <w:t>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2969"/>
        <w:gridCol w:w="975"/>
        <w:gridCol w:w="951"/>
        <w:gridCol w:w="846"/>
        <w:gridCol w:w="2255"/>
      </w:tblGrid>
      <w:tr w:rsidR="00000000" w:rsidRPr="009F0CC3" w14:paraId="336DC7E3" w14:textId="77777777">
        <w:tc>
          <w:tcPr>
            <w:tcW w:w="0" w:type="auto"/>
            <w:hideMark/>
          </w:tcPr>
          <w:p w14:paraId="6FEE3B6F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216B0517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21AF0F43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53E930E4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34057378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502B97DD" w14:textId="77777777" w:rsidR="009F0CC3" w:rsidRPr="009F0CC3" w:rsidRDefault="009F0CC3">
            <w:pPr>
              <w:pStyle w:val="07-1"/>
            </w:pPr>
            <w:r w:rsidRPr="009F0CC3">
              <w:t>完成定义（DoD）</w:t>
            </w:r>
          </w:p>
        </w:tc>
      </w:tr>
      <w:tr w:rsidR="00000000" w:rsidRPr="009F0CC3" w14:paraId="2AEA0C91" w14:textId="77777777">
        <w:tc>
          <w:tcPr>
            <w:tcW w:w="0" w:type="auto"/>
            <w:hideMark/>
          </w:tcPr>
          <w:p w14:paraId="159A17B3" w14:textId="77777777" w:rsidR="009F0CC3" w:rsidRPr="009F0CC3" w:rsidRDefault="009F0CC3">
            <w:pPr>
              <w:pStyle w:val="07-1"/>
            </w:pPr>
            <w:r w:rsidRPr="009F0CC3">
              <w:t>W-PM-01</w:t>
            </w:r>
          </w:p>
        </w:tc>
        <w:tc>
          <w:tcPr>
            <w:tcW w:w="0" w:type="auto"/>
            <w:hideMark/>
          </w:tcPr>
          <w:p w14:paraId="538BE566" w14:textId="77777777" w:rsidR="009F0CC3" w:rsidRPr="009F0CC3" w:rsidRDefault="009F0CC3">
            <w:pPr>
              <w:pStyle w:val="07-1"/>
            </w:pPr>
            <w:r w:rsidRPr="009F0CC3">
              <w:t>干系人登记册与沟通矩阵初稿</w:t>
            </w:r>
          </w:p>
        </w:tc>
        <w:tc>
          <w:tcPr>
            <w:tcW w:w="0" w:type="auto"/>
            <w:hideMark/>
          </w:tcPr>
          <w:p w14:paraId="38EC5CD0" w14:textId="77777777" w:rsidR="009F0CC3" w:rsidRPr="009F0CC3" w:rsidRDefault="009F0CC3">
            <w:pPr>
              <w:pStyle w:val="07-1"/>
            </w:pPr>
            <w:r w:rsidRPr="009F0CC3">
              <w:t>3</w:t>
            </w:r>
          </w:p>
        </w:tc>
        <w:tc>
          <w:tcPr>
            <w:tcW w:w="0" w:type="auto"/>
            <w:hideMark/>
          </w:tcPr>
          <w:p w14:paraId="5EB15A79" w14:textId="77777777" w:rsidR="009F0CC3" w:rsidRPr="009F0CC3" w:rsidRDefault="009F0CC3">
            <w:pPr>
              <w:pStyle w:val="07-1"/>
            </w:pPr>
            <w:r w:rsidRPr="009F0CC3">
              <w:t>T1</w:t>
            </w:r>
          </w:p>
        </w:tc>
        <w:tc>
          <w:tcPr>
            <w:tcW w:w="0" w:type="auto"/>
            <w:hideMark/>
          </w:tcPr>
          <w:p w14:paraId="54E8B5AA" w14:textId="77777777" w:rsidR="009F0CC3" w:rsidRPr="009F0CC3" w:rsidRDefault="009F0CC3">
            <w:pPr>
              <w:pStyle w:val="07-1"/>
            </w:pPr>
            <w:r w:rsidRPr="009F0CC3">
              <w:t>PM</w:t>
            </w:r>
          </w:p>
        </w:tc>
        <w:tc>
          <w:tcPr>
            <w:tcW w:w="0" w:type="auto"/>
            <w:hideMark/>
          </w:tcPr>
          <w:p w14:paraId="7E8E0F33" w14:textId="77777777" w:rsidR="009F0CC3" w:rsidRPr="009F0CC3" w:rsidRDefault="009F0CC3">
            <w:pPr>
              <w:pStyle w:val="07-1"/>
            </w:pPr>
            <w:r w:rsidRPr="009F0CC3">
              <w:t>甲方对接人、乙方RACI已填</w:t>
            </w:r>
          </w:p>
        </w:tc>
      </w:tr>
      <w:tr w:rsidR="00000000" w:rsidRPr="009F0CC3" w14:paraId="40425E40" w14:textId="77777777">
        <w:tc>
          <w:tcPr>
            <w:tcW w:w="0" w:type="auto"/>
            <w:hideMark/>
          </w:tcPr>
          <w:p w14:paraId="6FF0E606" w14:textId="77777777" w:rsidR="009F0CC3" w:rsidRPr="009F0CC3" w:rsidRDefault="009F0CC3">
            <w:pPr>
              <w:pStyle w:val="07-1"/>
            </w:pPr>
            <w:r w:rsidRPr="009F0CC3">
              <w:t>W-PM-02</w:t>
            </w:r>
          </w:p>
        </w:tc>
        <w:tc>
          <w:tcPr>
            <w:tcW w:w="0" w:type="auto"/>
            <w:hideMark/>
          </w:tcPr>
          <w:p w14:paraId="07B55BBC" w14:textId="77777777" w:rsidR="009F0CC3" w:rsidRPr="009F0CC3" w:rsidRDefault="009F0CC3">
            <w:pPr>
              <w:pStyle w:val="07-1"/>
            </w:pPr>
            <w:r w:rsidRPr="009F0CC3">
              <w:t>周例会/日报机制与文档库目录建立</w:t>
            </w:r>
          </w:p>
        </w:tc>
        <w:tc>
          <w:tcPr>
            <w:tcW w:w="0" w:type="auto"/>
            <w:hideMark/>
          </w:tcPr>
          <w:p w14:paraId="538CEFF8" w14:textId="77777777" w:rsidR="009F0CC3" w:rsidRPr="009F0CC3" w:rsidRDefault="009F0CC3">
            <w:pPr>
              <w:pStyle w:val="07-1"/>
            </w:pPr>
            <w:r w:rsidRPr="009F0CC3">
              <w:t>4</w:t>
            </w:r>
          </w:p>
        </w:tc>
        <w:tc>
          <w:tcPr>
            <w:tcW w:w="0" w:type="auto"/>
            <w:hideMark/>
          </w:tcPr>
          <w:p w14:paraId="60DEF188" w14:textId="77777777" w:rsidR="009F0CC3" w:rsidRPr="009F0CC3" w:rsidRDefault="009F0CC3">
            <w:pPr>
              <w:pStyle w:val="07-1"/>
            </w:pPr>
            <w:r w:rsidRPr="009F0CC3">
              <w:t>W-PM-01</w:t>
            </w:r>
          </w:p>
        </w:tc>
        <w:tc>
          <w:tcPr>
            <w:tcW w:w="0" w:type="auto"/>
            <w:hideMark/>
          </w:tcPr>
          <w:p w14:paraId="63E4D295" w14:textId="77777777" w:rsidR="009F0CC3" w:rsidRPr="009F0CC3" w:rsidRDefault="009F0CC3">
            <w:pPr>
              <w:pStyle w:val="07-1"/>
            </w:pPr>
            <w:r w:rsidRPr="009F0CC3">
              <w:t>PM</w:t>
            </w:r>
          </w:p>
        </w:tc>
        <w:tc>
          <w:tcPr>
            <w:tcW w:w="0" w:type="auto"/>
            <w:hideMark/>
          </w:tcPr>
          <w:p w14:paraId="5C6F98B6" w14:textId="77777777" w:rsidR="009F0CC3" w:rsidRPr="009F0CC3" w:rsidRDefault="009F0CC3">
            <w:pPr>
              <w:pStyle w:val="07-1"/>
            </w:pPr>
            <w:r w:rsidRPr="009F0CC3">
              <w:t>会议节奏、模板、库权限可用</w:t>
            </w:r>
          </w:p>
        </w:tc>
      </w:tr>
      <w:tr w:rsidR="00000000" w:rsidRPr="009F0CC3" w14:paraId="5F7126EF" w14:textId="77777777">
        <w:tc>
          <w:tcPr>
            <w:tcW w:w="0" w:type="auto"/>
            <w:hideMark/>
          </w:tcPr>
          <w:p w14:paraId="4D2698D0" w14:textId="77777777" w:rsidR="009F0CC3" w:rsidRPr="009F0CC3" w:rsidRDefault="009F0CC3">
            <w:pPr>
              <w:pStyle w:val="07-1"/>
            </w:pPr>
            <w:r w:rsidRPr="009F0CC3">
              <w:t>W-PM-03</w:t>
            </w:r>
          </w:p>
        </w:tc>
        <w:tc>
          <w:tcPr>
            <w:tcW w:w="0" w:type="auto"/>
            <w:hideMark/>
          </w:tcPr>
          <w:p w14:paraId="5CC13C0D" w14:textId="77777777" w:rsidR="009F0CC3" w:rsidRPr="009F0CC3" w:rsidRDefault="009F0CC3">
            <w:pPr>
              <w:pStyle w:val="07-1"/>
            </w:pPr>
            <w:r w:rsidRPr="009F0CC3">
              <w:t>风险登记册初版（含接口、验收、性能类）</w:t>
            </w:r>
          </w:p>
        </w:tc>
        <w:tc>
          <w:tcPr>
            <w:tcW w:w="0" w:type="auto"/>
            <w:hideMark/>
          </w:tcPr>
          <w:p w14:paraId="7C29AC6A" w14:textId="77777777" w:rsidR="009F0CC3" w:rsidRPr="009F0CC3" w:rsidRDefault="009F0CC3">
            <w:pPr>
              <w:pStyle w:val="07-1"/>
            </w:pPr>
            <w:r w:rsidRPr="009F0CC3">
              <w:t>5</w:t>
            </w:r>
          </w:p>
        </w:tc>
        <w:tc>
          <w:tcPr>
            <w:tcW w:w="0" w:type="auto"/>
            <w:hideMark/>
          </w:tcPr>
          <w:p w14:paraId="65C85BB6" w14:textId="77777777" w:rsidR="009F0CC3" w:rsidRPr="009F0CC3" w:rsidRDefault="009F0CC3">
            <w:pPr>
              <w:pStyle w:val="07-1"/>
            </w:pPr>
            <w:r w:rsidRPr="009F0CC3">
              <w:t>W-PM-01</w:t>
            </w:r>
          </w:p>
        </w:tc>
        <w:tc>
          <w:tcPr>
            <w:tcW w:w="0" w:type="auto"/>
            <w:hideMark/>
          </w:tcPr>
          <w:p w14:paraId="52734309" w14:textId="77777777" w:rsidR="009F0CC3" w:rsidRPr="009F0CC3" w:rsidRDefault="009F0CC3">
            <w:pPr>
              <w:pStyle w:val="07-1"/>
            </w:pPr>
            <w:r w:rsidRPr="009F0CC3">
              <w:t>PM</w:t>
            </w:r>
          </w:p>
        </w:tc>
        <w:tc>
          <w:tcPr>
            <w:tcW w:w="0" w:type="auto"/>
            <w:hideMark/>
          </w:tcPr>
          <w:p w14:paraId="2ADF9C05" w14:textId="77777777" w:rsidR="009F0CC3" w:rsidRPr="009F0CC3" w:rsidRDefault="009F0CC3">
            <w:pPr>
              <w:pStyle w:val="07-1"/>
            </w:pPr>
            <w:r w:rsidRPr="009F0CC3">
              <w:t>至少10条已识别并分级</w:t>
            </w:r>
          </w:p>
        </w:tc>
      </w:tr>
      <w:tr w:rsidR="00000000" w:rsidRPr="009F0CC3" w14:paraId="279EC9CB" w14:textId="77777777">
        <w:tc>
          <w:tcPr>
            <w:tcW w:w="0" w:type="auto"/>
            <w:hideMark/>
          </w:tcPr>
          <w:p w14:paraId="12EF84BB" w14:textId="77777777" w:rsidR="009F0CC3" w:rsidRPr="009F0CC3" w:rsidRDefault="009F0CC3">
            <w:pPr>
              <w:pStyle w:val="07-1"/>
            </w:pPr>
            <w:r w:rsidRPr="009F0CC3">
              <w:t>W-CM-01</w:t>
            </w:r>
          </w:p>
        </w:tc>
        <w:tc>
          <w:tcPr>
            <w:tcW w:w="0" w:type="auto"/>
            <w:hideMark/>
          </w:tcPr>
          <w:p w14:paraId="09C3AE9D" w14:textId="77777777" w:rsidR="009F0CC3" w:rsidRPr="009F0CC3" w:rsidRDefault="009F0CC3">
            <w:pPr>
              <w:pStyle w:val="07-1"/>
            </w:pPr>
            <w:r w:rsidRPr="009F0CC3">
              <w:t>代码分支策略与版本命名规范</w:t>
            </w:r>
          </w:p>
        </w:tc>
        <w:tc>
          <w:tcPr>
            <w:tcW w:w="0" w:type="auto"/>
            <w:hideMark/>
          </w:tcPr>
          <w:p w14:paraId="330E64C0" w14:textId="77777777" w:rsidR="009F0CC3" w:rsidRPr="009F0CC3" w:rsidRDefault="009F0CC3">
            <w:pPr>
              <w:pStyle w:val="07-1"/>
            </w:pPr>
            <w:r w:rsidRPr="009F0CC3">
              <w:t>5</w:t>
            </w:r>
          </w:p>
        </w:tc>
        <w:tc>
          <w:tcPr>
            <w:tcW w:w="0" w:type="auto"/>
            <w:hideMark/>
          </w:tcPr>
          <w:p w14:paraId="4A3BD791" w14:textId="77777777" w:rsidR="009F0CC3" w:rsidRPr="009F0CC3" w:rsidRDefault="009F0CC3">
            <w:pPr>
              <w:pStyle w:val="07-1"/>
            </w:pPr>
            <w:r w:rsidRPr="009F0CC3">
              <w:t>T1</w:t>
            </w:r>
          </w:p>
        </w:tc>
        <w:tc>
          <w:tcPr>
            <w:tcW w:w="0" w:type="auto"/>
            <w:hideMark/>
          </w:tcPr>
          <w:p w14:paraId="74C9A9E4" w14:textId="77777777" w:rsidR="009F0CC3" w:rsidRPr="009F0CC3" w:rsidRDefault="009F0CC3">
            <w:pPr>
              <w:pStyle w:val="07-1"/>
            </w:pPr>
            <w:r w:rsidRPr="009F0CC3">
              <w:t>DevOps</w:t>
            </w:r>
          </w:p>
        </w:tc>
        <w:tc>
          <w:tcPr>
            <w:tcW w:w="0" w:type="auto"/>
            <w:hideMark/>
          </w:tcPr>
          <w:p w14:paraId="77879652" w14:textId="77777777" w:rsidR="009F0CC3" w:rsidRPr="009F0CC3" w:rsidRDefault="009F0CC3">
            <w:pPr>
              <w:pStyle w:val="07-1"/>
            </w:pPr>
            <w:r w:rsidRPr="009F0CC3">
              <w:t>文档发布，仓库分支已配置</w:t>
            </w:r>
          </w:p>
        </w:tc>
      </w:tr>
    </w:tbl>
    <w:p w14:paraId="11B029EB" w14:textId="77777777" w:rsidR="009F0CC3" w:rsidRPr="009F0CC3" w:rsidRDefault="009F0CC3" w:rsidP="00F33A06">
      <w:pPr>
        <w:pStyle w:val="01-"/>
        <w:ind w:firstLineChars="0" w:firstLine="0"/>
      </w:pPr>
      <w:r w:rsidRPr="009F0CC3">
        <w:t xml:space="preserve">B. </w:t>
      </w:r>
      <w:r w:rsidRPr="009F0CC3">
        <w:t>需求与基线（对应</w:t>
      </w:r>
      <w:r w:rsidRPr="009F0CC3">
        <w:t xml:space="preserve"> T3–T5</w:t>
      </w:r>
      <w:r w:rsidRPr="009F0CC3">
        <w:t>，第</w:t>
      </w:r>
      <w:r w:rsidRPr="009F0CC3">
        <w:t>6–16</w:t>
      </w:r>
      <w:r w:rsidRPr="009F0CC3">
        <w:t>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1"/>
        <w:gridCol w:w="2699"/>
        <w:gridCol w:w="901"/>
        <w:gridCol w:w="951"/>
        <w:gridCol w:w="800"/>
        <w:gridCol w:w="2225"/>
      </w:tblGrid>
      <w:tr w:rsidR="00000000" w:rsidRPr="009F0CC3" w14:paraId="2EB8133D" w14:textId="77777777">
        <w:tc>
          <w:tcPr>
            <w:tcW w:w="0" w:type="auto"/>
            <w:hideMark/>
          </w:tcPr>
          <w:p w14:paraId="2E44E68D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244D8252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4C8D4820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6314C046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2E2136AA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4B3AED8D" w14:textId="77777777" w:rsidR="009F0CC3" w:rsidRPr="009F0CC3" w:rsidRDefault="009F0CC3">
            <w:pPr>
              <w:pStyle w:val="07-1"/>
            </w:pPr>
            <w:r w:rsidRPr="009F0CC3">
              <w:t>DoD</w:t>
            </w:r>
          </w:p>
        </w:tc>
      </w:tr>
      <w:tr w:rsidR="00000000" w:rsidRPr="009F0CC3" w14:paraId="5EDAA4C4" w14:textId="77777777">
        <w:tc>
          <w:tcPr>
            <w:tcW w:w="0" w:type="auto"/>
            <w:hideMark/>
          </w:tcPr>
          <w:p w14:paraId="66C6DCE8" w14:textId="77777777" w:rsidR="009F0CC3" w:rsidRPr="009F0CC3" w:rsidRDefault="009F0CC3">
            <w:pPr>
              <w:pStyle w:val="07-1"/>
            </w:pPr>
            <w:r w:rsidRPr="009F0CC3">
              <w:t>W-BA-01</w:t>
            </w:r>
          </w:p>
        </w:tc>
        <w:tc>
          <w:tcPr>
            <w:tcW w:w="0" w:type="auto"/>
            <w:hideMark/>
          </w:tcPr>
          <w:p w14:paraId="761590A3" w14:textId="77777777" w:rsidR="009F0CC3" w:rsidRPr="009F0CC3" w:rsidRDefault="009F0CC3">
            <w:pPr>
              <w:pStyle w:val="07-1"/>
            </w:pPr>
            <w:r w:rsidRPr="009F0CC3">
              <w:t>企业/市/省三角色用户故事梳理与优先级</w:t>
            </w:r>
          </w:p>
        </w:tc>
        <w:tc>
          <w:tcPr>
            <w:tcW w:w="0" w:type="auto"/>
            <w:hideMark/>
          </w:tcPr>
          <w:p w14:paraId="345AADAF" w14:textId="77777777" w:rsidR="009F0CC3" w:rsidRPr="009F0CC3" w:rsidRDefault="009F0CC3">
            <w:pPr>
              <w:pStyle w:val="07-1"/>
            </w:pPr>
            <w:r w:rsidRPr="009F0CC3">
              <w:t>9</w:t>
            </w:r>
          </w:p>
        </w:tc>
        <w:tc>
          <w:tcPr>
            <w:tcW w:w="0" w:type="auto"/>
            <w:hideMark/>
          </w:tcPr>
          <w:p w14:paraId="15C5DEC7" w14:textId="77777777" w:rsidR="009F0CC3" w:rsidRPr="009F0CC3" w:rsidRDefault="009F0CC3">
            <w:pPr>
              <w:pStyle w:val="07-1"/>
            </w:pPr>
            <w:r w:rsidRPr="009F0CC3">
              <w:t>T3</w:t>
            </w:r>
          </w:p>
        </w:tc>
        <w:tc>
          <w:tcPr>
            <w:tcW w:w="0" w:type="auto"/>
            <w:hideMark/>
          </w:tcPr>
          <w:p w14:paraId="630047B7" w14:textId="77777777" w:rsidR="009F0CC3" w:rsidRPr="009F0CC3" w:rsidRDefault="009F0CC3">
            <w:pPr>
              <w:pStyle w:val="07-1"/>
            </w:pPr>
            <w:r w:rsidRPr="009F0CC3">
              <w:t>BA</w:t>
            </w:r>
          </w:p>
        </w:tc>
        <w:tc>
          <w:tcPr>
            <w:tcW w:w="0" w:type="auto"/>
            <w:hideMark/>
          </w:tcPr>
          <w:p w14:paraId="1CCC2601" w14:textId="77777777" w:rsidR="009F0CC3" w:rsidRPr="009F0CC3" w:rsidRDefault="009F0CC3">
            <w:pPr>
              <w:pStyle w:val="07-1"/>
            </w:pPr>
            <w:r w:rsidRPr="009F0CC3">
              <w:t>优先级P0/P1清单经甲方确认</w:t>
            </w:r>
          </w:p>
        </w:tc>
      </w:tr>
      <w:tr w:rsidR="00000000" w:rsidRPr="009F0CC3" w14:paraId="58BDE277" w14:textId="77777777">
        <w:tc>
          <w:tcPr>
            <w:tcW w:w="0" w:type="auto"/>
            <w:hideMark/>
          </w:tcPr>
          <w:p w14:paraId="04EFDA15" w14:textId="77777777" w:rsidR="009F0CC3" w:rsidRPr="009F0CC3" w:rsidRDefault="009F0CC3">
            <w:pPr>
              <w:pStyle w:val="07-1"/>
            </w:pPr>
            <w:r w:rsidRPr="009F0CC3">
              <w:t>W-BA-02</w:t>
            </w:r>
          </w:p>
        </w:tc>
        <w:tc>
          <w:tcPr>
            <w:tcW w:w="0" w:type="auto"/>
            <w:hideMark/>
          </w:tcPr>
          <w:p w14:paraId="008E1A2B" w14:textId="77777777" w:rsidR="009F0CC3" w:rsidRPr="009F0CC3" w:rsidRDefault="009F0CC3">
            <w:pPr>
              <w:pStyle w:val="07-1"/>
            </w:pPr>
            <w:r w:rsidRPr="009F0CC3">
              <w:t>调查期/上报期/备案流程泳道图</w:t>
            </w:r>
          </w:p>
        </w:tc>
        <w:tc>
          <w:tcPr>
            <w:tcW w:w="0" w:type="auto"/>
            <w:hideMark/>
          </w:tcPr>
          <w:p w14:paraId="668EA27C" w14:textId="77777777" w:rsidR="009F0CC3" w:rsidRPr="009F0CC3" w:rsidRDefault="009F0CC3">
            <w:pPr>
              <w:pStyle w:val="07-1"/>
            </w:pPr>
            <w:r w:rsidRPr="009F0CC3">
              <w:t>10</w:t>
            </w:r>
          </w:p>
        </w:tc>
        <w:tc>
          <w:tcPr>
            <w:tcW w:w="0" w:type="auto"/>
            <w:hideMark/>
          </w:tcPr>
          <w:p w14:paraId="08FC581A" w14:textId="77777777" w:rsidR="009F0CC3" w:rsidRPr="009F0CC3" w:rsidRDefault="009F0CC3">
            <w:pPr>
              <w:pStyle w:val="07-1"/>
            </w:pPr>
            <w:r w:rsidRPr="009F0CC3">
              <w:t>W-BA-01</w:t>
            </w:r>
          </w:p>
        </w:tc>
        <w:tc>
          <w:tcPr>
            <w:tcW w:w="0" w:type="auto"/>
            <w:hideMark/>
          </w:tcPr>
          <w:p w14:paraId="53CC8F59" w14:textId="77777777" w:rsidR="009F0CC3" w:rsidRPr="009F0CC3" w:rsidRDefault="009F0CC3">
            <w:pPr>
              <w:pStyle w:val="07-1"/>
            </w:pPr>
            <w:r w:rsidRPr="009F0CC3">
              <w:t>BA</w:t>
            </w:r>
          </w:p>
        </w:tc>
        <w:tc>
          <w:tcPr>
            <w:tcW w:w="0" w:type="auto"/>
            <w:hideMark/>
          </w:tcPr>
          <w:p w14:paraId="69A4221F" w14:textId="77777777" w:rsidR="009F0CC3" w:rsidRPr="009F0CC3" w:rsidRDefault="009F0CC3">
            <w:pPr>
              <w:pStyle w:val="07-1"/>
            </w:pPr>
            <w:r w:rsidRPr="009F0CC3">
              <w:t>与《工作说明书》流程一致</w:t>
            </w:r>
          </w:p>
        </w:tc>
      </w:tr>
      <w:tr w:rsidR="00000000" w:rsidRPr="009F0CC3" w14:paraId="3463603B" w14:textId="77777777">
        <w:tc>
          <w:tcPr>
            <w:tcW w:w="0" w:type="auto"/>
            <w:hideMark/>
          </w:tcPr>
          <w:p w14:paraId="07A5DBF5" w14:textId="77777777" w:rsidR="009F0CC3" w:rsidRPr="009F0CC3" w:rsidRDefault="009F0CC3">
            <w:pPr>
              <w:pStyle w:val="07-1"/>
            </w:pPr>
            <w:r w:rsidRPr="009F0CC3">
              <w:t>W-BA-03</w:t>
            </w:r>
          </w:p>
        </w:tc>
        <w:tc>
          <w:tcPr>
            <w:tcW w:w="0" w:type="auto"/>
            <w:hideMark/>
          </w:tcPr>
          <w:p w14:paraId="00F3E8A0" w14:textId="77777777" w:rsidR="009F0CC3" w:rsidRPr="009F0CC3" w:rsidRDefault="009F0CC3">
            <w:pPr>
              <w:pStyle w:val="07-1"/>
            </w:pPr>
            <w:r w:rsidRPr="009F0CC3">
              <w:t>数据项与校验规则清单（填报、备案字段）</w:t>
            </w:r>
          </w:p>
        </w:tc>
        <w:tc>
          <w:tcPr>
            <w:tcW w:w="0" w:type="auto"/>
            <w:hideMark/>
          </w:tcPr>
          <w:p w14:paraId="282FF275" w14:textId="77777777" w:rsidR="009F0CC3" w:rsidRPr="009F0CC3" w:rsidRDefault="009F0CC3">
            <w:pPr>
              <w:pStyle w:val="07-1"/>
            </w:pPr>
            <w:r w:rsidRPr="009F0CC3">
              <w:t>11</w:t>
            </w:r>
          </w:p>
        </w:tc>
        <w:tc>
          <w:tcPr>
            <w:tcW w:w="0" w:type="auto"/>
            <w:hideMark/>
          </w:tcPr>
          <w:p w14:paraId="52752C0D" w14:textId="77777777" w:rsidR="009F0CC3" w:rsidRPr="009F0CC3" w:rsidRDefault="009F0CC3">
            <w:pPr>
              <w:pStyle w:val="07-1"/>
            </w:pPr>
            <w:r w:rsidRPr="009F0CC3">
              <w:t>W-BA-02</w:t>
            </w:r>
          </w:p>
        </w:tc>
        <w:tc>
          <w:tcPr>
            <w:tcW w:w="0" w:type="auto"/>
            <w:hideMark/>
          </w:tcPr>
          <w:p w14:paraId="7427C0E1" w14:textId="77777777" w:rsidR="009F0CC3" w:rsidRPr="009F0CC3" w:rsidRDefault="009F0CC3">
            <w:pPr>
              <w:pStyle w:val="07-1"/>
            </w:pPr>
            <w:r w:rsidRPr="009F0CC3">
              <w:t>BA</w:t>
            </w:r>
          </w:p>
        </w:tc>
        <w:tc>
          <w:tcPr>
            <w:tcW w:w="0" w:type="auto"/>
            <w:hideMark/>
          </w:tcPr>
          <w:p w14:paraId="341F6B47" w14:textId="77777777" w:rsidR="009F0CC3" w:rsidRPr="009F0CC3" w:rsidRDefault="009F0CC3">
            <w:pPr>
              <w:pStyle w:val="07-1"/>
            </w:pPr>
            <w:r w:rsidRPr="009F0CC3">
              <w:t>与SRS表格字段对齐</w:t>
            </w:r>
          </w:p>
        </w:tc>
      </w:tr>
      <w:tr w:rsidR="00000000" w:rsidRPr="009F0CC3" w14:paraId="259D3102" w14:textId="77777777">
        <w:tc>
          <w:tcPr>
            <w:tcW w:w="0" w:type="auto"/>
            <w:hideMark/>
          </w:tcPr>
          <w:p w14:paraId="636F7E50" w14:textId="77777777" w:rsidR="009F0CC3" w:rsidRPr="009F0CC3" w:rsidRDefault="009F0CC3">
            <w:pPr>
              <w:pStyle w:val="07-1"/>
            </w:pPr>
            <w:r w:rsidRPr="009F0CC3">
              <w:t>W-BA-04</w:t>
            </w:r>
          </w:p>
        </w:tc>
        <w:tc>
          <w:tcPr>
            <w:tcW w:w="0" w:type="auto"/>
            <w:hideMark/>
          </w:tcPr>
          <w:p w14:paraId="474DBCD2" w14:textId="77777777" w:rsidR="009F0CC3" w:rsidRPr="009F0CC3" w:rsidRDefault="009F0CC3">
            <w:pPr>
              <w:pStyle w:val="07-1"/>
            </w:pPr>
            <w:r w:rsidRPr="009F0CC3">
              <w:t>需求评审会议与需求基线签署</w:t>
            </w:r>
          </w:p>
        </w:tc>
        <w:tc>
          <w:tcPr>
            <w:tcW w:w="0" w:type="auto"/>
            <w:hideMark/>
          </w:tcPr>
          <w:p w14:paraId="0C51A480" w14:textId="77777777" w:rsidR="009F0CC3" w:rsidRPr="009F0CC3" w:rsidRDefault="009F0CC3">
            <w:pPr>
              <w:pStyle w:val="07-1"/>
            </w:pPr>
            <w:r w:rsidRPr="009F0CC3">
              <w:t>16</w:t>
            </w:r>
          </w:p>
        </w:tc>
        <w:tc>
          <w:tcPr>
            <w:tcW w:w="0" w:type="auto"/>
            <w:hideMark/>
          </w:tcPr>
          <w:p w14:paraId="33207EAB" w14:textId="77777777" w:rsidR="009F0CC3" w:rsidRPr="009F0CC3" w:rsidRDefault="009F0CC3">
            <w:pPr>
              <w:pStyle w:val="07-1"/>
            </w:pPr>
            <w:r w:rsidRPr="009F0CC3">
              <w:t>W-BA-03</w:t>
            </w:r>
          </w:p>
        </w:tc>
        <w:tc>
          <w:tcPr>
            <w:tcW w:w="0" w:type="auto"/>
            <w:hideMark/>
          </w:tcPr>
          <w:p w14:paraId="00A83A7F" w14:textId="77777777" w:rsidR="009F0CC3" w:rsidRPr="009F0CC3" w:rsidRDefault="009F0CC3">
            <w:pPr>
              <w:pStyle w:val="07-1"/>
            </w:pPr>
            <w:r w:rsidRPr="009F0CC3">
              <w:t>BA/PM</w:t>
            </w:r>
          </w:p>
        </w:tc>
        <w:tc>
          <w:tcPr>
            <w:tcW w:w="0" w:type="auto"/>
            <w:hideMark/>
          </w:tcPr>
          <w:p w14:paraId="50D8BB7B" w14:textId="77777777" w:rsidR="009F0CC3" w:rsidRPr="009F0CC3" w:rsidRDefault="009F0CC3">
            <w:pPr>
              <w:pStyle w:val="07-1"/>
            </w:pPr>
            <w:r w:rsidRPr="009F0CC3">
              <w:t>纪要、问题清单关闭或转变更</w:t>
            </w:r>
          </w:p>
        </w:tc>
      </w:tr>
      <w:tr w:rsidR="00000000" w:rsidRPr="009F0CC3" w14:paraId="787C2527" w14:textId="77777777">
        <w:tc>
          <w:tcPr>
            <w:tcW w:w="0" w:type="auto"/>
            <w:hideMark/>
          </w:tcPr>
          <w:p w14:paraId="1A6DD812" w14:textId="77777777" w:rsidR="009F0CC3" w:rsidRPr="009F0CC3" w:rsidRDefault="009F0CC3">
            <w:pPr>
              <w:pStyle w:val="07-1"/>
            </w:pPr>
            <w:r w:rsidRPr="009F0CC3">
              <w:t>W-BA-05</w:t>
            </w:r>
          </w:p>
        </w:tc>
        <w:tc>
          <w:tcPr>
            <w:tcW w:w="0" w:type="auto"/>
            <w:hideMark/>
          </w:tcPr>
          <w:p w14:paraId="0306E2D0" w14:textId="77777777" w:rsidR="009F0CC3" w:rsidRPr="009F0CC3" w:rsidRDefault="009F0CC3">
            <w:pPr>
              <w:pStyle w:val="07-1"/>
            </w:pPr>
            <w:r w:rsidRPr="009F0CC3">
              <w:t>RTM初版（需求→设计→测试追溯）</w:t>
            </w:r>
          </w:p>
        </w:tc>
        <w:tc>
          <w:tcPr>
            <w:tcW w:w="0" w:type="auto"/>
            <w:hideMark/>
          </w:tcPr>
          <w:p w14:paraId="3A3808D9" w14:textId="77777777" w:rsidR="009F0CC3" w:rsidRPr="009F0CC3" w:rsidRDefault="009F0CC3">
            <w:pPr>
              <w:pStyle w:val="07-1"/>
            </w:pPr>
            <w:r w:rsidRPr="009F0CC3">
              <w:t>16</w:t>
            </w:r>
          </w:p>
        </w:tc>
        <w:tc>
          <w:tcPr>
            <w:tcW w:w="0" w:type="auto"/>
            <w:hideMark/>
          </w:tcPr>
          <w:p w14:paraId="12B84B06" w14:textId="77777777" w:rsidR="009F0CC3" w:rsidRPr="009F0CC3" w:rsidRDefault="009F0CC3">
            <w:pPr>
              <w:pStyle w:val="07-1"/>
            </w:pPr>
            <w:r w:rsidRPr="009F0CC3">
              <w:t>W-BA-04</w:t>
            </w:r>
          </w:p>
        </w:tc>
        <w:tc>
          <w:tcPr>
            <w:tcW w:w="0" w:type="auto"/>
            <w:hideMark/>
          </w:tcPr>
          <w:p w14:paraId="4322D5A9" w14:textId="77777777" w:rsidR="009F0CC3" w:rsidRPr="009F0CC3" w:rsidRDefault="009F0CC3">
            <w:pPr>
              <w:pStyle w:val="07-1"/>
            </w:pPr>
            <w:r w:rsidRPr="009F0CC3">
              <w:t>BA</w:t>
            </w:r>
          </w:p>
        </w:tc>
        <w:tc>
          <w:tcPr>
            <w:tcW w:w="0" w:type="auto"/>
            <w:hideMark/>
          </w:tcPr>
          <w:p w14:paraId="2A6B7BE1" w14:textId="77777777" w:rsidR="009F0CC3" w:rsidRPr="009F0CC3" w:rsidRDefault="009F0CC3">
            <w:pPr>
              <w:pStyle w:val="07-1"/>
            </w:pPr>
            <w:r w:rsidRPr="009F0CC3">
              <w:t>可追溯矩阵文件受控版本</w:t>
            </w:r>
          </w:p>
        </w:tc>
      </w:tr>
      <w:tr w:rsidR="00000000" w:rsidRPr="009F0CC3" w14:paraId="41A5EBB1" w14:textId="77777777">
        <w:tc>
          <w:tcPr>
            <w:tcW w:w="0" w:type="auto"/>
            <w:hideMark/>
          </w:tcPr>
          <w:p w14:paraId="4DAA2EC5" w14:textId="77777777" w:rsidR="009F0CC3" w:rsidRPr="009F0CC3" w:rsidRDefault="009F0CC3">
            <w:pPr>
              <w:pStyle w:val="07-1"/>
            </w:pPr>
            <w:r w:rsidRPr="009F0CC3">
              <w:t>W-CHG-BA-01</w:t>
            </w:r>
          </w:p>
        </w:tc>
        <w:tc>
          <w:tcPr>
            <w:tcW w:w="0" w:type="auto"/>
            <w:hideMark/>
          </w:tcPr>
          <w:p w14:paraId="14D12119" w14:textId="77777777" w:rsidR="009F0CC3" w:rsidRPr="009F0CC3" w:rsidRDefault="009F0CC3">
            <w:pPr>
              <w:pStyle w:val="07-1"/>
            </w:pPr>
            <w:r w:rsidRPr="009F0CC3">
              <w:t>半月报业务规则定义（1-3月双周期）</w:t>
            </w:r>
          </w:p>
        </w:tc>
        <w:tc>
          <w:tcPr>
            <w:tcW w:w="0" w:type="auto"/>
            <w:hideMark/>
          </w:tcPr>
          <w:p w14:paraId="35EF7447" w14:textId="77777777" w:rsidR="009F0CC3" w:rsidRPr="009F0CC3" w:rsidRDefault="009F0CC3">
            <w:pPr>
              <w:pStyle w:val="07-1"/>
            </w:pPr>
            <w:r w:rsidRPr="009F0CC3">
              <w:t>15</w:t>
            </w:r>
          </w:p>
        </w:tc>
        <w:tc>
          <w:tcPr>
            <w:tcW w:w="0" w:type="auto"/>
            <w:hideMark/>
          </w:tcPr>
          <w:p w14:paraId="3E4CAA79" w14:textId="77777777" w:rsidR="009F0CC3" w:rsidRPr="009F0CC3" w:rsidRDefault="009F0CC3">
            <w:pPr>
              <w:pStyle w:val="07-1"/>
            </w:pPr>
            <w:r w:rsidRPr="009F0CC3">
              <w:t>W-BA-03</w:t>
            </w:r>
          </w:p>
        </w:tc>
        <w:tc>
          <w:tcPr>
            <w:tcW w:w="0" w:type="auto"/>
            <w:hideMark/>
          </w:tcPr>
          <w:p w14:paraId="1E34C644" w14:textId="77777777" w:rsidR="009F0CC3" w:rsidRPr="009F0CC3" w:rsidRDefault="009F0CC3">
            <w:pPr>
              <w:pStyle w:val="07-1"/>
            </w:pPr>
            <w:r w:rsidRPr="009F0CC3">
              <w:t>BA</w:t>
            </w:r>
          </w:p>
        </w:tc>
        <w:tc>
          <w:tcPr>
            <w:tcW w:w="0" w:type="auto"/>
            <w:hideMark/>
          </w:tcPr>
          <w:p w14:paraId="69A6DE2A" w14:textId="77777777" w:rsidR="009F0CC3" w:rsidRPr="009F0CC3" w:rsidRDefault="009F0CC3">
            <w:pPr>
              <w:pStyle w:val="07-1"/>
            </w:pPr>
            <w:r w:rsidRPr="009F0CC3">
              <w:t>双周期规则与校验口径经甲方确认</w:t>
            </w:r>
          </w:p>
        </w:tc>
      </w:tr>
      <w:tr w:rsidR="00000000" w:rsidRPr="009F0CC3" w14:paraId="7F5C42E0" w14:textId="77777777">
        <w:tc>
          <w:tcPr>
            <w:tcW w:w="0" w:type="auto"/>
            <w:hideMark/>
          </w:tcPr>
          <w:p w14:paraId="154FB780" w14:textId="77777777" w:rsidR="009F0CC3" w:rsidRPr="009F0CC3" w:rsidRDefault="009F0CC3">
            <w:pPr>
              <w:pStyle w:val="07-1"/>
            </w:pPr>
            <w:r w:rsidRPr="009F0CC3">
              <w:t>W-CHG-BA-02</w:t>
            </w:r>
          </w:p>
        </w:tc>
        <w:tc>
          <w:tcPr>
            <w:tcW w:w="0" w:type="auto"/>
            <w:hideMark/>
          </w:tcPr>
          <w:p w14:paraId="2E3F66F1" w14:textId="77777777" w:rsidR="009F0CC3" w:rsidRPr="009F0CC3" w:rsidRDefault="009F0CC3">
            <w:pPr>
              <w:pStyle w:val="07-1"/>
            </w:pPr>
            <w:r w:rsidRPr="009F0CC3">
              <w:t>移动端上报/审核需求基线条目补充</w:t>
            </w:r>
          </w:p>
        </w:tc>
        <w:tc>
          <w:tcPr>
            <w:tcW w:w="0" w:type="auto"/>
            <w:hideMark/>
          </w:tcPr>
          <w:p w14:paraId="515D034B" w14:textId="77777777" w:rsidR="009F0CC3" w:rsidRPr="009F0CC3" w:rsidRDefault="009F0CC3">
            <w:pPr>
              <w:pStyle w:val="07-1"/>
            </w:pPr>
            <w:r w:rsidRPr="009F0CC3">
              <w:t>16</w:t>
            </w:r>
          </w:p>
        </w:tc>
        <w:tc>
          <w:tcPr>
            <w:tcW w:w="0" w:type="auto"/>
            <w:hideMark/>
          </w:tcPr>
          <w:p w14:paraId="7854229E" w14:textId="77777777" w:rsidR="009F0CC3" w:rsidRPr="009F0CC3" w:rsidRDefault="009F0CC3">
            <w:pPr>
              <w:pStyle w:val="07-1"/>
            </w:pPr>
            <w:r w:rsidRPr="009F0CC3">
              <w:t>W-BA-04</w:t>
            </w:r>
          </w:p>
        </w:tc>
        <w:tc>
          <w:tcPr>
            <w:tcW w:w="0" w:type="auto"/>
            <w:hideMark/>
          </w:tcPr>
          <w:p w14:paraId="4EC10773" w14:textId="77777777" w:rsidR="009F0CC3" w:rsidRPr="009F0CC3" w:rsidRDefault="009F0CC3">
            <w:pPr>
              <w:pStyle w:val="07-1"/>
            </w:pPr>
            <w:r w:rsidRPr="009F0CC3">
              <w:t>BA</w:t>
            </w:r>
          </w:p>
        </w:tc>
        <w:tc>
          <w:tcPr>
            <w:tcW w:w="0" w:type="auto"/>
            <w:hideMark/>
          </w:tcPr>
          <w:p w14:paraId="5E47B0F3" w14:textId="77777777" w:rsidR="009F0CC3" w:rsidRPr="009F0CC3" w:rsidRDefault="009F0CC3">
            <w:pPr>
              <w:pStyle w:val="07-1"/>
            </w:pPr>
            <w:r w:rsidRPr="009F0CC3">
              <w:t>移动</w:t>
            </w:r>
            <w:proofErr w:type="gramStart"/>
            <w:r w:rsidRPr="009F0CC3">
              <w:t>端功能</w:t>
            </w:r>
            <w:proofErr w:type="gramEnd"/>
            <w:r w:rsidRPr="009F0CC3">
              <w:t>边界与验收标准明确</w:t>
            </w:r>
          </w:p>
        </w:tc>
      </w:tr>
    </w:tbl>
    <w:p w14:paraId="117E7B19" w14:textId="77777777" w:rsidR="009F0CC3" w:rsidRPr="009F0CC3" w:rsidRDefault="009F0CC3" w:rsidP="00F33A06">
      <w:pPr>
        <w:pStyle w:val="01-"/>
        <w:ind w:firstLineChars="0" w:firstLine="0"/>
      </w:pPr>
      <w:r w:rsidRPr="009F0CC3">
        <w:t xml:space="preserve">C. </w:t>
      </w:r>
      <w:r w:rsidRPr="009F0CC3">
        <w:t>设计（对应</w:t>
      </w:r>
      <w:r w:rsidRPr="009F0CC3">
        <w:t xml:space="preserve"> T6–T8</w:t>
      </w:r>
      <w:r w:rsidRPr="009F0CC3">
        <w:t>，第</w:t>
      </w:r>
      <w:r w:rsidRPr="009F0CC3">
        <w:t>17–26</w:t>
      </w:r>
      <w:r w:rsidRPr="009F0CC3">
        <w:t>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1"/>
        <w:gridCol w:w="2728"/>
        <w:gridCol w:w="908"/>
        <w:gridCol w:w="951"/>
        <w:gridCol w:w="908"/>
        <w:gridCol w:w="2081"/>
      </w:tblGrid>
      <w:tr w:rsidR="00000000" w:rsidRPr="009F0CC3" w14:paraId="4E00719E" w14:textId="77777777">
        <w:tc>
          <w:tcPr>
            <w:tcW w:w="0" w:type="auto"/>
            <w:hideMark/>
          </w:tcPr>
          <w:p w14:paraId="3C451AF7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42284800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1E5F12C6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4060098D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3F5B34F9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290C0AA0" w14:textId="77777777" w:rsidR="009F0CC3" w:rsidRPr="009F0CC3" w:rsidRDefault="009F0CC3">
            <w:pPr>
              <w:pStyle w:val="07-1"/>
            </w:pPr>
            <w:r w:rsidRPr="009F0CC3">
              <w:t>DoD</w:t>
            </w:r>
          </w:p>
        </w:tc>
      </w:tr>
      <w:tr w:rsidR="00000000" w:rsidRPr="009F0CC3" w14:paraId="61D81486" w14:textId="77777777">
        <w:tc>
          <w:tcPr>
            <w:tcW w:w="0" w:type="auto"/>
            <w:hideMark/>
          </w:tcPr>
          <w:p w14:paraId="02139DE8" w14:textId="77777777" w:rsidR="009F0CC3" w:rsidRPr="009F0CC3" w:rsidRDefault="009F0CC3">
            <w:pPr>
              <w:pStyle w:val="07-1"/>
            </w:pPr>
            <w:r w:rsidRPr="009F0CC3">
              <w:t>W-AR-01</w:t>
            </w:r>
          </w:p>
        </w:tc>
        <w:tc>
          <w:tcPr>
            <w:tcW w:w="0" w:type="auto"/>
            <w:hideMark/>
          </w:tcPr>
          <w:p w14:paraId="459D8926" w14:textId="77777777" w:rsidR="009F0CC3" w:rsidRPr="009F0CC3" w:rsidRDefault="009F0CC3">
            <w:pPr>
              <w:pStyle w:val="07-1"/>
            </w:pPr>
            <w:r w:rsidRPr="009F0CC3">
              <w:t>总体架构说明（分层、部署、安全域）</w:t>
            </w:r>
          </w:p>
        </w:tc>
        <w:tc>
          <w:tcPr>
            <w:tcW w:w="0" w:type="auto"/>
            <w:hideMark/>
          </w:tcPr>
          <w:p w14:paraId="47A355AB" w14:textId="77777777" w:rsidR="009F0CC3" w:rsidRPr="009F0CC3" w:rsidRDefault="009F0CC3">
            <w:pPr>
              <w:pStyle w:val="07-1"/>
            </w:pPr>
            <w:r w:rsidRPr="009F0CC3">
              <w:t>20</w:t>
            </w:r>
          </w:p>
        </w:tc>
        <w:tc>
          <w:tcPr>
            <w:tcW w:w="0" w:type="auto"/>
            <w:hideMark/>
          </w:tcPr>
          <w:p w14:paraId="601A49F3" w14:textId="77777777" w:rsidR="009F0CC3" w:rsidRPr="009F0CC3" w:rsidRDefault="009F0CC3">
            <w:pPr>
              <w:pStyle w:val="07-1"/>
            </w:pPr>
            <w:r w:rsidRPr="009F0CC3">
              <w:t>T6</w:t>
            </w:r>
          </w:p>
        </w:tc>
        <w:tc>
          <w:tcPr>
            <w:tcW w:w="0" w:type="auto"/>
            <w:hideMark/>
          </w:tcPr>
          <w:p w14:paraId="6B93DE65" w14:textId="77777777" w:rsidR="009F0CC3" w:rsidRPr="009F0CC3" w:rsidRDefault="009F0CC3">
            <w:pPr>
              <w:pStyle w:val="07-1"/>
            </w:pPr>
            <w:r w:rsidRPr="009F0CC3">
              <w:t>架构</w:t>
            </w:r>
          </w:p>
        </w:tc>
        <w:tc>
          <w:tcPr>
            <w:tcW w:w="0" w:type="auto"/>
            <w:hideMark/>
          </w:tcPr>
          <w:p w14:paraId="22C7B0D8" w14:textId="77777777" w:rsidR="009F0CC3" w:rsidRPr="009F0CC3" w:rsidRDefault="009F0CC3">
            <w:pPr>
              <w:pStyle w:val="07-1"/>
            </w:pPr>
            <w:r w:rsidRPr="009F0CC3">
              <w:t>通过内部评审</w:t>
            </w:r>
          </w:p>
        </w:tc>
      </w:tr>
      <w:tr w:rsidR="00000000" w:rsidRPr="009F0CC3" w14:paraId="7B718942" w14:textId="77777777">
        <w:tc>
          <w:tcPr>
            <w:tcW w:w="0" w:type="auto"/>
            <w:hideMark/>
          </w:tcPr>
          <w:p w14:paraId="39985284" w14:textId="77777777" w:rsidR="009F0CC3" w:rsidRPr="009F0CC3" w:rsidRDefault="009F0CC3">
            <w:pPr>
              <w:pStyle w:val="07-1"/>
            </w:pPr>
            <w:r w:rsidRPr="009F0CC3">
              <w:t>W-AR-02</w:t>
            </w:r>
          </w:p>
        </w:tc>
        <w:tc>
          <w:tcPr>
            <w:tcW w:w="0" w:type="auto"/>
            <w:hideMark/>
          </w:tcPr>
          <w:p w14:paraId="23A252C5" w14:textId="77777777" w:rsidR="009F0CC3" w:rsidRPr="009F0CC3" w:rsidRDefault="009F0CC3">
            <w:pPr>
              <w:pStyle w:val="07-1"/>
            </w:pPr>
            <w:r w:rsidRPr="009F0CC3">
              <w:t>数据库概念/逻辑模型与核心表设计</w:t>
            </w:r>
          </w:p>
        </w:tc>
        <w:tc>
          <w:tcPr>
            <w:tcW w:w="0" w:type="auto"/>
            <w:hideMark/>
          </w:tcPr>
          <w:p w14:paraId="254E079D" w14:textId="77777777" w:rsidR="009F0CC3" w:rsidRPr="009F0CC3" w:rsidRDefault="009F0CC3">
            <w:pPr>
              <w:pStyle w:val="07-1"/>
            </w:pPr>
            <w:r w:rsidRPr="009F0CC3">
              <w:t>23</w:t>
            </w:r>
          </w:p>
        </w:tc>
        <w:tc>
          <w:tcPr>
            <w:tcW w:w="0" w:type="auto"/>
            <w:hideMark/>
          </w:tcPr>
          <w:p w14:paraId="3D86E6C8" w14:textId="77777777" w:rsidR="009F0CC3" w:rsidRPr="009F0CC3" w:rsidRDefault="009F0CC3">
            <w:pPr>
              <w:pStyle w:val="07-1"/>
            </w:pPr>
            <w:r w:rsidRPr="009F0CC3">
              <w:t>W-AR-01</w:t>
            </w:r>
          </w:p>
        </w:tc>
        <w:tc>
          <w:tcPr>
            <w:tcW w:w="0" w:type="auto"/>
            <w:hideMark/>
          </w:tcPr>
          <w:p w14:paraId="7B504AD6" w14:textId="77777777" w:rsidR="009F0CC3" w:rsidRPr="009F0CC3" w:rsidRDefault="009F0CC3">
            <w:pPr>
              <w:pStyle w:val="07-1"/>
            </w:pPr>
            <w:r w:rsidRPr="009F0CC3">
              <w:t>架构/后端</w:t>
            </w:r>
          </w:p>
        </w:tc>
        <w:tc>
          <w:tcPr>
            <w:tcW w:w="0" w:type="auto"/>
            <w:hideMark/>
          </w:tcPr>
          <w:p w14:paraId="5253FF2F" w14:textId="77777777" w:rsidR="009F0CC3" w:rsidRPr="009F0CC3" w:rsidRDefault="009F0CC3">
            <w:pPr>
              <w:pStyle w:val="07-1"/>
            </w:pPr>
            <w:r w:rsidRPr="009F0CC3">
              <w:t>ER图、关键</w:t>
            </w:r>
            <w:proofErr w:type="gramStart"/>
            <w:r w:rsidRPr="009F0CC3">
              <w:t>表说明</w:t>
            </w:r>
            <w:proofErr w:type="gramEnd"/>
          </w:p>
        </w:tc>
      </w:tr>
      <w:tr w:rsidR="00000000" w:rsidRPr="009F0CC3" w14:paraId="394BB238" w14:textId="77777777">
        <w:tc>
          <w:tcPr>
            <w:tcW w:w="0" w:type="auto"/>
            <w:hideMark/>
          </w:tcPr>
          <w:p w14:paraId="4DABAB5A" w14:textId="77777777" w:rsidR="009F0CC3" w:rsidRPr="009F0CC3" w:rsidRDefault="009F0CC3">
            <w:pPr>
              <w:pStyle w:val="07-1"/>
            </w:pPr>
            <w:r w:rsidRPr="009F0CC3">
              <w:t>W-AR-03</w:t>
            </w:r>
          </w:p>
        </w:tc>
        <w:tc>
          <w:tcPr>
            <w:tcW w:w="0" w:type="auto"/>
            <w:hideMark/>
          </w:tcPr>
          <w:p w14:paraId="4DD977A2" w14:textId="77777777" w:rsidR="009F0CC3" w:rsidRPr="009F0CC3" w:rsidRDefault="009F0CC3">
            <w:pPr>
              <w:pStyle w:val="07-1"/>
            </w:pPr>
            <w:r w:rsidRPr="009F0CC3">
              <w:t>内部REST/服务接口清单与错误码约定</w:t>
            </w:r>
          </w:p>
        </w:tc>
        <w:tc>
          <w:tcPr>
            <w:tcW w:w="0" w:type="auto"/>
            <w:hideMark/>
          </w:tcPr>
          <w:p w14:paraId="2ACF56D2" w14:textId="77777777" w:rsidR="009F0CC3" w:rsidRPr="009F0CC3" w:rsidRDefault="009F0CC3">
            <w:pPr>
              <w:pStyle w:val="07-1"/>
            </w:pPr>
            <w:r w:rsidRPr="009F0CC3">
              <w:t>24</w:t>
            </w:r>
          </w:p>
        </w:tc>
        <w:tc>
          <w:tcPr>
            <w:tcW w:w="0" w:type="auto"/>
            <w:hideMark/>
          </w:tcPr>
          <w:p w14:paraId="6F428F60" w14:textId="77777777" w:rsidR="009F0CC3" w:rsidRPr="009F0CC3" w:rsidRDefault="009F0CC3">
            <w:pPr>
              <w:pStyle w:val="07-1"/>
            </w:pPr>
            <w:r w:rsidRPr="009F0CC3">
              <w:t>W-AR-02</w:t>
            </w:r>
          </w:p>
        </w:tc>
        <w:tc>
          <w:tcPr>
            <w:tcW w:w="0" w:type="auto"/>
            <w:hideMark/>
          </w:tcPr>
          <w:p w14:paraId="678354F4" w14:textId="77777777" w:rsidR="009F0CC3" w:rsidRPr="009F0CC3" w:rsidRDefault="009F0CC3">
            <w:pPr>
              <w:pStyle w:val="07-1"/>
            </w:pPr>
            <w:r w:rsidRPr="009F0CC3">
              <w:t>架构/后端</w:t>
            </w:r>
          </w:p>
        </w:tc>
        <w:tc>
          <w:tcPr>
            <w:tcW w:w="0" w:type="auto"/>
            <w:hideMark/>
          </w:tcPr>
          <w:p w14:paraId="345EF0E1" w14:textId="77777777" w:rsidR="009F0CC3" w:rsidRPr="009F0CC3" w:rsidRDefault="009F0CC3">
            <w:pPr>
              <w:pStyle w:val="07-1"/>
            </w:pPr>
            <w:r w:rsidRPr="009F0CC3">
              <w:t>接口文档可评审</w:t>
            </w:r>
          </w:p>
        </w:tc>
      </w:tr>
      <w:tr w:rsidR="00000000" w:rsidRPr="009F0CC3" w14:paraId="2CE5F4F7" w14:textId="77777777">
        <w:tc>
          <w:tcPr>
            <w:tcW w:w="0" w:type="auto"/>
            <w:hideMark/>
          </w:tcPr>
          <w:p w14:paraId="2800D6F3" w14:textId="77777777" w:rsidR="009F0CC3" w:rsidRPr="009F0CC3" w:rsidRDefault="009F0CC3">
            <w:pPr>
              <w:pStyle w:val="07-1"/>
            </w:pPr>
            <w:r w:rsidRPr="009F0CC3">
              <w:t>W-AR-04</w:t>
            </w:r>
          </w:p>
        </w:tc>
        <w:tc>
          <w:tcPr>
            <w:tcW w:w="0" w:type="auto"/>
            <w:hideMark/>
          </w:tcPr>
          <w:p w14:paraId="4343027E" w14:textId="77777777" w:rsidR="009F0CC3" w:rsidRPr="009F0CC3" w:rsidRDefault="009F0CC3">
            <w:pPr>
              <w:pStyle w:val="07-1"/>
            </w:pPr>
            <w:r w:rsidRPr="009F0CC3">
              <w:t>国家接口对接方案（加密、重试、日志）</w:t>
            </w:r>
          </w:p>
        </w:tc>
        <w:tc>
          <w:tcPr>
            <w:tcW w:w="0" w:type="auto"/>
            <w:hideMark/>
          </w:tcPr>
          <w:p w14:paraId="7CC369EC" w14:textId="77777777" w:rsidR="009F0CC3" w:rsidRPr="009F0CC3" w:rsidRDefault="009F0CC3">
            <w:pPr>
              <w:pStyle w:val="07-1"/>
            </w:pPr>
            <w:r w:rsidRPr="009F0CC3">
              <w:t>24</w:t>
            </w:r>
          </w:p>
        </w:tc>
        <w:tc>
          <w:tcPr>
            <w:tcW w:w="0" w:type="auto"/>
            <w:hideMark/>
          </w:tcPr>
          <w:p w14:paraId="6FC36DE1" w14:textId="77777777" w:rsidR="009F0CC3" w:rsidRPr="009F0CC3" w:rsidRDefault="009F0CC3">
            <w:pPr>
              <w:pStyle w:val="07-1"/>
            </w:pPr>
            <w:r w:rsidRPr="009F0CC3">
              <w:t>W-AR-03</w:t>
            </w:r>
          </w:p>
        </w:tc>
        <w:tc>
          <w:tcPr>
            <w:tcW w:w="0" w:type="auto"/>
            <w:hideMark/>
          </w:tcPr>
          <w:p w14:paraId="375B475A" w14:textId="77777777" w:rsidR="009F0CC3" w:rsidRPr="009F0CC3" w:rsidRDefault="009F0CC3">
            <w:pPr>
              <w:pStyle w:val="07-1"/>
            </w:pPr>
            <w:r w:rsidRPr="009F0CC3">
              <w:t>架构/后端</w:t>
            </w:r>
          </w:p>
        </w:tc>
        <w:tc>
          <w:tcPr>
            <w:tcW w:w="0" w:type="auto"/>
            <w:hideMark/>
          </w:tcPr>
          <w:p w14:paraId="43CD0FDA" w14:textId="77777777" w:rsidR="009F0CC3" w:rsidRPr="009F0CC3" w:rsidRDefault="009F0CC3">
            <w:pPr>
              <w:pStyle w:val="07-1"/>
            </w:pPr>
            <w:r w:rsidRPr="009F0CC3">
              <w:t>甲方/外部资料缺口已登记</w:t>
            </w:r>
          </w:p>
        </w:tc>
      </w:tr>
      <w:tr w:rsidR="00000000" w:rsidRPr="009F0CC3" w14:paraId="73A1EB7F" w14:textId="77777777">
        <w:tc>
          <w:tcPr>
            <w:tcW w:w="0" w:type="auto"/>
            <w:hideMark/>
          </w:tcPr>
          <w:p w14:paraId="0CF3683F" w14:textId="77777777" w:rsidR="009F0CC3" w:rsidRPr="009F0CC3" w:rsidRDefault="009F0CC3">
            <w:pPr>
              <w:pStyle w:val="07-1"/>
            </w:pPr>
            <w:r w:rsidRPr="009F0CC3">
              <w:t>W-QA-01</w:t>
            </w:r>
          </w:p>
        </w:tc>
        <w:tc>
          <w:tcPr>
            <w:tcW w:w="0" w:type="auto"/>
            <w:hideMark/>
          </w:tcPr>
          <w:p w14:paraId="70F2FB6C" w14:textId="77777777" w:rsidR="009F0CC3" w:rsidRPr="009F0CC3" w:rsidRDefault="009F0CC3">
            <w:pPr>
              <w:pStyle w:val="07-1"/>
            </w:pPr>
            <w:r w:rsidRPr="009F0CC3">
              <w:t>测试策略与质量门禁（各阶段准出）</w:t>
            </w:r>
          </w:p>
        </w:tc>
        <w:tc>
          <w:tcPr>
            <w:tcW w:w="0" w:type="auto"/>
            <w:hideMark/>
          </w:tcPr>
          <w:p w14:paraId="34A44377" w14:textId="77777777" w:rsidR="009F0CC3" w:rsidRPr="009F0CC3" w:rsidRDefault="009F0CC3">
            <w:pPr>
              <w:pStyle w:val="07-1"/>
            </w:pPr>
            <w:r w:rsidRPr="009F0CC3">
              <w:t>26</w:t>
            </w:r>
          </w:p>
        </w:tc>
        <w:tc>
          <w:tcPr>
            <w:tcW w:w="0" w:type="auto"/>
            <w:hideMark/>
          </w:tcPr>
          <w:p w14:paraId="1CBCEEFE" w14:textId="77777777" w:rsidR="009F0CC3" w:rsidRPr="009F0CC3" w:rsidRDefault="009F0CC3">
            <w:pPr>
              <w:pStyle w:val="07-1"/>
            </w:pPr>
            <w:r w:rsidRPr="009F0CC3">
              <w:t>T8</w:t>
            </w:r>
          </w:p>
        </w:tc>
        <w:tc>
          <w:tcPr>
            <w:tcW w:w="0" w:type="auto"/>
            <w:hideMark/>
          </w:tcPr>
          <w:p w14:paraId="17295A0C" w14:textId="77777777" w:rsidR="009F0CC3" w:rsidRPr="009F0CC3" w:rsidRDefault="009F0CC3">
            <w:pPr>
              <w:pStyle w:val="07-1"/>
            </w:pPr>
            <w:r w:rsidRPr="009F0CC3">
              <w:t>测试负责人</w:t>
            </w:r>
          </w:p>
        </w:tc>
        <w:tc>
          <w:tcPr>
            <w:tcW w:w="0" w:type="auto"/>
            <w:hideMark/>
          </w:tcPr>
          <w:p w14:paraId="287034AF" w14:textId="77777777" w:rsidR="009F0CC3" w:rsidRPr="009F0CC3" w:rsidRDefault="009F0CC3">
            <w:pPr>
              <w:pStyle w:val="07-1"/>
            </w:pPr>
            <w:r w:rsidRPr="009F0CC3">
              <w:t>《测试计划》评审通过</w:t>
            </w:r>
          </w:p>
        </w:tc>
      </w:tr>
      <w:tr w:rsidR="00000000" w:rsidRPr="009F0CC3" w14:paraId="18837521" w14:textId="77777777">
        <w:tc>
          <w:tcPr>
            <w:tcW w:w="0" w:type="auto"/>
            <w:hideMark/>
          </w:tcPr>
          <w:p w14:paraId="25D463BF" w14:textId="77777777" w:rsidR="009F0CC3" w:rsidRPr="009F0CC3" w:rsidRDefault="009F0CC3">
            <w:pPr>
              <w:pStyle w:val="07-1"/>
            </w:pPr>
            <w:r w:rsidRPr="009F0CC3">
              <w:t>W-MOB-AR-01</w:t>
            </w:r>
          </w:p>
        </w:tc>
        <w:tc>
          <w:tcPr>
            <w:tcW w:w="0" w:type="auto"/>
            <w:hideMark/>
          </w:tcPr>
          <w:p w14:paraId="60034C8F" w14:textId="77777777" w:rsidR="009F0CC3" w:rsidRPr="009F0CC3" w:rsidRDefault="009F0CC3">
            <w:pPr>
              <w:pStyle w:val="07-1"/>
            </w:pPr>
            <w:r w:rsidRPr="009F0CC3">
              <w:t>移动端适配设计（断点、交互、输入组件）</w:t>
            </w:r>
          </w:p>
        </w:tc>
        <w:tc>
          <w:tcPr>
            <w:tcW w:w="0" w:type="auto"/>
            <w:hideMark/>
          </w:tcPr>
          <w:p w14:paraId="799CF04C" w14:textId="77777777" w:rsidR="009F0CC3" w:rsidRPr="009F0CC3" w:rsidRDefault="009F0CC3">
            <w:pPr>
              <w:pStyle w:val="07-1"/>
            </w:pPr>
            <w:r w:rsidRPr="009F0CC3">
              <w:t>24</w:t>
            </w:r>
          </w:p>
        </w:tc>
        <w:tc>
          <w:tcPr>
            <w:tcW w:w="0" w:type="auto"/>
            <w:hideMark/>
          </w:tcPr>
          <w:p w14:paraId="14BB9876" w14:textId="77777777" w:rsidR="009F0CC3" w:rsidRPr="009F0CC3" w:rsidRDefault="009F0CC3">
            <w:pPr>
              <w:pStyle w:val="07-1"/>
            </w:pPr>
            <w:r w:rsidRPr="009F0CC3">
              <w:t>W-AR-02</w:t>
            </w:r>
          </w:p>
        </w:tc>
        <w:tc>
          <w:tcPr>
            <w:tcW w:w="0" w:type="auto"/>
            <w:hideMark/>
          </w:tcPr>
          <w:p w14:paraId="7BD49C4A" w14:textId="77777777" w:rsidR="009F0CC3" w:rsidRPr="009F0CC3" w:rsidRDefault="009F0CC3">
            <w:pPr>
              <w:pStyle w:val="07-1"/>
            </w:pPr>
            <w:r w:rsidRPr="009F0CC3">
              <w:t>前端负责人</w:t>
            </w:r>
          </w:p>
        </w:tc>
        <w:tc>
          <w:tcPr>
            <w:tcW w:w="0" w:type="auto"/>
            <w:hideMark/>
          </w:tcPr>
          <w:p w14:paraId="267CB048" w14:textId="77777777" w:rsidR="009F0CC3" w:rsidRPr="009F0CC3" w:rsidRDefault="009F0CC3">
            <w:pPr>
              <w:pStyle w:val="07-1"/>
            </w:pPr>
            <w:r w:rsidRPr="009F0CC3">
              <w:t>设计评审通过并形成页面清单</w:t>
            </w:r>
          </w:p>
        </w:tc>
      </w:tr>
      <w:tr w:rsidR="00000000" w:rsidRPr="009F0CC3" w14:paraId="00ACB603" w14:textId="77777777">
        <w:tc>
          <w:tcPr>
            <w:tcW w:w="0" w:type="auto"/>
            <w:hideMark/>
          </w:tcPr>
          <w:p w14:paraId="06312498" w14:textId="77777777" w:rsidR="009F0CC3" w:rsidRPr="009F0CC3" w:rsidRDefault="009F0CC3">
            <w:pPr>
              <w:pStyle w:val="07-1"/>
            </w:pPr>
            <w:r w:rsidRPr="009F0CC3">
              <w:t>W-CHG-AR-01</w:t>
            </w:r>
          </w:p>
        </w:tc>
        <w:tc>
          <w:tcPr>
            <w:tcW w:w="0" w:type="auto"/>
            <w:hideMark/>
          </w:tcPr>
          <w:p w14:paraId="26559823" w14:textId="77777777" w:rsidR="009F0CC3" w:rsidRPr="009F0CC3" w:rsidRDefault="009F0CC3">
            <w:pPr>
              <w:pStyle w:val="07-1"/>
            </w:pPr>
            <w:r w:rsidRPr="009F0CC3">
              <w:t>半月报期次模型与状态机设计</w:t>
            </w:r>
          </w:p>
        </w:tc>
        <w:tc>
          <w:tcPr>
            <w:tcW w:w="0" w:type="auto"/>
            <w:hideMark/>
          </w:tcPr>
          <w:p w14:paraId="3CBA440B" w14:textId="77777777" w:rsidR="009F0CC3" w:rsidRPr="009F0CC3" w:rsidRDefault="009F0CC3">
            <w:pPr>
              <w:pStyle w:val="07-1"/>
            </w:pPr>
            <w:r w:rsidRPr="009F0CC3">
              <w:t>25</w:t>
            </w:r>
          </w:p>
        </w:tc>
        <w:tc>
          <w:tcPr>
            <w:tcW w:w="0" w:type="auto"/>
            <w:hideMark/>
          </w:tcPr>
          <w:p w14:paraId="50D11EDB" w14:textId="77777777" w:rsidR="009F0CC3" w:rsidRPr="009F0CC3" w:rsidRDefault="009F0CC3">
            <w:pPr>
              <w:pStyle w:val="07-1"/>
            </w:pPr>
            <w:r w:rsidRPr="009F0CC3">
              <w:t>W-AR-03</w:t>
            </w:r>
          </w:p>
        </w:tc>
        <w:tc>
          <w:tcPr>
            <w:tcW w:w="0" w:type="auto"/>
            <w:hideMark/>
          </w:tcPr>
          <w:p w14:paraId="01998EA1" w14:textId="77777777" w:rsidR="009F0CC3" w:rsidRPr="009F0CC3" w:rsidRDefault="009F0CC3">
            <w:pPr>
              <w:pStyle w:val="07-1"/>
            </w:pPr>
            <w:r w:rsidRPr="009F0CC3">
              <w:t>架构/后端</w:t>
            </w:r>
          </w:p>
        </w:tc>
        <w:tc>
          <w:tcPr>
            <w:tcW w:w="0" w:type="auto"/>
            <w:hideMark/>
          </w:tcPr>
          <w:p w14:paraId="7B016C82" w14:textId="77777777" w:rsidR="009F0CC3" w:rsidRPr="009F0CC3" w:rsidRDefault="009F0CC3">
            <w:pPr>
              <w:pStyle w:val="07-1"/>
            </w:pPr>
            <w:r w:rsidRPr="009F0CC3">
              <w:t>状态流与审核流一致性通过评审</w:t>
            </w:r>
          </w:p>
        </w:tc>
      </w:tr>
    </w:tbl>
    <w:p w14:paraId="7CCF36A0" w14:textId="77777777" w:rsidR="009F0CC3" w:rsidRPr="009F0CC3" w:rsidRDefault="009F0CC3" w:rsidP="00F33A06">
      <w:pPr>
        <w:pStyle w:val="01-"/>
        <w:ind w:firstLineChars="0" w:firstLine="0"/>
      </w:pPr>
      <w:r w:rsidRPr="009F0CC3">
        <w:t xml:space="preserve">D. </w:t>
      </w:r>
      <w:r w:rsidRPr="009F0CC3">
        <w:t>公共底座（对应</w:t>
      </w:r>
      <w:r w:rsidRPr="009F0CC3">
        <w:t xml:space="preserve"> T9</w:t>
      </w:r>
      <w:r w:rsidRPr="009F0CC3">
        <w:t>，第</w:t>
      </w:r>
      <w:r w:rsidRPr="009F0CC3">
        <w:t>21–25</w:t>
      </w:r>
      <w:r w:rsidRPr="009F0CC3">
        <w:t>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39"/>
        <w:gridCol w:w="960"/>
        <w:gridCol w:w="1161"/>
        <w:gridCol w:w="960"/>
        <w:gridCol w:w="2066"/>
      </w:tblGrid>
      <w:tr w:rsidR="00000000" w:rsidRPr="009F0CC3" w14:paraId="12BA2846" w14:textId="77777777">
        <w:tc>
          <w:tcPr>
            <w:tcW w:w="0" w:type="auto"/>
            <w:hideMark/>
          </w:tcPr>
          <w:p w14:paraId="346F9868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38368B99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1F9640CE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6240D89B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6CC28DDE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7EC97C80" w14:textId="77777777" w:rsidR="009F0CC3" w:rsidRPr="009F0CC3" w:rsidRDefault="009F0CC3">
            <w:pPr>
              <w:pStyle w:val="07-1"/>
            </w:pPr>
            <w:r w:rsidRPr="009F0CC3">
              <w:t>DoD</w:t>
            </w:r>
          </w:p>
        </w:tc>
      </w:tr>
      <w:tr w:rsidR="00000000" w:rsidRPr="009F0CC3" w14:paraId="63591F3E" w14:textId="77777777">
        <w:tc>
          <w:tcPr>
            <w:tcW w:w="0" w:type="auto"/>
            <w:hideMark/>
          </w:tcPr>
          <w:p w14:paraId="0AA7BCF5" w14:textId="77777777" w:rsidR="009F0CC3" w:rsidRPr="009F0CC3" w:rsidRDefault="009F0CC3">
            <w:pPr>
              <w:pStyle w:val="07-1"/>
            </w:pPr>
            <w:r w:rsidRPr="009F0CC3">
              <w:t>W-CORE-01</w:t>
            </w:r>
          </w:p>
        </w:tc>
        <w:tc>
          <w:tcPr>
            <w:tcW w:w="0" w:type="auto"/>
            <w:hideMark/>
          </w:tcPr>
          <w:p w14:paraId="6008A6F8" w14:textId="77777777" w:rsidR="009F0CC3" w:rsidRPr="009F0CC3" w:rsidRDefault="009F0CC3">
            <w:pPr>
              <w:pStyle w:val="07-1"/>
            </w:pPr>
            <w:r w:rsidRPr="009F0CC3">
              <w:t>统一认证与会话管理</w:t>
            </w:r>
          </w:p>
        </w:tc>
        <w:tc>
          <w:tcPr>
            <w:tcW w:w="0" w:type="auto"/>
            <w:hideMark/>
          </w:tcPr>
          <w:p w14:paraId="46FA5920" w14:textId="77777777" w:rsidR="009F0CC3" w:rsidRPr="009F0CC3" w:rsidRDefault="009F0CC3">
            <w:pPr>
              <w:pStyle w:val="07-1"/>
            </w:pPr>
            <w:r w:rsidRPr="009F0CC3">
              <w:t>23</w:t>
            </w:r>
          </w:p>
        </w:tc>
        <w:tc>
          <w:tcPr>
            <w:tcW w:w="0" w:type="auto"/>
            <w:hideMark/>
          </w:tcPr>
          <w:p w14:paraId="0D3A0316" w14:textId="77777777" w:rsidR="009F0CC3" w:rsidRPr="009F0CC3" w:rsidRDefault="009F0CC3">
            <w:pPr>
              <w:pStyle w:val="07-1"/>
            </w:pPr>
            <w:r w:rsidRPr="009F0CC3">
              <w:t>T9</w:t>
            </w:r>
          </w:p>
        </w:tc>
        <w:tc>
          <w:tcPr>
            <w:tcW w:w="0" w:type="auto"/>
            <w:hideMark/>
          </w:tcPr>
          <w:p w14:paraId="05950A09" w14:textId="77777777" w:rsidR="009F0CC3" w:rsidRPr="009F0CC3" w:rsidRDefault="009F0CC3">
            <w:pPr>
              <w:pStyle w:val="07-1"/>
            </w:pPr>
            <w:r w:rsidRPr="009F0CC3">
              <w:t>后端</w:t>
            </w:r>
          </w:p>
        </w:tc>
        <w:tc>
          <w:tcPr>
            <w:tcW w:w="0" w:type="auto"/>
            <w:hideMark/>
          </w:tcPr>
          <w:p w14:paraId="41AEA0BC" w14:textId="77777777" w:rsidR="009F0CC3" w:rsidRPr="009F0CC3" w:rsidRDefault="009F0CC3">
            <w:pPr>
              <w:pStyle w:val="07-1"/>
            </w:pPr>
            <w:r w:rsidRPr="009F0CC3">
              <w:t>登录/登出/会话超时符合SRS</w:t>
            </w:r>
          </w:p>
        </w:tc>
      </w:tr>
      <w:tr w:rsidR="00000000" w:rsidRPr="009F0CC3" w14:paraId="3C83CDB9" w14:textId="77777777">
        <w:tc>
          <w:tcPr>
            <w:tcW w:w="0" w:type="auto"/>
            <w:hideMark/>
          </w:tcPr>
          <w:p w14:paraId="6D106A48" w14:textId="77777777" w:rsidR="009F0CC3" w:rsidRPr="009F0CC3" w:rsidRDefault="009F0CC3">
            <w:pPr>
              <w:pStyle w:val="07-1"/>
            </w:pPr>
            <w:r w:rsidRPr="009F0CC3">
              <w:t>W-CORE-02</w:t>
            </w:r>
          </w:p>
        </w:tc>
        <w:tc>
          <w:tcPr>
            <w:tcW w:w="0" w:type="auto"/>
            <w:hideMark/>
          </w:tcPr>
          <w:p w14:paraId="29CA476A" w14:textId="77777777" w:rsidR="009F0CC3" w:rsidRPr="009F0CC3" w:rsidRDefault="009F0CC3">
            <w:pPr>
              <w:pStyle w:val="07-1"/>
            </w:pPr>
            <w:r w:rsidRPr="009F0CC3">
              <w:t>RBAC权限模型与菜单资源绑定</w:t>
            </w:r>
          </w:p>
        </w:tc>
        <w:tc>
          <w:tcPr>
            <w:tcW w:w="0" w:type="auto"/>
            <w:hideMark/>
          </w:tcPr>
          <w:p w14:paraId="50227FB4" w14:textId="77777777" w:rsidR="009F0CC3" w:rsidRPr="009F0CC3" w:rsidRDefault="009F0CC3">
            <w:pPr>
              <w:pStyle w:val="07-1"/>
            </w:pPr>
            <w:r w:rsidRPr="009F0CC3">
              <w:t>24</w:t>
            </w:r>
          </w:p>
        </w:tc>
        <w:tc>
          <w:tcPr>
            <w:tcW w:w="0" w:type="auto"/>
            <w:hideMark/>
          </w:tcPr>
          <w:p w14:paraId="568A0032" w14:textId="77777777" w:rsidR="009F0CC3" w:rsidRPr="009F0CC3" w:rsidRDefault="009F0CC3">
            <w:pPr>
              <w:pStyle w:val="07-1"/>
            </w:pPr>
            <w:r w:rsidRPr="009F0CC3">
              <w:t>W-CORE-01</w:t>
            </w:r>
          </w:p>
        </w:tc>
        <w:tc>
          <w:tcPr>
            <w:tcW w:w="0" w:type="auto"/>
            <w:hideMark/>
          </w:tcPr>
          <w:p w14:paraId="073655E9" w14:textId="77777777" w:rsidR="009F0CC3" w:rsidRPr="009F0CC3" w:rsidRDefault="009F0CC3">
            <w:pPr>
              <w:pStyle w:val="07-1"/>
            </w:pPr>
            <w:r w:rsidRPr="009F0CC3">
              <w:t>后端</w:t>
            </w:r>
          </w:p>
        </w:tc>
        <w:tc>
          <w:tcPr>
            <w:tcW w:w="0" w:type="auto"/>
            <w:hideMark/>
          </w:tcPr>
          <w:p w14:paraId="4A8A73A8" w14:textId="77777777" w:rsidR="009F0CC3" w:rsidRPr="009F0CC3" w:rsidRDefault="009F0CC3">
            <w:pPr>
              <w:pStyle w:val="07-1"/>
            </w:pPr>
            <w:r w:rsidRPr="009F0CC3">
              <w:t>三角色可见菜单隔离验证通过</w:t>
            </w:r>
          </w:p>
        </w:tc>
      </w:tr>
      <w:tr w:rsidR="00000000" w:rsidRPr="009F0CC3" w14:paraId="0DA887DB" w14:textId="77777777">
        <w:tc>
          <w:tcPr>
            <w:tcW w:w="0" w:type="auto"/>
            <w:hideMark/>
          </w:tcPr>
          <w:p w14:paraId="2777F5F2" w14:textId="77777777" w:rsidR="009F0CC3" w:rsidRPr="009F0CC3" w:rsidRDefault="009F0CC3">
            <w:pPr>
              <w:pStyle w:val="07-1"/>
            </w:pPr>
            <w:r w:rsidRPr="009F0CC3">
              <w:t>W-CORE-03</w:t>
            </w:r>
          </w:p>
        </w:tc>
        <w:tc>
          <w:tcPr>
            <w:tcW w:w="0" w:type="auto"/>
            <w:hideMark/>
          </w:tcPr>
          <w:p w14:paraId="4023002F" w14:textId="77777777" w:rsidR="009F0CC3" w:rsidRPr="009F0CC3" w:rsidRDefault="009F0CC3">
            <w:pPr>
              <w:pStyle w:val="07-1"/>
            </w:pPr>
            <w:r w:rsidRPr="009F0CC3">
              <w:t>操作审计日志与关键业务留痕钩子</w:t>
            </w:r>
          </w:p>
        </w:tc>
        <w:tc>
          <w:tcPr>
            <w:tcW w:w="0" w:type="auto"/>
            <w:hideMark/>
          </w:tcPr>
          <w:p w14:paraId="19CAD88D" w14:textId="77777777" w:rsidR="009F0CC3" w:rsidRPr="009F0CC3" w:rsidRDefault="009F0CC3">
            <w:pPr>
              <w:pStyle w:val="07-1"/>
            </w:pPr>
            <w:r w:rsidRPr="009F0CC3">
              <w:t>25</w:t>
            </w:r>
          </w:p>
        </w:tc>
        <w:tc>
          <w:tcPr>
            <w:tcW w:w="0" w:type="auto"/>
            <w:hideMark/>
          </w:tcPr>
          <w:p w14:paraId="15E26C05" w14:textId="77777777" w:rsidR="009F0CC3" w:rsidRPr="009F0CC3" w:rsidRDefault="009F0CC3">
            <w:pPr>
              <w:pStyle w:val="07-1"/>
            </w:pPr>
            <w:r w:rsidRPr="009F0CC3">
              <w:t>W-CORE-02</w:t>
            </w:r>
          </w:p>
        </w:tc>
        <w:tc>
          <w:tcPr>
            <w:tcW w:w="0" w:type="auto"/>
            <w:hideMark/>
          </w:tcPr>
          <w:p w14:paraId="2A56CAA5" w14:textId="77777777" w:rsidR="009F0CC3" w:rsidRPr="009F0CC3" w:rsidRDefault="009F0CC3">
            <w:pPr>
              <w:pStyle w:val="07-1"/>
            </w:pPr>
            <w:r w:rsidRPr="009F0CC3">
              <w:t>后端</w:t>
            </w:r>
          </w:p>
        </w:tc>
        <w:tc>
          <w:tcPr>
            <w:tcW w:w="0" w:type="auto"/>
            <w:hideMark/>
          </w:tcPr>
          <w:p w14:paraId="5EA8D2B6" w14:textId="77777777" w:rsidR="009F0CC3" w:rsidRPr="009F0CC3" w:rsidRDefault="009F0CC3">
            <w:pPr>
              <w:pStyle w:val="07-1"/>
            </w:pPr>
            <w:r w:rsidRPr="009F0CC3">
              <w:t>抽样操作可追溯</w:t>
            </w:r>
          </w:p>
        </w:tc>
      </w:tr>
      <w:tr w:rsidR="00000000" w:rsidRPr="009F0CC3" w14:paraId="2661FDD3" w14:textId="77777777">
        <w:tc>
          <w:tcPr>
            <w:tcW w:w="0" w:type="auto"/>
            <w:hideMark/>
          </w:tcPr>
          <w:p w14:paraId="15709A14" w14:textId="77777777" w:rsidR="009F0CC3" w:rsidRPr="009F0CC3" w:rsidRDefault="009F0CC3">
            <w:pPr>
              <w:pStyle w:val="07-1"/>
            </w:pPr>
            <w:r w:rsidRPr="009F0CC3">
              <w:t>W-CORE-04</w:t>
            </w:r>
          </w:p>
        </w:tc>
        <w:tc>
          <w:tcPr>
            <w:tcW w:w="0" w:type="auto"/>
            <w:hideMark/>
          </w:tcPr>
          <w:p w14:paraId="1BD3A99D" w14:textId="77777777" w:rsidR="009F0CC3" w:rsidRPr="009F0CC3" w:rsidRDefault="009F0CC3">
            <w:pPr>
              <w:pStyle w:val="07-1"/>
            </w:pPr>
            <w:r w:rsidRPr="009F0CC3">
              <w:t>前端布局、路由、全局异常与消息提示</w:t>
            </w:r>
          </w:p>
        </w:tc>
        <w:tc>
          <w:tcPr>
            <w:tcW w:w="0" w:type="auto"/>
            <w:hideMark/>
          </w:tcPr>
          <w:p w14:paraId="221EB64B" w14:textId="77777777" w:rsidR="009F0CC3" w:rsidRPr="009F0CC3" w:rsidRDefault="009F0CC3">
            <w:pPr>
              <w:pStyle w:val="07-1"/>
            </w:pPr>
            <w:r w:rsidRPr="009F0CC3">
              <w:t>25</w:t>
            </w:r>
          </w:p>
        </w:tc>
        <w:tc>
          <w:tcPr>
            <w:tcW w:w="0" w:type="auto"/>
            <w:hideMark/>
          </w:tcPr>
          <w:p w14:paraId="0F440EF3" w14:textId="77777777" w:rsidR="009F0CC3" w:rsidRPr="009F0CC3" w:rsidRDefault="009F0CC3">
            <w:pPr>
              <w:pStyle w:val="07-1"/>
            </w:pPr>
            <w:r w:rsidRPr="009F0CC3">
              <w:t>T9</w:t>
            </w:r>
          </w:p>
        </w:tc>
        <w:tc>
          <w:tcPr>
            <w:tcW w:w="0" w:type="auto"/>
            <w:hideMark/>
          </w:tcPr>
          <w:p w14:paraId="40FE407E" w14:textId="77777777" w:rsidR="009F0CC3" w:rsidRPr="009F0CC3" w:rsidRDefault="009F0CC3">
            <w:pPr>
              <w:pStyle w:val="07-1"/>
            </w:pPr>
            <w:r w:rsidRPr="009F0CC3">
              <w:t>前端负责人</w:t>
            </w:r>
          </w:p>
        </w:tc>
        <w:tc>
          <w:tcPr>
            <w:tcW w:w="0" w:type="auto"/>
            <w:hideMark/>
          </w:tcPr>
          <w:p w14:paraId="74FCEECC" w14:textId="77777777" w:rsidR="009F0CC3" w:rsidRPr="009F0CC3" w:rsidRDefault="009F0CC3">
            <w:pPr>
              <w:pStyle w:val="07-1"/>
            </w:pPr>
            <w:proofErr w:type="gramStart"/>
            <w:r w:rsidRPr="009F0CC3">
              <w:t>壳工程</w:t>
            </w:r>
            <w:proofErr w:type="gramEnd"/>
            <w:r w:rsidRPr="009F0CC3">
              <w:t>可演示</w:t>
            </w:r>
          </w:p>
        </w:tc>
      </w:tr>
    </w:tbl>
    <w:p w14:paraId="185348EB" w14:textId="77777777" w:rsidR="009F0CC3" w:rsidRPr="009F0CC3" w:rsidRDefault="009F0CC3" w:rsidP="00F33A06">
      <w:pPr>
        <w:pStyle w:val="01-"/>
        <w:ind w:firstLineChars="0" w:firstLine="0"/>
      </w:pPr>
      <w:r w:rsidRPr="009F0CC3">
        <w:t xml:space="preserve">E. </w:t>
      </w:r>
      <w:r w:rsidRPr="009F0CC3">
        <w:t>企业端（对应</w:t>
      </w:r>
      <w:r w:rsidRPr="009F0CC3">
        <w:t xml:space="preserve"> T10</w:t>
      </w:r>
      <w:r w:rsidRPr="009F0CC3">
        <w:t>，第</w:t>
      </w:r>
      <w:r w:rsidRPr="009F0CC3">
        <w:t>23–30</w:t>
      </w:r>
      <w:r w:rsidRPr="009F0CC3">
        <w:t>天，与公共底座并行）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2762"/>
        <w:gridCol w:w="993"/>
        <w:gridCol w:w="1161"/>
        <w:gridCol w:w="922"/>
        <w:gridCol w:w="2053"/>
      </w:tblGrid>
      <w:tr w:rsidR="00000000" w:rsidRPr="009F0CC3" w14:paraId="430DE9DB" w14:textId="77777777">
        <w:tc>
          <w:tcPr>
            <w:tcW w:w="0" w:type="auto"/>
            <w:hideMark/>
          </w:tcPr>
          <w:p w14:paraId="4E211ADD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671072AA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7D0BD08D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494CA789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1CC4056B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27109AC3" w14:textId="77777777" w:rsidR="009F0CC3" w:rsidRPr="009F0CC3" w:rsidRDefault="009F0CC3">
            <w:pPr>
              <w:pStyle w:val="07-1"/>
            </w:pPr>
            <w:r w:rsidRPr="009F0CC3">
              <w:t>DoD</w:t>
            </w:r>
          </w:p>
        </w:tc>
      </w:tr>
      <w:tr w:rsidR="00000000" w:rsidRPr="009F0CC3" w14:paraId="29104B84" w14:textId="77777777">
        <w:tc>
          <w:tcPr>
            <w:tcW w:w="0" w:type="auto"/>
            <w:hideMark/>
          </w:tcPr>
          <w:p w14:paraId="07D1472F" w14:textId="77777777" w:rsidR="009F0CC3" w:rsidRPr="009F0CC3" w:rsidRDefault="009F0CC3">
            <w:pPr>
              <w:pStyle w:val="07-1"/>
            </w:pPr>
            <w:r w:rsidRPr="009F0CC3">
              <w:t>W-ENT-01</w:t>
            </w:r>
          </w:p>
        </w:tc>
        <w:tc>
          <w:tcPr>
            <w:tcW w:w="0" w:type="auto"/>
            <w:hideMark/>
          </w:tcPr>
          <w:p w14:paraId="02A49AA3" w14:textId="77777777" w:rsidR="009F0CC3" w:rsidRPr="009F0CC3" w:rsidRDefault="009F0CC3">
            <w:pPr>
              <w:pStyle w:val="07-1"/>
            </w:pPr>
            <w:r w:rsidRPr="009F0CC3">
              <w:t>企业备案信息维护与提交省备案</w:t>
            </w:r>
          </w:p>
        </w:tc>
        <w:tc>
          <w:tcPr>
            <w:tcW w:w="0" w:type="auto"/>
            <w:hideMark/>
          </w:tcPr>
          <w:p w14:paraId="7FCD1A68" w14:textId="77777777" w:rsidR="009F0CC3" w:rsidRPr="009F0CC3" w:rsidRDefault="009F0CC3">
            <w:pPr>
              <w:pStyle w:val="07-1"/>
            </w:pPr>
            <w:r w:rsidRPr="009F0CC3">
              <w:t>27</w:t>
            </w:r>
          </w:p>
        </w:tc>
        <w:tc>
          <w:tcPr>
            <w:tcW w:w="0" w:type="auto"/>
            <w:hideMark/>
          </w:tcPr>
          <w:p w14:paraId="7A7AF4A7" w14:textId="77777777" w:rsidR="009F0CC3" w:rsidRPr="009F0CC3" w:rsidRDefault="009F0CC3">
            <w:pPr>
              <w:pStyle w:val="07-1"/>
            </w:pPr>
            <w:r w:rsidRPr="009F0CC3">
              <w:t>W-CORE-02</w:t>
            </w:r>
          </w:p>
        </w:tc>
        <w:tc>
          <w:tcPr>
            <w:tcW w:w="0" w:type="auto"/>
            <w:hideMark/>
          </w:tcPr>
          <w:p w14:paraId="5A089896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16D29E51" w14:textId="77777777" w:rsidR="009F0CC3" w:rsidRPr="009F0CC3" w:rsidRDefault="009F0CC3">
            <w:pPr>
              <w:pStyle w:val="07-1"/>
            </w:pPr>
            <w:r w:rsidRPr="009F0CC3">
              <w:t>字段校验、提交成功态</w:t>
            </w:r>
          </w:p>
        </w:tc>
      </w:tr>
      <w:tr w:rsidR="00000000" w:rsidRPr="009F0CC3" w14:paraId="5A840D3B" w14:textId="77777777">
        <w:tc>
          <w:tcPr>
            <w:tcW w:w="0" w:type="auto"/>
            <w:hideMark/>
          </w:tcPr>
          <w:p w14:paraId="712DC25E" w14:textId="77777777" w:rsidR="009F0CC3" w:rsidRPr="009F0CC3" w:rsidRDefault="009F0CC3">
            <w:pPr>
              <w:pStyle w:val="07-1"/>
            </w:pPr>
            <w:r w:rsidRPr="009F0CC3">
              <w:t>W-ENT-02</w:t>
            </w:r>
          </w:p>
        </w:tc>
        <w:tc>
          <w:tcPr>
            <w:tcW w:w="0" w:type="auto"/>
            <w:hideMark/>
          </w:tcPr>
          <w:p w14:paraId="038691EE" w14:textId="77777777" w:rsidR="009F0CC3" w:rsidRPr="009F0CC3" w:rsidRDefault="009F0CC3">
            <w:pPr>
              <w:pStyle w:val="07-1"/>
            </w:pPr>
            <w:r w:rsidRPr="009F0CC3">
              <w:t>月度数据填报（</w:t>
            </w:r>
            <w:proofErr w:type="gramStart"/>
            <w:r w:rsidRPr="009F0CC3">
              <w:t>含就业</w:t>
            </w:r>
            <w:proofErr w:type="gramEnd"/>
            <w:r w:rsidRPr="009F0CC3">
              <w:t>减少逻辑校验）</w:t>
            </w:r>
          </w:p>
        </w:tc>
        <w:tc>
          <w:tcPr>
            <w:tcW w:w="0" w:type="auto"/>
            <w:hideMark/>
          </w:tcPr>
          <w:p w14:paraId="5C98FBA6" w14:textId="77777777" w:rsidR="009F0CC3" w:rsidRPr="009F0CC3" w:rsidRDefault="009F0CC3">
            <w:pPr>
              <w:pStyle w:val="07-1"/>
            </w:pPr>
            <w:r w:rsidRPr="009F0CC3">
              <w:t>29</w:t>
            </w:r>
          </w:p>
        </w:tc>
        <w:tc>
          <w:tcPr>
            <w:tcW w:w="0" w:type="auto"/>
            <w:hideMark/>
          </w:tcPr>
          <w:p w14:paraId="73FB053D" w14:textId="77777777" w:rsidR="009F0CC3" w:rsidRPr="009F0CC3" w:rsidRDefault="009F0CC3">
            <w:pPr>
              <w:pStyle w:val="07-1"/>
            </w:pPr>
            <w:r w:rsidRPr="009F0CC3">
              <w:t>W-ENT-01</w:t>
            </w:r>
          </w:p>
        </w:tc>
        <w:tc>
          <w:tcPr>
            <w:tcW w:w="0" w:type="auto"/>
            <w:hideMark/>
          </w:tcPr>
          <w:p w14:paraId="0004F19F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58B608FF" w14:textId="77777777" w:rsidR="009F0CC3" w:rsidRPr="009F0CC3" w:rsidRDefault="009F0CC3">
            <w:pPr>
              <w:pStyle w:val="07-1"/>
            </w:pPr>
            <w:r w:rsidRPr="009F0CC3">
              <w:t>规则与《工作说明书》一致</w:t>
            </w:r>
          </w:p>
        </w:tc>
      </w:tr>
      <w:tr w:rsidR="00000000" w:rsidRPr="009F0CC3" w14:paraId="664537FB" w14:textId="77777777">
        <w:tc>
          <w:tcPr>
            <w:tcW w:w="0" w:type="auto"/>
            <w:hideMark/>
          </w:tcPr>
          <w:p w14:paraId="16FC7C09" w14:textId="77777777" w:rsidR="009F0CC3" w:rsidRPr="009F0CC3" w:rsidRDefault="009F0CC3">
            <w:pPr>
              <w:pStyle w:val="07-1"/>
            </w:pPr>
            <w:r w:rsidRPr="009F0CC3">
              <w:t>W-ENT-03</w:t>
            </w:r>
          </w:p>
        </w:tc>
        <w:tc>
          <w:tcPr>
            <w:tcW w:w="0" w:type="auto"/>
            <w:hideMark/>
          </w:tcPr>
          <w:p w14:paraId="6F2F1273" w14:textId="77777777" w:rsidR="009F0CC3" w:rsidRPr="009F0CC3" w:rsidRDefault="009F0CC3">
            <w:pPr>
              <w:pStyle w:val="07-1"/>
            </w:pPr>
            <w:r w:rsidRPr="009F0CC3">
              <w:t>历史调查期数据状态查询（只读）</w:t>
            </w:r>
          </w:p>
        </w:tc>
        <w:tc>
          <w:tcPr>
            <w:tcW w:w="0" w:type="auto"/>
            <w:hideMark/>
          </w:tcPr>
          <w:p w14:paraId="7BE3B3EB" w14:textId="77777777" w:rsidR="009F0CC3" w:rsidRPr="009F0CC3" w:rsidRDefault="009F0CC3">
            <w:pPr>
              <w:pStyle w:val="07-1"/>
            </w:pPr>
            <w:r w:rsidRPr="009F0CC3">
              <w:t>30</w:t>
            </w:r>
          </w:p>
        </w:tc>
        <w:tc>
          <w:tcPr>
            <w:tcW w:w="0" w:type="auto"/>
            <w:hideMark/>
          </w:tcPr>
          <w:p w14:paraId="697A3F2C" w14:textId="77777777" w:rsidR="009F0CC3" w:rsidRPr="009F0CC3" w:rsidRDefault="009F0CC3">
            <w:pPr>
              <w:pStyle w:val="07-1"/>
            </w:pPr>
            <w:r w:rsidRPr="009F0CC3">
              <w:t>W-ENT-02</w:t>
            </w:r>
          </w:p>
        </w:tc>
        <w:tc>
          <w:tcPr>
            <w:tcW w:w="0" w:type="auto"/>
            <w:hideMark/>
          </w:tcPr>
          <w:p w14:paraId="11D65E1E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67E56449" w14:textId="77777777" w:rsidR="009F0CC3" w:rsidRPr="009F0CC3" w:rsidRDefault="009F0CC3">
            <w:pPr>
              <w:pStyle w:val="07-1"/>
            </w:pPr>
            <w:r w:rsidRPr="009F0CC3">
              <w:t>权限内仅本企业数据</w:t>
            </w:r>
          </w:p>
        </w:tc>
      </w:tr>
      <w:tr w:rsidR="00000000" w:rsidRPr="009F0CC3" w14:paraId="4983B30F" w14:textId="77777777">
        <w:tc>
          <w:tcPr>
            <w:tcW w:w="0" w:type="auto"/>
            <w:hideMark/>
          </w:tcPr>
          <w:p w14:paraId="088194DE" w14:textId="77777777" w:rsidR="009F0CC3" w:rsidRPr="009F0CC3" w:rsidRDefault="009F0CC3">
            <w:pPr>
              <w:pStyle w:val="07-1"/>
            </w:pPr>
            <w:r w:rsidRPr="009F0CC3">
              <w:t>W-ENT-04</w:t>
            </w:r>
          </w:p>
        </w:tc>
        <w:tc>
          <w:tcPr>
            <w:tcW w:w="0" w:type="auto"/>
            <w:hideMark/>
          </w:tcPr>
          <w:p w14:paraId="6E38C5B6" w14:textId="77777777" w:rsidR="009F0CC3" w:rsidRPr="009F0CC3" w:rsidRDefault="009F0CC3">
            <w:pPr>
              <w:pStyle w:val="07-1"/>
            </w:pPr>
            <w:r w:rsidRPr="009F0CC3">
              <w:t>通知列表与详情浏览</w:t>
            </w:r>
          </w:p>
        </w:tc>
        <w:tc>
          <w:tcPr>
            <w:tcW w:w="0" w:type="auto"/>
            <w:hideMark/>
          </w:tcPr>
          <w:p w14:paraId="1305D8BF" w14:textId="77777777" w:rsidR="009F0CC3" w:rsidRPr="009F0CC3" w:rsidRDefault="009F0CC3">
            <w:pPr>
              <w:pStyle w:val="07-1"/>
            </w:pPr>
            <w:r w:rsidRPr="009F0CC3">
              <w:t>30</w:t>
            </w:r>
          </w:p>
        </w:tc>
        <w:tc>
          <w:tcPr>
            <w:tcW w:w="0" w:type="auto"/>
            <w:hideMark/>
          </w:tcPr>
          <w:p w14:paraId="6258D427" w14:textId="77777777" w:rsidR="009F0CC3" w:rsidRPr="009F0CC3" w:rsidRDefault="009F0CC3">
            <w:pPr>
              <w:pStyle w:val="07-1"/>
            </w:pPr>
            <w:r w:rsidRPr="009F0CC3">
              <w:t>W-CORE-04</w:t>
            </w:r>
          </w:p>
        </w:tc>
        <w:tc>
          <w:tcPr>
            <w:tcW w:w="0" w:type="auto"/>
            <w:hideMark/>
          </w:tcPr>
          <w:p w14:paraId="04CFC1ED" w14:textId="77777777" w:rsidR="009F0CC3" w:rsidRPr="009F0CC3" w:rsidRDefault="009F0CC3">
            <w:pPr>
              <w:pStyle w:val="07-1"/>
            </w:pPr>
            <w:r w:rsidRPr="009F0CC3">
              <w:t>前端</w:t>
            </w:r>
          </w:p>
        </w:tc>
        <w:tc>
          <w:tcPr>
            <w:tcW w:w="0" w:type="auto"/>
            <w:hideMark/>
          </w:tcPr>
          <w:p w14:paraId="314F47D6" w14:textId="77777777" w:rsidR="009F0CC3" w:rsidRPr="009F0CC3" w:rsidRDefault="009F0CC3">
            <w:pPr>
              <w:pStyle w:val="07-1"/>
            </w:pPr>
            <w:r w:rsidRPr="009F0CC3">
              <w:t>与省/</w:t>
            </w:r>
            <w:proofErr w:type="gramStart"/>
            <w:r w:rsidRPr="009F0CC3">
              <w:t>市通知</w:t>
            </w:r>
            <w:proofErr w:type="gramEnd"/>
            <w:r w:rsidRPr="009F0CC3">
              <w:t>联调通过</w:t>
            </w:r>
          </w:p>
        </w:tc>
      </w:tr>
      <w:tr w:rsidR="00000000" w:rsidRPr="009F0CC3" w14:paraId="66B56EB4" w14:textId="77777777">
        <w:tc>
          <w:tcPr>
            <w:tcW w:w="0" w:type="auto"/>
            <w:hideMark/>
          </w:tcPr>
          <w:p w14:paraId="5C7929E1" w14:textId="77777777" w:rsidR="009F0CC3" w:rsidRPr="009F0CC3" w:rsidRDefault="009F0CC3">
            <w:pPr>
              <w:pStyle w:val="07-1"/>
            </w:pPr>
            <w:r w:rsidRPr="009F0CC3">
              <w:t>W-ENT-05</w:t>
            </w:r>
          </w:p>
        </w:tc>
        <w:tc>
          <w:tcPr>
            <w:tcW w:w="0" w:type="auto"/>
            <w:hideMark/>
          </w:tcPr>
          <w:p w14:paraId="2F487801" w14:textId="77777777" w:rsidR="009F0CC3" w:rsidRPr="009F0CC3" w:rsidRDefault="009F0CC3">
            <w:pPr>
              <w:pStyle w:val="07-1"/>
            </w:pPr>
            <w:r w:rsidRPr="009F0CC3">
              <w:t>密码修改</w:t>
            </w:r>
          </w:p>
        </w:tc>
        <w:tc>
          <w:tcPr>
            <w:tcW w:w="0" w:type="auto"/>
            <w:hideMark/>
          </w:tcPr>
          <w:p w14:paraId="0A307AFC" w14:textId="77777777" w:rsidR="009F0CC3" w:rsidRPr="009F0CC3" w:rsidRDefault="009F0CC3">
            <w:pPr>
              <w:pStyle w:val="07-1"/>
            </w:pPr>
            <w:r w:rsidRPr="009F0CC3">
              <w:t>30</w:t>
            </w:r>
          </w:p>
        </w:tc>
        <w:tc>
          <w:tcPr>
            <w:tcW w:w="0" w:type="auto"/>
            <w:hideMark/>
          </w:tcPr>
          <w:p w14:paraId="00EAC701" w14:textId="77777777" w:rsidR="009F0CC3" w:rsidRPr="009F0CC3" w:rsidRDefault="009F0CC3">
            <w:pPr>
              <w:pStyle w:val="07-1"/>
            </w:pPr>
            <w:r w:rsidRPr="009F0CC3">
              <w:t>W-CORE-01</w:t>
            </w:r>
          </w:p>
        </w:tc>
        <w:tc>
          <w:tcPr>
            <w:tcW w:w="0" w:type="auto"/>
            <w:hideMark/>
          </w:tcPr>
          <w:p w14:paraId="49E12058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5CA2A589" w14:textId="77777777" w:rsidR="009F0CC3" w:rsidRPr="009F0CC3" w:rsidRDefault="009F0CC3">
            <w:pPr>
              <w:pStyle w:val="07-1"/>
            </w:pPr>
            <w:r w:rsidRPr="009F0CC3">
              <w:t>符合安全存储要求</w:t>
            </w:r>
          </w:p>
        </w:tc>
      </w:tr>
    </w:tbl>
    <w:p w14:paraId="5964EBD8" w14:textId="77777777" w:rsidR="009F0CC3" w:rsidRPr="009F0CC3" w:rsidRDefault="009F0CC3" w:rsidP="00F33A06">
      <w:pPr>
        <w:pStyle w:val="01-"/>
        <w:ind w:firstLineChars="0" w:firstLine="0"/>
      </w:pPr>
      <w:r w:rsidRPr="009F0CC3">
        <w:t xml:space="preserve">F. </w:t>
      </w:r>
      <w:r w:rsidRPr="009F0CC3">
        <w:t>市级端（对应</w:t>
      </w:r>
      <w:r w:rsidRPr="009F0CC3">
        <w:t xml:space="preserve"> T11</w:t>
      </w:r>
      <w:r w:rsidRPr="009F0CC3">
        <w:t>，第</w:t>
      </w:r>
      <w:r w:rsidRPr="009F0CC3">
        <w:t>26–31</w:t>
      </w:r>
      <w:r w:rsidRPr="009F0CC3">
        <w:t>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35"/>
        <w:gridCol w:w="1121"/>
        <w:gridCol w:w="1161"/>
        <w:gridCol w:w="1034"/>
        <w:gridCol w:w="1835"/>
      </w:tblGrid>
      <w:tr w:rsidR="00000000" w:rsidRPr="009F0CC3" w14:paraId="5017F6B8" w14:textId="77777777">
        <w:tc>
          <w:tcPr>
            <w:tcW w:w="0" w:type="auto"/>
            <w:hideMark/>
          </w:tcPr>
          <w:p w14:paraId="0FB8B25C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3B9F34AF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65B4FF6E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6BB80157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0D185368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7944665D" w14:textId="77777777" w:rsidR="009F0CC3" w:rsidRPr="009F0CC3" w:rsidRDefault="009F0CC3">
            <w:pPr>
              <w:pStyle w:val="07-1"/>
            </w:pPr>
            <w:r w:rsidRPr="009F0CC3">
              <w:t>DoD</w:t>
            </w:r>
          </w:p>
        </w:tc>
      </w:tr>
      <w:tr w:rsidR="00000000" w:rsidRPr="009F0CC3" w14:paraId="5C0210ED" w14:textId="77777777">
        <w:tc>
          <w:tcPr>
            <w:tcW w:w="0" w:type="auto"/>
            <w:hideMark/>
          </w:tcPr>
          <w:p w14:paraId="4260D147" w14:textId="77777777" w:rsidR="009F0CC3" w:rsidRPr="009F0CC3" w:rsidRDefault="009F0CC3">
            <w:pPr>
              <w:pStyle w:val="07-1"/>
            </w:pPr>
            <w:r w:rsidRPr="009F0CC3">
              <w:t>W-CITY-01</w:t>
            </w:r>
          </w:p>
        </w:tc>
        <w:tc>
          <w:tcPr>
            <w:tcW w:w="0" w:type="auto"/>
            <w:hideMark/>
          </w:tcPr>
          <w:p w14:paraId="174961DE" w14:textId="77777777" w:rsidR="009F0CC3" w:rsidRPr="009F0CC3" w:rsidRDefault="009F0CC3">
            <w:pPr>
              <w:pStyle w:val="07-1"/>
            </w:pPr>
            <w:r w:rsidRPr="009F0CC3">
              <w:t>待审/已审列表与筛选</w:t>
            </w:r>
          </w:p>
        </w:tc>
        <w:tc>
          <w:tcPr>
            <w:tcW w:w="0" w:type="auto"/>
            <w:hideMark/>
          </w:tcPr>
          <w:p w14:paraId="753C49A7" w14:textId="77777777" w:rsidR="009F0CC3" w:rsidRPr="009F0CC3" w:rsidRDefault="009F0CC3">
            <w:pPr>
              <w:pStyle w:val="07-1"/>
            </w:pPr>
            <w:r w:rsidRPr="009F0CC3">
              <w:t>28</w:t>
            </w:r>
          </w:p>
        </w:tc>
        <w:tc>
          <w:tcPr>
            <w:tcW w:w="0" w:type="auto"/>
            <w:hideMark/>
          </w:tcPr>
          <w:p w14:paraId="24E27ADD" w14:textId="77777777" w:rsidR="009F0CC3" w:rsidRPr="009F0CC3" w:rsidRDefault="009F0CC3">
            <w:pPr>
              <w:pStyle w:val="07-1"/>
            </w:pPr>
            <w:r w:rsidRPr="009F0CC3">
              <w:t>W-ENT-02</w:t>
            </w:r>
          </w:p>
        </w:tc>
        <w:tc>
          <w:tcPr>
            <w:tcW w:w="0" w:type="auto"/>
            <w:hideMark/>
          </w:tcPr>
          <w:p w14:paraId="1F90390B" w14:textId="77777777" w:rsidR="009F0CC3" w:rsidRPr="009F0CC3" w:rsidRDefault="009F0CC3">
            <w:pPr>
              <w:pStyle w:val="07-1"/>
            </w:pPr>
            <w:r w:rsidRPr="009F0CC3">
              <w:t>前端/后</w:t>
            </w:r>
            <w:r w:rsidRPr="009F0CC3">
              <w:lastRenderedPageBreak/>
              <w:t>端</w:t>
            </w:r>
          </w:p>
        </w:tc>
        <w:tc>
          <w:tcPr>
            <w:tcW w:w="0" w:type="auto"/>
            <w:hideMark/>
          </w:tcPr>
          <w:p w14:paraId="7AE91CC8" w14:textId="77777777" w:rsidR="009F0CC3" w:rsidRPr="009F0CC3" w:rsidRDefault="009F0CC3">
            <w:pPr>
              <w:pStyle w:val="07-1"/>
            </w:pPr>
            <w:r w:rsidRPr="009F0CC3">
              <w:lastRenderedPageBreak/>
              <w:t>列表字段齐全</w:t>
            </w:r>
          </w:p>
        </w:tc>
      </w:tr>
      <w:tr w:rsidR="00000000" w:rsidRPr="009F0CC3" w14:paraId="37FFF647" w14:textId="77777777">
        <w:tc>
          <w:tcPr>
            <w:tcW w:w="0" w:type="auto"/>
            <w:hideMark/>
          </w:tcPr>
          <w:p w14:paraId="56504011" w14:textId="77777777" w:rsidR="009F0CC3" w:rsidRPr="009F0CC3" w:rsidRDefault="009F0CC3">
            <w:pPr>
              <w:pStyle w:val="07-1"/>
            </w:pPr>
            <w:r w:rsidRPr="009F0CC3">
              <w:t>W-CITY-02</w:t>
            </w:r>
          </w:p>
        </w:tc>
        <w:tc>
          <w:tcPr>
            <w:tcW w:w="0" w:type="auto"/>
            <w:hideMark/>
          </w:tcPr>
          <w:p w14:paraId="5FB6C290" w14:textId="77777777" w:rsidR="009F0CC3" w:rsidRPr="009F0CC3" w:rsidRDefault="009F0CC3">
            <w:pPr>
              <w:pStyle w:val="07-1"/>
            </w:pPr>
            <w:r w:rsidRPr="009F0CC3">
              <w:t>审核通过/退回（含退回原因）</w:t>
            </w:r>
          </w:p>
        </w:tc>
        <w:tc>
          <w:tcPr>
            <w:tcW w:w="0" w:type="auto"/>
            <w:hideMark/>
          </w:tcPr>
          <w:p w14:paraId="0152E7DB" w14:textId="77777777" w:rsidR="009F0CC3" w:rsidRPr="009F0CC3" w:rsidRDefault="009F0CC3">
            <w:pPr>
              <w:pStyle w:val="07-1"/>
            </w:pPr>
            <w:r w:rsidRPr="009F0CC3">
              <w:t>30</w:t>
            </w:r>
          </w:p>
        </w:tc>
        <w:tc>
          <w:tcPr>
            <w:tcW w:w="0" w:type="auto"/>
            <w:hideMark/>
          </w:tcPr>
          <w:p w14:paraId="6495725B" w14:textId="77777777" w:rsidR="009F0CC3" w:rsidRPr="009F0CC3" w:rsidRDefault="009F0CC3">
            <w:pPr>
              <w:pStyle w:val="07-1"/>
            </w:pPr>
            <w:r w:rsidRPr="009F0CC3">
              <w:t>W-CITY-01</w:t>
            </w:r>
          </w:p>
        </w:tc>
        <w:tc>
          <w:tcPr>
            <w:tcW w:w="0" w:type="auto"/>
            <w:hideMark/>
          </w:tcPr>
          <w:p w14:paraId="5450F6EF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411E0704" w14:textId="77777777" w:rsidR="009F0CC3" w:rsidRPr="009F0CC3" w:rsidRDefault="009F0CC3">
            <w:pPr>
              <w:pStyle w:val="07-1"/>
            </w:pPr>
            <w:r w:rsidRPr="009F0CC3">
              <w:t>状态回写企业端可见</w:t>
            </w:r>
          </w:p>
        </w:tc>
      </w:tr>
      <w:tr w:rsidR="00000000" w:rsidRPr="009F0CC3" w14:paraId="479D9686" w14:textId="77777777">
        <w:tc>
          <w:tcPr>
            <w:tcW w:w="0" w:type="auto"/>
            <w:hideMark/>
          </w:tcPr>
          <w:p w14:paraId="7197C2C1" w14:textId="77777777" w:rsidR="009F0CC3" w:rsidRPr="009F0CC3" w:rsidRDefault="009F0CC3">
            <w:pPr>
              <w:pStyle w:val="07-1"/>
            </w:pPr>
            <w:r w:rsidRPr="009F0CC3">
              <w:t>W-CITY-03</w:t>
            </w:r>
          </w:p>
        </w:tc>
        <w:tc>
          <w:tcPr>
            <w:tcW w:w="0" w:type="auto"/>
            <w:hideMark/>
          </w:tcPr>
          <w:p w14:paraId="66175275" w14:textId="77777777" w:rsidR="009F0CC3" w:rsidRPr="009F0CC3" w:rsidRDefault="009F0CC3">
            <w:pPr>
              <w:pStyle w:val="07-1"/>
            </w:pPr>
            <w:r w:rsidRPr="009F0CC3">
              <w:t>市级通知发布与维护</w:t>
            </w:r>
          </w:p>
        </w:tc>
        <w:tc>
          <w:tcPr>
            <w:tcW w:w="0" w:type="auto"/>
            <w:hideMark/>
          </w:tcPr>
          <w:p w14:paraId="27C34585" w14:textId="77777777" w:rsidR="009F0CC3" w:rsidRPr="009F0CC3" w:rsidRDefault="009F0CC3">
            <w:pPr>
              <w:pStyle w:val="07-1"/>
            </w:pPr>
            <w:r w:rsidRPr="009F0CC3">
              <w:t>31</w:t>
            </w:r>
          </w:p>
        </w:tc>
        <w:tc>
          <w:tcPr>
            <w:tcW w:w="0" w:type="auto"/>
            <w:hideMark/>
          </w:tcPr>
          <w:p w14:paraId="094ED231" w14:textId="77777777" w:rsidR="009F0CC3" w:rsidRPr="009F0CC3" w:rsidRDefault="009F0CC3">
            <w:pPr>
              <w:pStyle w:val="07-1"/>
            </w:pPr>
            <w:r w:rsidRPr="009F0CC3">
              <w:t>W-CORE-04</w:t>
            </w:r>
          </w:p>
        </w:tc>
        <w:tc>
          <w:tcPr>
            <w:tcW w:w="0" w:type="auto"/>
            <w:hideMark/>
          </w:tcPr>
          <w:p w14:paraId="2FE2513B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18531D73" w14:textId="77777777" w:rsidR="009F0CC3" w:rsidRPr="009F0CC3" w:rsidRDefault="009F0CC3">
            <w:pPr>
              <w:pStyle w:val="07-1"/>
            </w:pPr>
            <w:proofErr w:type="gramStart"/>
            <w:r w:rsidRPr="009F0CC3">
              <w:t>企业端可浏览</w:t>
            </w:r>
            <w:proofErr w:type="gramEnd"/>
          </w:p>
        </w:tc>
      </w:tr>
      <w:tr w:rsidR="00000000" w:rsidRPr="009F0CC3" w14:paraId="5033FEAC" w14:textId="77777777">
        <w:tc>
          <w:tcPr>
            <w:tcW w:w="0" w:type="auto"/>
            <w:hideMark/>
          </w:tcPr>
          <w:p w14:paraId="03A4730B" w14:textId="77777777" w:rsidR="009F0CC3" w:rsidRPr="009F0CC3" w:rsidRDefault="009F0CC3">
            <w:pPr>
              <w:pStyle w:val="07-1"/>
            </w:pPr>
            <w:r w:rsidRPr="009F0CC3">
              <w:t>W-CITY-04</w:t>
            </w:r>
          </w:p>
        </w:tc>
        <w:tc>
          <w:tcPr>
            <w:tcW w:w="0" w:type="auto"/>
            <w:hideMark/>
          </w:tcPr>
          <w:p w14:paraId="56DE10BC" w14:textId="77777777" w:rsidR="009F0CC3" w:rsidRPr="009F0CC3" w:rsidRDefault="009F0CC3">
            <w:pPr>
              <w:pStyle w:val="07-1"/>
            </w:pPr>
            <w:r w:rsidRPr="009F0CC3">
              <w:t>市级用户密码修改</w:t>
            </w:r>
          </w:p>
        </w:tc>
        <w:tc>
          <w:tcPr>
            <w:tcW w:w="0" w:type="auto"/>
            <w:hideMark/>
          </w:tcPr>
          <w:p w14:paraId="2034EECA" w14:textId="77777777" w:rsidR="009F0CC3" w:rsidRPr="009F0CC3" w:rsidRDefault="009F0CC3">
            <w:pPr>
              <w:pStyle w:val="07-1"/>
            </w:pPr>
            <w:r w:rsidRPr="009F0CC3">
              <w:t>31</w:t>
            </w:r>
          </w:p>
        </w:tc>
        <w:tc>
          <w:tcPr>
            <w:tcW w:w="0" w:type="auto"/>
            <w:hideMark/>
          </w:tcPr>
          <w:p w14:paraId="29B983D7" w14:textId="77777777" w:rsidR="009F0CC3" w:rsidRPr="009F0CC3" w:rsidRDefault="009F0CC3">
            <w:pPr>
              <w:pStyle w:val="07-1"/>
            </w:pPr>
            <w:r w:rsidRPr="009F0CC3">
              <w:t>W-CORE-01</w:t>
            </w:r>
          </w:p>
        </w:tc>
        <w:tc>
          <w:tcPr>
            <w:tcW w:w="0" w:type="auto"/>
            <w:hideMark/>
          </w:tcPr>
          <w:p w14:paraId="4D039B62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1E6CD4FF" w14:textId="77777777" w:rsidR="009F0CC3" w:rsidRPr="009F0CC3" w:rsidRDefault="009F0CC3">
            <w:pPr>
              <w:pStyle w:val="07-1"/>
            </w:pPr>
            <w:r w:rsidRPr="009F0CC3">
              <w:t>自测通过</w:t>
            </w:r>
          </w:p>
        </w:tc>
      </w:tr>
    </w:tbl>
    <w:p w14:paraId="75BDE39F" w14:textId="77777777" w:rsidR="009F0CC3" w:rsidRPr="009F0CC3" w:rsidRDefault="009F0CC3" w:rsidP="00F33A06">
      <w:pPr>
        <w:pStyle w:val="01-"/>
        <w:ind w:firstLineChars="0" w:firstLine="0"/>
      </w:pPr>
      <w:r w:rsidRPr="009F0CC3">
        <w:t xml:space="preserve">G. </w:t>
      </w:r>
      <w:r w:rsidRPr="009F0CC3">
        <w:t>省级管理（对应</w:t>
      </w:r>
      <w:r w:rsidRPr="009F0CC3">
        <w:t xml:space="preserve"> T12</w:t>
      </w:r>
      <w:r w:rsidRPr="009F0CC3">
        <w:t>，第</w:t>
      </w:r>
      <w:r w:rsidRPr="009F0CC3">
        <w:t>28–36</w:t>
      </w:r>
      <w:r w:rsidRPr="009F0CC3">
        <w:t>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870"/>
        <w:gridCol w:w="1003"/>
        <w:gridCol w:w="1161"/>
        <w:gridCol w:w="930"/>
        <w:gridCol w:w="1822"/>
      </w:tblGrid>
      <w:tr w:rsidR="00000000" w:rsidRPr="009F0CC3" w14:paraId="1A488434" w14:textId="77777777">
        <w:tc>
          <w:tcPr>
            <w:tcW w:w="0" w:type="auto"/>
            <w:hideMark/>
          </w:tcPr>
          <w:p w14:paraId="10D2547C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6FFFC720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42870BAA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51D7481B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4AF61B5C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5E84734F" w14:textId="77777777" w:rsidR="009F0CC3" w:rsidRPr="009F0CC3" w:rsidRDefault="009F0CC3">
            <w:pPr>
              <w:pStyle w:val="07-1"/>
            </w:pPr>
            <w:r w:rsidRPr="009F0CC3">
              <w:t>DoD</w:t>
            </w:r>
          </w:p>
        </w:tc>
      </w:tr>
      <w:tr w:rsidR="00000000" w:rsidRPr="009F0CC3" w14:paraId="58606878" w14:textId="77777777">
        <w:tc>
          <w:tcPr>
            <w:tcW w:w="0" w:type="auto"/>
            <w:hideMark/>
          </w:tcPr>
          <w:p w14:paraId="6B0484F2" w14:textId="77777777" w:rsidR="009F0CC3" w:rsidRPr="009F0CC3" w:rsidRDefault="009F0CC3">
            <w:pPr>
              <w:pStyle w:val="07-1"/>
            </w:pPr>
            <w:r w:rsidRPr="009F0CC3">
              <w:t>W-PROV-01</w:t>
            </w:r>
          </w:p>
        </w:tc>
        <w:tc>
          <w:tcPr>
            <w:tcW w:w="0" w:type="auto"/>
            <w:hideMark/>
          </w:tcPr>
          <w:p w14:paraId="276D31C0" w14:textId="77777777" w:rsidR="009F0CC3" w:rsidRPr="009F0CC3" w:rsidRDefault="009F0CC3">
            <w:pPr>
              <w:pStyle w:val="07-1"/>
            </w:pPr>
            <w:r w:rsidRPr="009F0CC3">
              <w:t>企业账号创建与角色分配</w:t>
            </w:r>
          </w:p>
        </w:tc>
        <w:tc>
          <w:tcPr>
            <w:tcW w:w="0" w:type="auto"/>
            <w:hideMark/>
          </w:tcPr>
          <w:p w14:paraId="231A53B7" w14:textId="77777777" w:rsidR="009F0CC3" w:rsidRPr="009F0CC3" w:rsidRDefault="009F0CC3">
            <w:pPr>
              <w:pStyle w:val="07-1"/>
            </w:pPr>
            <w:r w:rsidRPr="009F0CC3">
              <w:t>30</w:t>
            </w:r>
          </w:p>
        </w:tc>
        <w:tc>
          <w:tcPr>
            <w:tcW w:w="0" w:type="auto"/>
            <w:hideMark/>
          </w:tcPr>
          <w:p w14:paraId="440A5977" w14:textId="77777777" w:rsidR="009F0CC3" w:rsidRPr="009F0CC3" w:rsidRDefault="009F0CC3">
            <w:pPr>
              <w:pStyle w:val="07-1"/>
            </w:pPr>
            <w:r w:rsidRPr="009F0CC3">
              <w:t>W-CORE-02</w:t>
            </w:r>
          </w:p>
        </w:tc>
        <w:tc>
          <w:tcPr>
            <w:tcW w:w="0" w:type="auto"/>
            <w:hideMark/>
          </w:tcPr>
          <w:p w14:paraId="5C16F6BB" w14:textId="77777777" w:rsidR="009F0CC3" w:rsidRPr="009F0CC3" w:rsidRDefault="009F0CC3">
            <w:pPr>
              <w:pStyle w:val="07-1"/>
            </w:pPr>
            <w:r w:rsidRPr="009F0CC3">
              <w:t>后端/前端</w:t>
            </w:r>
          </w:p>
        </w:tc>
        <w:tc>
          <w:tcPr>
            <w:tcW w:w="0" w:type="auto"/>
            <w:hideMark/>
          </w:tcPr>
          <w:p w14:paraId="78044F3A" w14:textId="77777777" w:rsidR="009F0CC3" w:rsidRPr="009F0CC3" w:rsidRDefault="009F0CC3">
            <w:pPr>
              <w:pStyle w:val="07-1"/>
            </w:pPr>
            <w:r w:rsidRPr="009F0CC3">
              <w:t>与SRS用户管理一致</w:t>
            </w:r>
          </w:p>
        </w:tc>
      </w:tr>
      <w:tr w:rsidR="00000000" w:rsidRPr="009F0CC3" w14:paraId="184C9500" w14:textId="77777777">
        <w:tc>
          <w:tcPr>
            <w:tcW w:w="0" w:type="auto"/>
            <w:hideMark/>
          </w:tcPr>
          <w:p w14:paraId="05949BF0" w14:textId="77777777" w:rsidR="009F0CC3" w:rsidRPr="009F0CC3" w:rsidRDefault="009F0CC3">
            <w:pPr>
              <w:pStyle w:val="07-1"/>
            </w:pPr>
            <w:r w:rsidRPr="009F0CC3">
              <w:t>W-PROV-02</w:t>
            </w:r>
          </w:p>
        </w:tc>
        <w:tc>
          <w:tcPr>
            <w:tcW w:w="0" w:type="auto"/>
            <w:hideMark/>
          </w:tcPr>
          <w:p w14:paraId="312EFF95" w14:textId="77777777" w:rsidR="009F0CC3" w:rsidRPr="009F0CC3" w:rsidRDefault="009F0CC3">
            <w:pPr>
              <w:pStyle w:val="07-1"/>
            </w:pPr>
            <w:r w:rsidRPr="009F0CC3">
              <w:t>企业备案审核与列表查询导出</w:t>
            </w:r>
          </w:p>
        </w:tc>
        <w:tc>
          <w:tcPr>
            <w:tcW w:w="0" w:type="auto"/>
            <w:hideMark/>
          </w:tcPr>
          <w:p w14:paraId="730FD636" w14:textId="77777777" w:rsidR="009F0CC3" w:rsidRPr="009F0CC3" w:rsidRDefault="009F0CC3">
            <w:pPr>
              <w:pStyle w:val="07-1"/>
            </w:pPr>
            <w:r w:rsidRPr="009F0CC3">
              <w:t>32</w:t>
            </w:r>
          </w:p>
        </w:tc>
        <w:tc>
          <w:tcPr>
            <w:tcW w:w="0" w:type="auto"/>
            <w:hideMark/>
          </w:tcPr>
          <w:p w14:paraId="4199C2B7" w14:textId="77777777" w:rsidR="009F0CC3" w:rsidRPr="009F0CC3" w:rsidRDefault="009F0CC3">
            <w:pPr>
              <w:pStyle w:val="07-1"/>
            </w:pPr>
            <w:r w:rsidRPr="009F0CC3">
              <w:t>W-ENT-01</w:t>
            </w:r>
          </w:p>
        </w:tc>
        <w:tc>
          <w:tcPr>
            <w:tcW w:w="0" w:type="auto"/>
            <w:hideMark/>
          </w:tcPr>
          <w:p w14:paraId="42CFABF0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3403FEA3" w14:textId="77777777" w:rsidR="009F0CC3" w:rsidRPr="009F0CC3" w:rsidRDefault="009F0CC3">
            <w:pPr>
              <w:pStyle w:val="07-1"/>
            </w:pPr>
            <w:r w:rsidRPr="009F0CC3">
              <w:t>Excel导出可用</w:t>
            </w:r>
          </w:p>
        </w:tc>
      </w:tr>
      <w:tr w:rsidR="00000000" w:rsidRPr="009F0CC3" w14:paraId="513CAB7A" w14:textId="77777777">
        <w:tc>
          <w:tcPr>
            <w:tcW w:w="0" w:type="auto"/>
            <w:hideMark/>
          </w:tcPr>
          <w:p w14:paraId="4CFCD60C" w14:textId="77777777" w:rsidR="009F0CC3" w:rsidRPr="009F0CC3" w:rsidRDefault="009F0CC3">
            <w:pPr>
              <w:pStyle w:val="07-1"/>
            </w:pPr>
            <w:r w:rsidRPr="009F0CC3">
              <w:t>W-PROV-03</w:t>
            </w:r>
          </w:p>
        </w:tc>
        <w:tc>
          <w:tcPr>
            <w:tcW w:w="0" w:type="auto"/>
            <w:hideMark/>
          </w:tcPr>
          <w:p w14:paraId="1AAC7B47" w14:textId="77777777" w:rsidR="009F0CC3" w:rsidRPr="009F0CC3" w:rsidRDefault="009F0CC3">
            <w:pPr>
              <w:pStyle w:val="07-1"/>
            </w:pPr>
            <w:r w:rsidRPr="009F0CC3">
              <w:t>报表管理（查看/退回/通过/上报部级）</w:t>
            </w:r>
          </w:p>
        </w:tc>
        <w:tc>
          <w:tcPr>
            <w:tcW w:w="0" w:type="auto"/>
            <w:hideMark/>
          </w:tcPr>
          <w:p w14:paraId="6602225D" w14:textId="77777777" w:rsidR="009F0CC3" w:rsidRPr="009F0CC3" w:rsidRDefault="009F0CC3">
            <w:pPr>
              <w:pStyle w:val="07-1"/>
            </w:pPr>
            <w:r w:rsidRPr="009F0CC3">
              <w:t>34</w:t>
            </w:r>
          </w:p>
        </w:tc>
        <w:tc>
          <w:tcPr>
            <w:tcW w:w="0" w:type="auto"/>
            <w:hideMark/>
          </w:tcPr>
          <w:p w14:paraId="7AED463D" w14:textId="77777777" w:rsidR="009F0CC3" w:rsidRPr="009F0CC3" w:rsidRDefault="009F0CC3">
            <w:pPr>
              <w:pStyle w:val="07-1"/>
            </w:pPr>
            <w:r w:rsidRPr="009F0CC3">
              <w:t>W-CITY-02</w:t>
            </w:r>
          </w:p>
        </w:tc>
        <w:tc>
          <w:tcPr>
            <w:tcW w:w="0" w:type="auto"/>
            <w:hideMark/>
          </w:tcPr>
          <w:p w14:paraId="7BAC870C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24C5BEFD" w14:textId="77777777" w:rsidR="009F0CC3" w:rsidRPr="009F0CC3" w:rsidRDefault="009F0CC3">
            <w:pPr>
              <w:pStyle w:val="07-1"/>
            </w:pPr>
            <w:r w:rsidRPr="009F0CC3">
              <w:t>主状态机闭环</w:t>
            </w:r>
          </w:p>
        </w:tc>
      </w:tr>
      <w:tr w:rsidR="00000000" w:rsidRPr="009F0CC3" w14:paraId="5FB87F1C" w14:textId="77777777">
        <w:tc>
          <w:tcPr>
            <w:tcW w:w="0" w:type="auto"/>
            <w:hideMark/>
          </w:tcPr>
          <w:p w14:paraId="1F8B50AC" w14:textId="77777777" w:rsidR="009F0CC3" w:rsidRPr="009F0CC3" w:rsidRDefault="009F0CC3">
            <w:pPr>
              <w:pStyle w:val="07-1"/>
            </w:pPr>
            <w:r w:rsidRPr="009F0CC3">
              <w:t>W-PROV-04</w:t>
            </w:r>
          </w:p>
        </w:tc>
        <w:tc>
          <w:tcPr>
            <w:tcW w:w="0" w:type="auto"/>
            <w:hideMark/>
          </w:tcPr>
          <w:p w14:paraId="3EA298CC" w14:textId="77777777" w:rsidR="009F0CC3" w:rsidRPr="009F0CC3" w:rsidRDefault="009F0CC3">
            <w:pPr>
              <w:pStyle w:val="07-1"/>
            </w:pPr>
            <w:r w:rsidRPr="009F0CC3">
              <w:t>数据修改（留痕）/删除/退回</w:t>
            </w:r>
          </w:p>
        </w:tc>
        <w:tc>
          <w:tcPr>
            <w:tcW w:w="0" w:type="auto"/>
            <w:hideMark/>
          </w:tcPr>
          <w:p w14:paraId="7ECC9A6E" w14:textId="77777777" w:rsidR="009F0CC3" w:rsidRPr="009F0CC3" w:rsidRDefault="009F0CC3">
            <w:pPr>
              <w:pStyle w:val="07-1"/>
            </w:pPr>
            <w:r w:rsidRPr="009F0CC3">
              <w:t>35</w:t>
            </w:r>
          </w:p>
        </w:tc>
        <w:tc>
          <w:tcPr>
            <w:tcW w:w="0" w:type="auto"/>
            <w:hideMark/>
          </w:tcPr>
          <w:p w14:paraId="0A4D6361" w14:textId="77777777" w:rsidR="009F0CC3" w:rsidRPr="009F0CC3" w:rsidRDefault="009F0CC3">
            <w:pPr>
              <w:pStyle w:val="07-1"/>
            </w:pPr>
            <w:r w:rsidRPr="009F0CC3">
              <w:t>W-PROV-03</w:t>
            </w:r>
          </w:p>
        </w:tc>
        <w:tc>
          <w:tcPr>
            <w:tcW w:w="0" w:type="auto"/>
            <w:hideMark/>
          </w:tcPr>
          <w:p w14:paraId="55EA25A0" w14:textId="77777777" w:rsidR="009F0CC3" w:rsidRPr="009F0CC3" w:rsidRDefault="009F0CC3">
            <w:pPr>
              <w:pStyle w:val="07-1"/>
            </w:pPr>
            <w:r w:rsidRPr="009F0CC3">
              <w:t>后端/前端</w:t>
            </w:r>
          </w:p>
        </w:tc>
        <w:tc>
          <w:tcPr>
            <w:tcW w:w="0" w:type="auto"/>
            <w:hideMark/>
          </w:tcPr>
          <w:p w14:paraId="12B25D78" w14:textId="77777777" w:rsidR="009F0CC3" w:rsidRPr="009F0CC3" w:rsidRDefault="009F0CC3">
            <w:pPr>
              <w:pStyle w:val="07-1"/>
            </w:pPr>
            <w:r w:rsidRPr="009F0CC3">
              <w:t>原始数据保留策略验证</w:t>
            </w:r>
          </w:p>
        </w:tc>
      </w:tr>
      <w:tr w:rsidR="00000000" w:rsidRPr="009F0CC3" w14:paraId="1BE113A8" w14:textId="77777777">
        <w:tc>
          <w:tcPr>
            <w:tcW w:w="0" w:type="auto"/>
            <w:hideMark/>
          </w:tcPr>
          <w:p w14:paraId="43F1500E" w14:textId="77777777" w:rsidR="009F0CC3" w:rsidRPr="009F0CC3" w:rsidRDefault="009F0CC3">
            <w:pPr>
              <w:pStyle w:val="07-1"/>
            </w:pPr>
            <w:r w:rsidRPr="009F0CC3">
              <w:t>W-PROV-05</w:t>
            </w:r>
          </w:p>
        </w:tc>
        <w:tc>
          <w:tcPr>
            <w:tcW w:w="0" w:type="auto"/>
            <w:hideMark/>
          </w:tcPr>
          <w:p w14:paraId="1B98FEBB" w14:textId="77777777" w:rsidR="009F0CC3" w:rsidRPr="009F0CC3" w:rsidRDefault="009F0CC3">
            <w:pPr>
              <w:pStyle w:val="07-1"/>
            </w:pPr>
            <w:r w:rsidRPr="009F0CC3">
              <w:t>数据汇总与条件查询导出</w:t>
            </w:r>
          </w:p>
        </w:tc>
        <w:tc>
          <w:tcPr>
            <w:tcW w:w="0" w:type="auto"/>
            <w:hideMark/>
          </w:tcPr>
          <w:p w14:paraId="57711703" w14:textId="77777777" w:rsidR="009F0CC3" w:rsidRPr="009F0CC3" w:rsidRDefault="009F0CC3">
            <w:pPr>
              <w:pStyle w:val="07-1"/>
            </w:pPr>
            <w:r w:rsidRPr="009F0CC3">
              <w:t>36</w:t>
            </w:r>
          </w:p>
        </w:tc>
        <w:tc>
          <w:tcPr>
            <w:tcW w:w="0" w:type="auto"/>
            <w:hideMark/>
          </w:tcPr>
          <w:p w14:paraId="288CA815" w14:textId="77777777" w:rsidR="009F0CC3" w:rsidRPr="009F0CC3" w:rsidRDefault="009F0CC3">
            <w:pPr>
              <w:pStyle w:val="07-1"/>
            </w:pPr>
            <w:r w:rsidRPr="009F0CC3">
              <w:t>W-PROV-03</w:t>
            </w:r>
          </w:p>
        </w:tc>
        <w:tc>
          <w:tcPr>
            <w:tcW w:w="0" w:type="auto"/>
            <w:hideMark/>
          </w:tcPr>
          <w:p w14:paraId="3718E6E0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515DF086" w14:textId="77777777" w:rsidR="009F0CC3" w:rsidRPr="009F0CC3" w:rsidRDefault="009F0CC3">
            <w:pPr>
              <w:pStyle w:val="07-1"/>
            </w:pPr>
            <w:r w:rsidRPr="009F0CC3">
              <w:t>汇总口径经BA确认</w:t>
            </w:r>
          </w:p>
        </w:tc>
      </w:tr>
      <w:tr w:rsidR="00000000" w:rsidRPr="009F0CC3" w14:paraId="2771C778" w14:textId="77777777">
        <w:tc>
          <w:tcPr>
            <w:tcW w:w="0" w:type="auto"/>
            <w:hideMark/>
          </w:tcPr>
          <w:p w14:paraId="24BBD8BE" w14:textId="77777777" w:rsidR="009F0CC3" w:rsidRPr="009F0CC3" w:rsidRDefault="009F0CC3">
            <w:pPr>
              <w:pStyle w:val="07-1"/>
            </w:pPr>
            <w:r w:rsidRPr="009F0CC3">
              <w:t>W-PROV-06</w:t>
            </w:r>
          </w:p>
        </w:tc>
        <w:tc>
          <w:tcPr>
            <w:tcW w:w="0" w:type="auto"/>
            <w:hideMark/>
          </w:tcPr>
          <w:p w14:paraId="5576BA27" w14:textId="77777777" w:rsidR="009F0CC3" w:rsidRPr="009F0CC3" w:rsidRDefault="009F0CC3">
            <w:pPr>
              <w:pStyle w:val="07-1"/>
            </w:pPr>
            <w:r w:rsidRPr="009F0CC3">
              <w:t>调查期（上报时限）配置</w:t>
            </w:r>
          </w:p>
        </w:tc>
        <w:tc>
          <w:tcPr>
            <w:tcW w:w="0" w:type="auto"/>
            <w:hideMark/>
          </w:tcPr>
          <w:p w14:paraId="46D04ECC" w14:textId="77777777" w:rsidR="009F0CC3" w:rsidRPr="009F0CC3" w:rsidRDefault="009F0CC3">
            <w:pPr>
              <w:pStyle w:val="07-1"/>
            </w:pPr>
            <w:r w:rsidRPr="009F0CC3">
              <w:t>33</w:t>
            </w:r>
          </w:p>
        </w:tc>
        <w:tc>
          <w:tcPr>
            <w:tcW w:w="0" w:type="auto"/>
            <w:hideMark/>
          </w:tcPr>
          <w:p w14:paraId="406BBFC7" w14:textId="77777777" w:rsidR="009F0CC3" w:rsidRPr="009F0CC3" w:rsidRDefault="009F0CC3">
            <w:pPr>
              <w:pStyle w:val="07-1"/>
            </w:pPr>
            <w:r w:rsidRPr="009F0CC3">
              <w:t>W-CORE-02</w:t>
            </w:r>
          </w:p>
        </w:tc>
        <w:tc>
          <w:tcPr>
            <w:tcW w:w="0" w:type="auto"/>
            <w:hideMark/>
          </w:tcPr>
          <w:p w14:paraId="00A8FCB4" w14:textId="77777777" w:rsidR="009F0CC3" w:rsidRPr="009F0CC3" w:rsidRDefault="009F0CC3">
            <w:pPr>
              <w:pStyle w:val="07-1"/>
            </w:pPr>
            <w:r w:rsidRPr="009F0CC3">
              <w:t>后端/前端</w:t>
            </w:r>
          </w:p>
        </w:tc>
        <w:tc>
          <w:tcPr>
            <w:tcW w:w="0" w:type="auto"/>
            <w:hideMark/>
          </w:tcPr>
          <w:p w14:paraId="6DF33CD6" w14:textId="77777777" w:rsidR="009F0CC3" w:rsidRPr="009F0CC3" w:rsidRDefault="009F0CC3">
            <w:pPr>
              <w:pStyle w:val="07-1"/>
            </w:pPr>
            <w:r w:rsidRPr="009F0CC3">
              <w:t>企业填报窗口受控</w:t>
            </w:r>
          </w:p>
        </w:tc>
      </w:tr>
      <w:tr w:rsidR="00000000" w:rsidRPr="009F0CC3" w14:paraId="0743138C" w14:textId="77777777">
        <w:tc>
          <w:tcPr>
            <w:tcW w:w="0" w:type="auto"/>
            <w:hideMark/>
          </w:tcPr>
          <w:p w14:paraId="52FE10FF" w14:textId="77777777" w:rsidR="009F0CC3" w:rsidRPr="009F0CC3" w:rsidRDefault="009F0CC3">
            <w:pPr>
              <w:pStyle w:val="07-1"/>
            </w:pPr>
            <w:r w:rsidRPr="009F0CC3">
              <w:t>W-PROV-07</w:t>
            </w:r>
          </w:p>
        </w:tc>
        <w:tc>
          <w:tcPr>
            <w:tcW w:w="0" w:type="auto"/>
            <w:hideMark/>
          </w:tcPr>
          <w:p w14:paraId="77DEEEA2" w14:textId="77777777" w:rsidR="009F0CC3" w:rsidRPr="009F0CC3" w:rsidRDefault="009F0CC3">
            <w:pPr>
              <w:pStyle w:val="07-1"/>
            </w:pPr>
            <w:r w:rsidRPr="009F0CC3">
              <w:t>用户/角色管理与系统监控页</w:t>
            </w:r>
          </w:p>
        </w:tc>
        <w:tc>
          <w:tcPr>
            <w:tcW w:w="0" w:type="auto"/>
            <w:hideMark/>
          </w:tcPr>
          <w:p w14:paraId="3E75C18D" w14:textId="77777777" w:rsidR="009F0CC3" w:rsidRPr="009F0CC3" w:rsidRDefault="009F0CC3">
            <w:pPr>
              <w:pStyle w:val="07-1"/>
            </w:pPr>
            <w:r w:rsidRPr="009F0CC3">
              <w:t>36</w:t>
            </w:r>
          </w:p>
        </w:tc>
        <w:tc>
          <w:tcPr>
            <w:tcW w:w="0" w:type="auto"/>
            <w:hideMark/>
          </w:tcPr>
          <w:p w14:paraId="468F0C13" w14:textId="77777777" w:rsidR="009F0CC3" w:rsidRPr="009F0CC3" w:rsidRDefault="009F0CC3">
            <w:pPr>
              <w:pStyle w:val="07-1"/>
            </w:pPr>
            <w:r w:rsidRPr="009F0CC3">
              <w:t>W-CORE-02</w:t>
            </w:r>
          </w:p>
        </w:tc>
        <w:tc>
          <w:tcPr>
            <w:tcW w:w="0" w:type="auto"/>
            <w:hideMark/>
          </w:tcPr>
          <w:p w14:paraId="78CF042C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38E012EE" w14:textId="77777777" w:rsidR="009F0CC3" w:rsidRPr="009F0CC3" w:rsidRDefault="009F0CC3">
            <w:pPr>
              <w:pStyle w:val="07-1"/>
            </w:pPr>
            <w:r w:rsidRPr="009F0CC3">
              <w:t>监控</w:t>
            </w:r>
            <w:proofErr w:type="gramStart"/>
            <w:r w:rsidRPr="009F0CC3">
              <w:t>项满足</w:t>
            </w:r>
            <w:proofErr w:type="gramEnd"/>
            <w:r w:rsidRPr="009F0CC3">
              <w:t>SRS概述</w:t>
            </w:r>
          </w:p>
        </w:tc>
      </w:tr>
    </w:tbl>
    <w:p w14:paraId="3351A898" w14:textId="77777777" w:rsidR="009F0CC3" w:rsidRPr="009F0CC3" w:rsidRDefault="009F0CC3" w:rsidP="00F33A06">
      <w:pPr>
        <w:pStyle w:val="01-"/>
        <w:ind w:firstLineChars="0" w:firstLine="0"/>
      </w:pPr>
      <w:r w:rsidRPr="009F0CC3">
        <w:t xml:space="preserve">H. </w:t>
      </w:r>
      <w:r w:rsidRPr="009F0CC3">
        <w:t>分析与国家接口（对应</w:t>
      </w:r>
      <w:r w:rsidRPr="009F0CC3">
        <w:t xml:space="preserve"> T13–T14</w:t>
      </w:r>
      <w:r w:rsidRPr="009F0CC3">
        <w:t>，第</w:t>
      </w:r>
      <w:r w:rsidRPr="009F0CC3">
        <w:t>31–38</w:t>
      </w:r>
      <w:r w:rsidRPr="009F0CC3">
        <w:t>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2683"/>
        <w:gridCol w:w="1011"/>
        <w:gridCol w:w="1161"/>
        <w:gridCol w:w="938"/>
        <w:gridCol w:w="2098"/>
      </w:tblGrid>
      <w:tr w:rsidR="00000000" w:rsidRPr="009F0CC3" w14:paraId="0A2B5CEA" w14:textId="77777777">
        <w:tc>
          <w:tcPr>
            <w:tcW w:w="0" w:type="auto"/>
            <w:hideMark/>
          </w:tcPr>
          <w:p w14:paraId="5EBD94AD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29FD994D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00EEDA65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663D09BD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4EAB8894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25A370CE" w14:textId="77777777" w:rsidR="009F0CC3" w:rsidRPr="009F0CC3" w:rsidRDefault="009F0CC3">
            <w:pPr>
              <w:pStyle w:val="07-1"/>
            </w:pPr>
            <w:r w:rsidRPr="009F0CC3">
              <w:t>DoD</w:t>
            </w:r>
          </w:p>
        </w:tc>
      </w:tr>
      <w:tr w:rsidR="00000000" w:rsidRPr="009F0CC3" w14:paraId="17B2F98B" w14:textId="77777777">
        <w:tc>
          <w:tcPr>
            <w:tcW w:w="0" w:type="auto"/>
            <w:hideMark/>
          </w:tcPr>
          <w:p w14:paraId="3C983AD3" w14:textId="77777777" w:rsidR="009F0CC3" w:rsidRPr="009F0CC3" w:rsidRDefault="009F0CC3">
            <w:pPr>
              <w:pStyle w:val="07-1"/>
            </w:pPr>
            <w:r w:rsidRPr="009F0CC3">
              <w:t>W-ANA-01</w:t>
            </w:r>
          </w:p>
        </w:tc>
        <w:tc>
          <w:tcPr>
            <w:tcW w:w="0" w:type="auto"/>
            <w:hideMark/>
          </w:tcPr>
          <w:p w14:paraId="371584DF" w14:textId="77777777" w:rsidR="009F0CC3" w:rsidRPr="009F0CC3" w:rsidRDefault="009F0CC3">
            <w:pPr>
              <w:pStyle w:val="07-1"/>
            </w:pPr>
            <w:r w:rsidRPr="009F0CC3">
              <w:t>多维分析查询与结果展示</w:t>
            </w:r>
          </w:p>
        </w:tc>
        <w:tc>
          <w:tcPr>
            <w:tcW w:w="0" w:type="auto"/>
            <w:hideMark/>
          </w:tcPr>
          <w:p w14:paraId="4F973F25" w14:textId="77777777" w:rsidR="009F0CC3" w:rsidRPr="009F0CC3" w:rsidRDefault="009F0CC3">
            <w:pPr>
              <w:pStyle w:val="07-1"/>
            </w:pPr>
            <w:r w:rsidRPr="009F0CC3">
              <w:t>37</w:t>
            </w:r>
          </w:p>
        </w:tc>
        <w:tc>
          <w:tcPr>
            <w:tcW w:w="0" w:type="auto"/>
            <w:hideMark/>
          </w:tcPr>
          <w:p w14:paraId="785E4A00" w14:textId="77777777" w:rsidR="009F0CC3" w:rsidRPr="009F0CC3" w:rsidRDefault="009F0CC3">
            <w:pPr>
              <w:pStyle w:val="07-1"/>
            </w:pPr>
            <w:r w:rsidRPr="009F0CC3">
              <w:t>W-PROV-05</w:t>
            </w:r>
          </w:p>
        </w:tc>
        <w:tc>
          <w:tcPr>
            <w:tcW w:w="0" w:type="auto"/>
            <w:hideMark/>
          </w:tcPr>
          <w:p w14:paraId="5449E0DA" w14:textId="77777777" w:rsidR="009F0CC3" w:rsidRPr="009F0CC3" w:rsidRDefault="009F0CC3">
            <w:pPr>
              <w:pStyle w:val="07-1"/>
            </w:pPr>
            <w:r w:rsidRPr="009F0CC3">
              <w:t>前端/后端</w:t>
            </w:r>
          </w:p>
        </w:tc>
        <w:tc>
          <w:tcPr>
            <w:tcW w:w="0" w:type="auto"/>
            <w:hideMark/>
          </w:tcPr>
          <w:p w14:paraId="3143F8F7" w14:textId="77777777" w:rsidR="009F0CC3" w:rsidRPr="009F0CC3" w:rsidRDefault="009F0CC3">
            <w:pPr>
              <w:pStyle w:val="07-1"/>
            </w:pPr>
            <w:r w:rsidRPr="009F0CC3">
              <w:t>示例查询性能初测达标</w:t>
            </w:r>
          </w:p>
        </w:tc>
      </w:tr>
      <w:tr w:rsidR="00000000" w:rsidRPr="009F0CC3" w14:paraId="3DF17D83" w14:textId="77777777">
        <w:tc>
          <w:tcPr>
            <w:tcW w:w="0" w:type="auto"/>
            <w:hideMark/>
          </w:tcPr>
          <w:p w14:paraId="481C0CDB" w14:textId="77777777" w:rsidR="009F0CC3" w:rsidRPr="009F0CC3" w:rsidRDefault="009F0CC3">
            <w:pPr>
              <w:pStyle w:val="07-1"/>
            </w:pPr>
            <w:r w:rsidRPr="009F0CC3">
              <w:t>W-ANA-02</w:t>
            </w:r>
          </w:p>
        </w:tc>
        <w:tc>
          <w:tcPr>
            <w:tcW w:w="0" w:type="auto"/>
            <w:hideMark/>
          </w:tcPr>
          <w:p w14:paraId="772612B5" w14:textId="77777777" w:rsidR="009F0CC3" w:rsidRPr="009F0CC3" w:rsidRDefault="009F0CC3">
            <w:pPr>
              <w:pStyle w:val="07-1"/>
            </w:pPr>
            <w:r w:rsidRPr="009F0CC3">
              <w:t>图表分析（对比/趋势）</w:t>
            </w:r>
          </w:p>
        </w:tc>
        <w:tc>
          <w:tcPr>
            <w:tcW w:w="0" w:type="auto"/>
            <w:hideMark/>
          </w:tcPr>
          <w:p w14:paraId="0AA8B234" w14:textId="77777777" w:rsidR="009F0CC3" w:rsidRPr="009F0CC3" w:rsidRDefault="009F0CC3">
            <w:pPr>
              <w:pStyle w:val="07-1"/>
            </w:pPr>
            <w:r w:rsidRPr="009F0CC3">
              <w:t>38</w:t>
            </w:r>
          </w:p>
        </w:tc>
        <w:tc>
          <w:tcPr>
            <w:tcW w:w="0" w:type="auto"/>
            <w:hideMark/>
          </w:tcPr>
          <w:p w14:paraId="04C91F87" w14:textId="77777777" w:rsidR="009F0CC3" w:rsidRPr="009F0CC3" w:rsidRDefault="009F0CC3">
            <w:pPr>
              <w:pStyle w:val="07-1"/>
            </w:pPr>
            <w:r w:rsidRPr="009F0CC3">
              <w:t>W-ANA-01</w:t>
            </w:r>
          </w:p>
        </w:tc>
        <w:tc>
          <w:tcPr>
            <w:tcW w:w="0" w:type="auto"/>
            <w:hideMark/>
          </w:tcPr>
          <w:p w14:paraId="32CB3F15" w14:textId="77777777" w:rsidR="009F0CC3" w:rsidRPr="009F0CC3" w:rsidRDefault="009F0CC3">
            <w:pPr>
              <w:pStyle w:val="07-1"/>
            </w:pPr>
            <w:r w:rsidRPr="009F0CC3">
              <w:t>前端</w:t>
            </w:r>
          </w:p>
        </w:tc>
        <w:tc>
          <w:tcPr>
            <w:tcW w:w="0" w:type="auto"/>
            <w:hideMark/>
          </w:tcPr>
          <w:p w14:paraId="3A3FD595" w14:textId="77777777" w:rsidR="009F0CC3" w:rsidRPr="009F0CC3" w:rsidRDefault="009F0CC3">
            <w:pPr>
              <w:pStyle w:val="07-1"/>
            </w:pPr>
            <w:r w:rsidRPr="009F0CC3">
              <w:t>指标与《工作说明书》一致</w:t>
            </w:r>
          </w:p>
        </w:tc>
      </w:tr>
      <w:tr w:rsidR="00000000" w:rsidRPr="009F0CC3" w14:paraId="5FED1C9C" w14:textId="77777777">
        <w:tc>
          <w:tcPr>
            <w:tcW w:w="0" w:type="auto"/>
            <w:hideMark/>
          </w:tcPr>
          <w:p w14:paraId="7468CFE5" w14:textId="77777777" w:rsidR="009F0CC3" w:rsidRPr="009F0CC3" w:rsidRDefault="009F0CC3">
            <w:pPr>
              <w:pStyle w:val="07-1"/>
            </w:pPr>
            <w:r w:rsidRPr="009F0CC3">
              <w:t>W-NS-01</w:t>
            </w:r>
          </w:p>
        </w:tc>
        <w:tc>
          <w:tcPr>
            <w:tcW w:w="0" w:type="auto"/>
            <w:hideMark/>
          </w:tcPr>
          <w:p w14:paraId="73FC8511" w14:textId="77777777" w:rsidR="009F0CC3" w:rsidRPr="009F0CC3" w:rsidRDefault="009F0CC3">
            <w:pPr>
              <w:pStyle w:val="07-1"/>
            </w:pPr>
            <w:r w:rsidRPr="009F0CC3">
              <w:t>国家接口报文组装与单元测试</w:t>
            </w:r>
          </w:p>
        </w:tc>
        <w:tc>
          <w:tcPr>
            <w:tcW w:w="0" w:type="auto"/>
            <w:hideMark/>
          </w:tcPr>
          <w:p w14:paraId="3989C733" w14:textId="77777777" w:rsidR="009F0CC3" w:rsidRPr="009F0CC3" w:rsidRDefault="009F0CC3">
            <w:pPr>
              <w:pStyle w:val="07-1"/>
            </w:pPr>
            <w:r w:rsidRPr="009F0CC3">
              <w:t>37</w:t>
            </w:r>
          </w:p>
        </w:tc>
        <w:tc>
          <w:tcPr>
            <w:tcW w:w="0" w:type="auto"/>
            <w:hideMark/>
          </w:tcPr>
          <w:p w14:paraId="75ABCA43" w14:textId="77777777" w:rsidR="009F0CC3" w:rsidRPr="009F0CC3" w:rsidRDefault="009F0CC3">
            <w:pPr>
              <w:pStyle w:val="07-1"/>
            </w:pPr>
            <w:r w:rsidRPr="009F0CC3">
              <w:t>W-AR-04</w:t>
            </w:r>
          </w:p>
        </w:tc>
        <w:tc>
          <w:tcPr>
            <w:tcW w:w="0" w:type="auto"/>
            <w:hideMark/>
          </w:tcPr>
          <w:p w14:paraId="5A7B6B44" w14:textId="77777777" w:rsidR="009F0CC3" w:rsidRPr="009F0CC3" w:rsidRDefault="009F0CC3">
            <w:pPr>
              <w:pStyle w:val="07-1"/>
            </w:pPr>
            <w:r w:rsidRPr="009F0CC3">
              <w:t>后端</w:t>
            </w:r>
          </w:p>
        </w:tc>
        <w:tc>
          <w:tcPr>
            <w:tcW w:w="0" w:type="auto"/>
            <w:hideMark/>
          </w:tcPr>
          <w:p w14:paraId="4BCF0484" w14:textId="77777777" w:rsidR="009F0CC3" w:rsidRPr="009F0CC3" w:rsidRDefault="009F0CC3">
            <w:pPr>
              <w:pStyle w:val="07-1"/>
            </w:pPr>
            <w:r w:rsidRPr="009F0CC3">
              <w:t>Mock联调通过</w:t>
            </w:r>
          </w:p>
        </w:tc>
      </w:tr>
      <w:tr w:rsidR="00000000" w:rsidRPr="009F0CC3" w14:paraId="792F140F" w14:textId="77777777">
        <w:tc>
          <w:tcPr>
            <w:tcW w:w="0" w:type="auto"/>
            <w:hideMark/>
          </w:tcPr>
          <w:p w14:paraId="266F72A7" w14:textId="77777777" w:rsidR="009F0CC3" w:rsidRPr="009F0CC3" w:rsidRDefault="009F0CC3">
            <w:pPr>
              <w:pStyle w:val="07-1"/>
            </w:pPr>
            <w:r w:rsidRPr="009F0CC3">
              <w:t>W-NS-02</w:t>
            </w:r>
          </w:p>
        </w:tc>
        <w:tc>
          <w:tcPr>
            <w:tcW w:w="0" w:type="auto"/>
            <w:hideMark/>
          </w:tcPr>
          <w:p w14:paraId="1C8E2C50" w14:textId="77777777" w:rsidR="009F0CC3" w:rsidRPr="009F0CC3" w:rsidRDefault="009F0CC3">
            <w:pPr>
              <w:pStyle w:val="07-1"/>
            </w:pPr>
            <w:r w:rsidRPr="009F0CC3">
              <w:t>与外部联调环境连通与异常重试验证</w:t>
            </w:r>
          </w:p>
        </w:tc>
        <w:tc>
          <w:tcPr>
            <w:tcW w:w="0" w:type="auto"/>
            <w:hideMark/>
          </w:tcPr>
          <w:p w14:paraId="1546C305" w14:textId="77777777" w:rsidR="009F0CC3" w:rsidRPr="009F0CC3" w:rsidRDefault="009F0CC3">
            <w:pPr>
              <w:pStyle w:val="07-1"/>
            </w:pPr>
            <w:r w:rsidRPr="009F0CC3">
              <w:t>38</w:t>
            </w:r>
          </w:p>
        </w:tc>
        <w:tc>
          <w:tcPr>
            <w:tcW w:w="0" w:type="auto"/>
            <w:hideMark/>
          </w:tcPr>
          <w:p w14:paraId="56B45501" w14:textId="77777777" w:rsidR="009F0CC3" w:rsidRPr="009F0CC3" w:rsidRDefault="009F0CC3">
            <w:pPr>
              <w:pStyle w:val="07-1"/>
            </w:pPr>
            <w:r w:rsidRPr="009F0CC3">
              <w:t>W-NS-01</w:t>
            </w:r>
          </w:p>
        </w:tc>
        <w:tc>
          <w:tcPr>
            <w:tcW w:w="0" w:type="auto"/>
            <w:hideMark/>
          </w:tcPr>
          <w:p w14:paraId="5F2DFE6C" w14:textId="77777777" w:rsidR="009F0CC3" w:rsidRPr="009F0CC3" w:rsidRDefault="009F0CC3">
            <w:pPr>
              <w:pStyle w:val="07-1"/>
            </w:pPr>
            <w:r w:rsidRPr="009F0CC3">
              <w:t>后端/架构</w:t>
            </w:r>
          </w:p>
        </w:tc>
        <w:tc>
          <w:tcPr>
            <w:tcW w:w="0" w:type="auto"/>
            <w:hideMark/>
          </w:tcPr>
          <w:p w14:paraId="02866721" w14:textId="77777777" w:rsidR="009F0CC3" w:rsidRPr="009F0CC3" w:rsidRDefault="009F0CC3">
            <w:pPr>
              <w:pStyle w:val="07-1"/>
            </w:pPr>
            <w:r w:rsidRPr="009F0CC3">
              <w:t>联调记录与问题清单</w:t>
            </w:r>
          </w:p>
        </w:tc>
      </w:tr>
    </w:tbl>
    <w:p w14:paraId="1E2170B3" w14:textId="77777777" w:rsidR="009F0CC3" w:rsidRPr="009F0CC3" w:rsidRDefault="009F0CC3" w:rsidP="00897267">
      <w:pPr>
        <w:pStyle w:val="01-"/>
        <w:ind w:firstLineChars="0" w:firstLine="0"/>
      </w:pPr>
      <w:r w:rsidRPr="009F0CC3">
        <w:t xml:space="preserve">I. </w:t>
      </w:r>
      <w:r w:rsidRPr="009F0CC3">
        <w:t>联调与提测（对应</w:t>
      </w:r>
      <w:r w:rsidRPr="009F0CC3">
        <w:t xml:space="preserve"> T15–T16</w:t>
      </w:r>
      <w:r w:rsidRPr="009F0CC3">
        <w:t>，第</w:t>
      </w:r>
      <w:r w:rsidRPr="009F0CC3">
        <w:t>38–43</w:t>
      </w:r>
      <w:r w:rsidRPr="009F0CC3">
        <w:t>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037"/>
        <w:gridCol w:w="1003"/>
        <w:gridCol w:w="1056"/>
        <w:gridCol w:w="1181"/>
        <w:gridCol w:w="1614"/>
      </w:tblGrid>
      <w:tr w:rsidR="00000000" w:rsidRPr="009F0CC3" w14:paraId="2349CD23" w14:textId="77777777">
        <w:tc>
          <w:tcPr>
            <w:tcW w:w="0" w:type="auto"/>
            <w:hideMark/>
          </w:tcPr>
          <w:p w14:paraId="03ED4724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40CEE7D3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5CA068E3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10E4A123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2E0678EF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495A2BA9" w14:textId="77777777" w:rsidR="009F0CC3" w:rsidRPr="009F0CC3" w:rsidRDefault="009F0CC3">
            <w:pPr>
              <w:pStyle w:val="07-1"/>
            </w:pPr>
            <w:r w:rsidRPr="009F0CC3">
              <w:t>DoD</w:t>
            </w:r>
          </w:p>
        </w:tc>
      </w:tr>
      <w:tr w:rsidR="00000000" w:rsidRPr="009F0CC3" w14:paraId="3206F74C" w14:textId="77777777">
        <w:tc>
          <w:tcPr>
            <w:tcW w:w="0" w:type="auto"/>
            <w:hideMark/>
          </w:tcPr>
          <w:p w14:paraId="614F69EA" w14:textId="77777777" w:rsidR="009F0CC3" w:rsidRPr="009F0CC3" w:rsidRDefault="009F0CC3">
            <w:pPr>
              <w:pStyle w:val="07-1"/>
            </w:pPr>
            <w:r w:rsidRPr="009F0CC3">
              <w:t>W-INT-01</w:t>
            </w:r>
          </w:p>
        </w:tc>
        <w:tc>
          <w:tcPr>
            <w:tcW w:w="0" w:type="auto"/>
            <w:hideMark/>
          </w:tcPr>
          <w:p w14:paraId="3E9F2AAC" w14:textId="77777777" w:rsidR="009F0CC3" w:rsidRPr="009F0CC3" w:rsidRDefault="009F0CC3">
            <w:pPr>
              <w:pStyle w:val="07-1"/>
            </w:pPr>
            <w:r w:rsidRPr="009F0CC3">
              <w:t>三角色端到端场景脚本（不少于15条）</w:t>
            </w:r>
          </w:p>
        </w:tc>
        <w:tc>
          <w:tcPr>
            <w:tcW w:w="0" w:type="auto"/>
            <w:hideMark/>
          </w:tcPr>
          <w:p w14:paraId="7B34DB34" w14:textId="77777777" w:rsidR="009F0CC3" w:rsidRPr="009F0CC3" w:rsidRDefault="009F0CC3">
            <w:pPr>
              <w:pStyle w:val="07-1"/>
            </w:pPr>
            <w:r w:rsidRPr="009F0CC3">
              <w:t>40</w:t>
            </w:r>
          </w:p>
        </w:tc>
        <w:tc>
          <w:tcPr>
            <w:tcW w:w="0" w:type="auto"/>
            <w:hideMark/>
          </w:tcPr>
          <w:p w14:paraId="35CA481C" w14:textId="77777777" w:rsidR="009F0CC3" w:rsidRPr="009F0CC3" w:rsidRDefault="009F0CC3">
            <w:pPr>
              <w:pStyle w:val="07-1"/>
            </w:pPr>
            <w:r w:rsidRPr="009F0CC3">
              <w:t>T15</w:t>
            </w:r>
          </w:p>
        </w:tc>
        <w:tc>
          <w:tcPr>
            <w:tcW w:w="0" w:type="auto"/>
            <w:hideMark/>
          </w:tcPr>
          <w:p w14:paraId="2C3D3B81" w14:textId="77777777" w:rsidR="009F0CC3" w:rsidRPr="009F0CC3" w:rsidRDefault="009F0CC3">
            <w:pPr>
              <w:pStyle w:val="07-1"/>
            </w:pPr>
            <w:r w:rsidRPr="009F0CC3">
              <w:t>测试</w:t>
            </w:r>
          </w:p>
        </w:tc>
        <w:tc>
          <w:tcPr>
            <w:tcW w:w="0" w:type="auto"/>
            <w:hideMark/>
          </w:tcPr>
          <w:p w14:paraId="44209BD4" w14:textId="77777777" w:rsidR="009F0CC3" w:rsidRPr="009F0CC3" w:rsidRDefault="009F0CC3">
            <w:pPr>
              <w:pStyle w:val="07-1"/>
            </w:pPr>
            <w:r w:rsidRPr="009F0CC3">
              <w:t>脚本评审通过</w:t>
            </w:r>
          </w:p>
        </w:tc>
      </w:tr>
      <w:tr w:rsidR="00000000" w:rsidRPr="009F0CC3" w14:paraId="0A1F61AF" w14:textId="77777777">
        <w:tc>
          <w:tcPr>
            <w:tcW w:w="0" w:type="auto"/>
            <w:hideMark/>
          </w:tcPr>
          <w:p w14:paraId="5049EBEF" w14:textId="77777777" w:rsidR="009F0CC3" w:rsidRPr="009F0CC3" w:rsidRDefault="009F0CC3">
            <w:pPr>
              <w:pStyle w:val="07-1"/>
            </w:pPr>
            <w:r w:rsidRPr="009F0CC3">
              <w:t>W-INT-02</w:t>
            </w:r>
          </w:p>
        </w:tc>
        <w:tc>
          <w:tcPr>
            <w:tcW w:w="0" w:type="auto"/>
            <w:hideMark/>
          </w:tcPr>
          <w:p w14:paraId="3EED1B0C" w14:textId="77777777" w:rsidR="009F0CC3" w:rsidRPr="009F0CC3" w:rsidRDefault="009F0CC3">
            <w:pPr>
              <w:pStyle w:val="07-1"/>
            </w:pPr>
            <w:r w:rsidRPr="009F0CC3">
              <w:t>跨模块缺陷清零日（P1/P2）</w:t>
            </w:r>
          </w:p>
        </w:tc>
        <w:tc>
          <w:tcPr>
            <w:tcW w:w="0" w:type="auto"/>
            <w:hideMark/>
          </w:tcPr>
          <w:p w14:paraId="2933726E" w14:textId="77777777" w:rsidR="009F0CC3" w:rsidRPr="009F0CC3" w:rsidRDefault="009F0CC3">
            <w:pPr>
              <w:pStyle w:val="07-1"/>
            </w:pPr>
            <w:r w:rsidRPr="009F0CC3">
              <w:t>43</w:t>
            </w:r>
          </w:p>
        </w:tc>
        <w:tc>
          <w:tcPr>
            <w:tcW w:w="0" w:type="auto"/>
            <w:hideMark/>
          </w:tcPr>
          <w:p w14:paraId="35B99BFC" w14:textId="77777777" w:rsidR="009F0CC3" w:rsidRPr="009F0CC3" w:rsidRDefault="009F0CC3">
            <w:pPr>
              <w:pStyle w:val="07-1"/>
            </w:pPr>
            <w:r w:rsidRPr="009F0CC3">
              <w:t>W-INT-01</w:t>
            </w:r>
          </w:p>
        </w:tc>
        <w:tc>
          <w:tcPr>
            <w:tcW w:w="0" w:type="auto"/>
            <w:hideMark/>
          </w:tcPr>
          <w:p w14:paraId="2CA1EAF7" w14:textId="77777777" w:rsidR="009F0CC3" w:rsidRPr="009F0CC3" w:rsidRDefault="009F0CC3">
            <w:pPr>
              <w:pStyle w:val="07-1"/>
            </w:pPr>
            <w:r w:rsidRPr="009F0CC3">
              <w:t>PM/开发/测试</w:t>
            </w:r>
          </w:p>
        </w:tc>
        <w:tc>
          <w:tcPr>
            <w:tcW w:w="0" w:type="auto"/>
            <w:hideMark/>
          </w:tcPr>
          <w:p w14:paraId="5ABFC618" w14:textId="77777777" w:rsidR="009F0CC3" w:rsidRPr="009F0CC3" w:rsidRDefault="009F0CC3">
            <w:pPr>
              <w:pStyle w:val="07-1"/>
            </w:pPr>
            <w:r w:rsidRPr="009F0CC3">
              <w:t>提测准入检查</w:t>
            </w:r>
            <w:proofErr w:type="gramStart"/>
            <w:r w:rsidRPr="009F0CC3">
              <w:t>表签署</w:t>
            </w:r>
            <w:proofErr w:type="gramEnd"/>
          </w:p>
        </w:tc>
      </w:tr>
    </w:tbl>
    <w:p w14:paraId="70F33DAE" w14:textId="77777777" w:rsidR="009F0CC3" w:rsidRPr="009F0CC3" w:rsidRDefault="009F0CC3" w:rsidP="00897267">
      <w:pPr>
        <w:pStyle w:val="01-"/>
        <w:ind w:firstLineChars="0" w:firstLine="0"/>
      </w:pPr>
      <w:r w:rsidRPr="009F0CC3">
        <w:t xml:space="preserve">J. </w:t>
      </w:r>
      <w:r w:rsidRPr="009F0CC3">
        <w:t>测试与上线准备（对应</w:t>
      </w:r>
      <w:r w:rsidRPr="009F0CC3">
        <w:t xml:space="preserve"> T19–T26</w:t>
      </w:r>
      <w:r w:rsidRPr="009F0CC3">
        <w:t>，第</w:t>
      </w:r>
      <w:r w:rsidRPr="009F0CC3">
        <w:t>58–74</w:t>
      </w:r>
      <w:r w:rsidRPr="009F0CC3">
        <w:t>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067"/>
        <w:gridCol w:w="840"/>
        <w:gridCol w:w="951"/>
        <w:gridCol w:w="1001"/>
        <w:gridCol w:w="2032"/>
      </w:tblGrid>
      <w:tr w:rsidR="00000000" w:rsidRPr="009F0CC3" w14:paraId="15679D67" w14:textId="77777777">
        <w:tc>
          <w:tcPr>
            <w:tcW w:w="0" w:type="auto"/>
            <w:hideMark/>
          </w:tcPr>
          <w:p w14:paraId="3E922483" w14:textId="77777777" w:rsidR="009F0CC3" w:rsidRPr="009F0CC3" w:rsidRDefault="009F0CC3">
            <w:pPr>
              <w:pStyle w:val="07-1"/>
            </w:pPr>
            <w:r w:rsidRPr="009F0CC3">
              <w:t>编号</w:t>
            </w:r>
          </w:p>
        </w:tc>
        <w:tc>
          <w:tcPr>
            <w:tcW w:w="0" w:type="auto"/>
            <w:hideMark/>
          </w:tcPr>
          <w:p w14:paraId="078F8970" w14:textId="77777777" w:rsidR="009F0CC3" w:rsidRPr="009F0CC3" w:rsidRDefault="009F0CC3">
            <w:pPr>
              <w:pStyle w:val="07-1"/>
            </w:pPr>
            <w:r w:rsidRPr="009F0CC3">
              <w:t>工作项名称</w:t>
            </w:r>
          </w:p>
        </w:tc>
        <w:tc>
          <w:tcPr>
            <w:tcW w:w="0" w:type="auto"/>
            <w:hideMark/>
          </w:tcPr>
          <w:p w14:paraId="28984AFB" w14:textId="77777777" w:rsidR="009F0CC3" w:rsidRPr="009F0CC3" w:rsidRDefault="009F0CC3">
            <w:pPr>
              <w:pStyle w:val="07-1"/>
            </w:pPr>
            <w:r w:rsidRPr="009F0CC3">
              <w:t>建议完成日</w:t>
            </w:r>
          </w:p>
        </w:tc>
        <w:tc>
          <w:tcPr>
            <w:tcW w:w="0" w:type="auto"/>
            <w:hideMark/>
          </w:tcPr>
          <w:p w14:paraId="758148FC" w14:textId="77777777" w:rsidR="009F0CC3" w:rsidRPr="009F0CC3" w:rsidRDefault="009F0CC3">
            <w:pPr>
              <w:pStyle w:val="07-1"/>
            </w:pPr>
            <w:r w:rsidRPr="009F0CC3">
              <w:t>前置</w:t>
            </w:r>
          </w:p>
        </w:tc>
        <w:tc>
          <w:tcPr>
            <w:tcW w:w="0" w:type="auto"/>
            <w:hideMark/>
          </w:tcPr>
          <w:p w14:paraId="7BD9E886" w14:textId="77777777" w:rsidR="009F0CC3" w:rsidRPr="009F0CC3" w:rsidRDefault="009F0CC3">
            <w:pPr>
              <w:pStyle w:val="07-1"/>
            </w:pPr>
            <w:r w:rsidRPr="009F0CC3">
              <w:t>负责人</w:t>
            </w:r>
          </w:p>
        </w:tc>
        <w:tc>
          <w:tcPr>
            <w:tcW w:w="0" w:type="auto"/>
            <w:hideMark/>
          </w:tcPr>
          <w:p w14:paraId="71BA5BFB" w14:textId="77777777" w:rsidR="009F0CC3" w:rsidRPr="009F0CC3" w:rsidRDefault="009F0CC3">
            <w:pPr>
              <w:pStyle w:val="07-1"/>
            </w:pPr>
            <w:r w:rsidRPr="009F0CC3">
              <w:t>DoD</w:t>
            </w:r>
          </w:p>
        </w:tc>
      </w:tr>
      <w:tr w:rsidR="00000000" w:rsidRPr="009F0CC3" w14:paraId="7CF9860F" w14:textId="77777777">
        <w:tc>
          <w:tcPr>
            <w:tcW w:w="0" w:type="auto"/>
            <w:hideMark/>
          </w:tcPr>
          <w:p w14:paraId="430E3D94" w14:textId="77777777" w:rsidR="009F0CC3" w:rsidRPr="009F0CC3" w:rsidRDefault="009F0CC3">
            <w:pPr>
              <w:pStyle w:val="07-1"/>
            </w:pPr>
            <w:r w:rsidRPr="009F0CC3">
              <w:t>W-QA-10</w:t>
            </w:r>
          </w:p>
        </w:tc>
        <w:tc>
          <w:tcPr>
            <w:tcW w:w="0" w:type="auto"/>
            <w:hideMark/>
          </w:tcPr>
          <w:p w14:paraId="145D2358" w14:textId="77777777" w:rsidR="009F0CC3" w:rsidRPr="009F0CC3" w:rsidRDefault="009F0CC3">
            <w:pPr>
              <w:pStyle w:val="07-1"/>
            </w:pPr>
            <w:r w:rsidRPr="009F0CC3">
              <w:t>功能与集成测试执行与日报</w:t>
            </w:r>
          </w:p>
        </w:tc>
        <w:tc>
          <w:tcPr>
            <w:tcW w:w="0" w:type="auto"/>
            <w:hideMark/>
          </w:tcPr>
          <w:p w14:paraId="5421B2DF" w14:textId="77777777" w:rsidR="009F0CC3" w:rsidRPr="009F0CC3" w:rsidRDefault="009F0CC3">
            <w:pPr>
              <w:pStyle w:val="07-1"/>
            </w:pPr>
            <w:r w:rsidRPr="009F0CC3">
              <w:t>63</w:t>
            </w:r>
          </w:p>
        </w:tc>
        <w:tc>
          <w:tcPr>
            <w:tcW w:w="0" w:type="auto"/>
            <w:hideMark/>
          </w:tcPr>
          <w:p w14:paraId="2BD7EEED" w14:textId="77777777" w:rsidR="009F0CC3" w:rsidRPr="009F0CC3" w:rsidRDefault="009F0CC3">
            <w:pPr>
              <w:pStyle w:val="07-1"/>
            </w:pPr>
            <w:r w:rsidRPr="009F0CC3">
              <w:t>T19</w:t>
            </w:r>
          </w:p>
        </w:tc>
        <w:tc>
          <w:tcPr>
            <w:tcW w:w="0" w:type="auto"/>
            <w:hideMark/>
          </w:tcPr>
          <w:p w14:paraId="15F5D2BE" w14:textId="77777777" w:rsidR="009F0CC3" w:rsidRPr="009F0CC3" w:rsidRDefault="009F0CC3">
            <w:pPr>
              <w:pStyle w:val="07-1"/>
            </w:pPr>
            <w:r w:rsidRPr="009F0CC3">
              <w:t>测试</w:t>
            </w:r>
          </w:p>
        </w:tc>
        <w:tc>
          <w:tcPr>
            <w:tcW w:w="0" w:type="auto"/>
            <w:hideMark/>
          </w:tcPr>
          <w:p w14:paraId="12A271EF" w14:textId="77777777" w:rsidR="009F0CC3" w:rsidRPr="009F0CC3" w:rsidRDefault="009F0CC3">
            <w:pPr>
              <w:pStyle w:val="07-1"/>
            </w:pPr>
            <w:r w:rsidRPr="009F0CC3">
              <w:t>用例执行率≥计划值</w:t>
            </w:r>
          </w:p>
        </w:tc>
      </w:tr>
      <w:tr w:rsidR="00000000" w:rsidRPr="009F0CC3" w14:paraId="5D0185B0" w14:textId="77777777">
        <w:tc>
          <w:tcPr>
            <w:tcW w:w="0" w:type="auto"/>
            <w:hideMark/>
          </w:tcPr>
          <w:p w14:paraId="0B98DC0C" w14:textId="77777777" w:rsidR="009F0CC3" w:rsidRPr="009F0CC3" w:rsidRDefault="009F0CC3">
            <w:pPr>
              <w:pStyle w:val="07-1"/>
            </w:pPr>
            <w:r w:rsidRPr="009F0CC3">
              <w:t>W-QA-11</w:t>
            </w:r>
          </w:p>
        </w:tc>
        <w:tc>
          <w:tcPr>
            <w:tcW w:w="0" w:type="auto"/>
            <w:hideMark/>
          </w:tcPr>
          <w:p w14:paraId="023E6FBC" w14:textId="77777777" w:rsidR="009F0CC3" w:rsidRPr="009F0CC3" w:rsidRDefault="009F0CC3">
            <w:pPr>
              <w:pStyle w:val="07-1"/>
            </w:pPr>
            <w:r w:rsidRPr="009F0CC3">
              <w:t>性能测试（上报高峰+半月报双周期）</w:t>
            </w:r>
          </w:p>
        </w:tc>
        <w:tc>
          <w:tcPr>
            <w:tcW w:w="0" w:type="auto"/>
            <w:hideMark/>
          </w:tcPr>
          <w:p w14:paraId="30513BB1" w14:textId="77777777" w:rsidR="009F0CC3" w:rsidRPr="009F0CC3" w:rsidRDefault="009F0CC3">
            <w:pPr>
              <w:pStyle w:val="07-1"/>
            </w:pPr>
            <w:r w:rsidRPr="009F0CC3">
              <w:t>65</w:t>
            </w:r>
          </w:p>
        </w:tc>
        <w:tc>
          <w:tcPr>
            <w:tcW w:w="0" w:type="auto"/>
            <w:hideMark/>
          </w:tcPr>
          <w:p w14:paraId="376BB837" w14:textId="77777777" w:rsidR="009F0CC3" w:rsidRPr="009F0CC3" w:rsidRDefault="009F0CC3">
            <w:pPr>
              <w:pStyle w:val="07-1"/>
            </w:pPr>
            <w:r w:rsidRPr="009F0CC3">
              <w:t>W-QA-10</w:t>
            </w:r>
          </w:p>
        </w:tc>
        <w:tc>
          <w:tcPr>
            <w:tcW w:w="0" w:type="auto"/>
            <w:hideMark/>
          </w:tcPr>
          <w:p w14:paraId="3A86E854" w14:textId="77777777" w:rsidR="009F0CC3" w:rsidRPr="009F0CC3" w:rsidRDefault="009F0CC3">
            <w:pPr>
              <w:pStyle w:val="07-1"/>
            </w:pPr>
            <w:r w:rsidRPr="009F0CC3">
              <w:t>测试/架构</w:t>
            </w:r>
          </w:p>
        </w:tc>
        <w:tc>
          <w:tcPr>
            <w:tcW w:w="0" w:type="auto"/>
            <w:hideMark/>
          </w:tcPr>
          <w:p w14:paraId="648BA9E4" w14:textId="77777777" w:rsidR="009F0CC3" w:rsidRPr="009F0CC3" w:rsidRDefault="009F0CC3">
            <w:pPr>
              <w:pStyle w:val="07-1"/>
            </w:pPr>
            <w:r w:rsidRPr="009F0CC3">
              <w:t>报告与瓶颈清单</w:t>
            </w:r>
          </w:p>
        </w:tc>
      </w:tr>
      <w:tr w:rsidR="00000000" w:rsidRPr="009F0CC3" w14:paraId="4C103EAC" w14:textId="77777777">
        <w:tc>
          <w:tcPr>
            <w:tcW w:w="0" w:type="auto"/>
            <w:hideMark/>
          </w:tcPr>
          <w:p w14:paraId="1E72A66D" w14:textId="77777777" w:rsidR="009F0CC3" w:rsidRPr="009F0CC3" w:rsidRDefault="009F0CC3">
            <w:pPr>
              <w:pStyle w:val="07-1"/>
            </w:pPr>
            <w:r w:rsidRPr="009F0CC3">
              <w:t>W-QA-12</w:t>
            </w:r>
          </w:p>
        </w:tc>
        <w:tc>
          <w:tcPr>
            <w:tcW w:w="0" w:type="auto"/>
            <w:hideMark/>
          </w:tcPr>
          <w:p w14:paraId="2F67763F" w14:textId="77777777" w:rsidR="009F0CC3" w:rsidRPr="009F0CC3" w:rsidRDefault="009F0CC3">
            <w:pPr>
              <w:pStyle w:val="07-1"/>
            </w:pPr>
            <w:r w:rsidRPr="009F0CC3">
              <w:t>安全与移动端兼容测试（鉴权、注入、越权、主流机型）</w:t>
            </w:r>
          </w:p>
        </w:tc>
        <w:tc>
          <w:tcPr>
            <w:tcW w:w="0" w:type="auto"/>
            <w:hideMark/>
          </w:tcPr>
          <w:p w14:paraId="2F300FC7" w14:textId="77777777" w:rsidR="009F0CC3" w:rsidRPr="009F0CC3" w:rsidRDefault="009F0CC3">
            <w:pPr>
              <w:pStyle w:val="07-1"/>
            </w:pPr>
            <w:r w:rsidRPr="009F0CC3">
              <w:t>65</w:t>
            </w:r>
          </w:p>
        </w:tc>
        <w:tc>
          <w:tcPr>
            <w:tcW w:w="0" w:type="auto"/>
            <w:hideMark/>
          </w:tcPr>
          <w:p w14:paraId="61DA044E" w14:textId="77777777" w:rsidR="009F0CC3" w:rsidRPr="009F0CC3" w:rsidRDefault="009F0CC3">
            <w:pPr>
              <w:pStyle w:val="07-1"/>
            </w:pPr>
            <w:r w:rsidRPr="009F0CC3">
              <w:t>W-QA-10</w:t>
            </w:r>
          </w:p>
        </w:tc>
        <w:tc>
          <w:tcPr>
            <w:tcW w:w="0" w:type="auto"/>
            <w:hideMark/>
          </w:tcPr>
          <w:p w14:paraId="03E41B53" w14:textId="77777777" w:rsidR="009F0CC3" w:rsidRPr="009F0CC3" w:rsidRDefault="009F0CC3">
            <w:pPr>
              <w:pStyle w:val="07-1"/>
            </w:pPr>
            <w:r w:rsidRPr="009F0CC3">
              <w:t>测试/架构</w:t>
            </w:r>
          </w:p>
        </w:tc>
        <w:tc>
          <w:tcPr>
            <w:tcW w:w="0" w:type="auto"/>
            <w:hideMark/>
          </w:tcPr>
          <w:p w14:paraId="60F903B6" w14:textId="77777777" w:rsidR="009F0CC3" w:rsidRPr="009F0CC3" w:rsidRDefault="009F0CC3">
            <w:pPr>
              <w:pStyle w:val="07-1"/>
            </w:pPr>
            <w:r w:rsidRPr="009F0CC3">
              <w:t>中高危项已修复或豁免审批</w:t>
            </w:r>
          </w:p>
        </w:tc>
      </w:tr>
      <w:tr w:rsidR="00000000" w:rsidRPr="009F0CC3" w14:paraId="0308DD96" w14:textId="77777777">
        <w:tc>
          <w:tcPr>
            <w:tcW w:w="0" w:type="auto"/>
            <w:hideMark/>
          </w:tcPr>
          <w:p w14:paraId="2641395B" w14:textId="77777777" w:rsidR="009F0CC3" w:rsidRPr="009F0CC3" w:rsidRDefault="009F0CC3">
            <w:pPr>
              <w:pStyle w:val="07-1"/>
            </w:pPr>
            <w:r w:rsidRPr="009F0CC3">
              <w:t>W-QA-13</w:t>
            </w:r>
          </w:p>
        </w:tc>
        <w:tc>
          <w:tcPr>
            <w:tcW w:w="0" w:type="auto"/>
            <w:hideMark/>
          </w:tcPr>
          <w:p w14:paraId="2F422EFA" w14:textId="77777777" w:rsidR="009F0CC3" w:rsidRPr="009F0CC3" w:rsidRDefault="009F0CC3">
            <w:pPr>
              <w:pStyle w:val="07-1"/>
            </w:pPr>
            <w:r w:rsidRPr="009F0CC3">
              <w:t>回归测试与发布候选版标记</w:t>
            </w:r>
          </w:p>
        </w:tc>
        <w:tc>
          <w:tcPr>
            <w:tcW w:w="0" w:type="auto"/>
            <w:hideMark/>
          </w:tcPr>
          <w:p w14:paraId="1910FB46" w14:textId="77777777" w:rsidR="009F0CC3" w:rsidRPr="009F0CC3" w:rsidRDefault="009F0CC3">
            <w:pPr>
              <w:pStyle w:val="07-1"/>
            </w:pPr>
            <w:r w:rsidRPr="009F0CC3">
              <w:t>67</w:t>
            </w:r>
          </w:p>
        </w:tc>
        <w:tc>
          <w:tcPr>
            <w:tcW w:w="0" w:type="auto"/>
            <w:hideMark/>
          </w:tcPr>
          <w:p w14:paraId="3B8466B9" w14:textId="77777777" w:rsidR="009F0CC3" w:rsidRPr="009F0CC3" w:rsidRDefault="009F0CC3">
            <w:pPr>
              <w:pStyle w:val="07-1"/>
            </w:pPr>
            <w:r w:rsidRPr="009F0CC3">
              <w:t>T21</w:t>
            </w:r>
          </w:p>
        </w:tc>
        <w:tc>
          <w:tcPr>
            <w:tcW w:w="0" w:type="auto"/>
            <w:hideMark/>
          </w:tcPr>
          <w:p w14:paraId="6165AD2F" w14:textId="77777777" w:rsidR="009F0CC3" w:rsidRPr="009F0CC3" w:rsidRDefault="009F0CC3">
            <w:pPr>
              <w:pStyle w:val="07-1"/>
            </w:pPr>
            <w:r w:rsidRPr="009F0CC3">
              <w:t>测试</w:t>
            </w:r>
          </w:p>
        </w:tc>
        <w:tc>
          <w:tcPr>
            <w:tcW w:w="0" w:type="auto"/>
            <w:hideMark/>
          </w:tcPr>
          <w:p w14:paraId="14B1C615" w14:textId="77777777" w:rsidR="009F0CC3" w:rsidRPr="009F0CC3" w:rsidRDefault="009F0CC3">
            <w:pPr>
              <w:pStyle w:val="07-1"/>
            </w:pPr>
            <w:r w:rsidRPr="009F0CC3">
              <w:t>Git Tag/制品版本一致</w:t>
            </w:r>
          </w:p>
        </w:tc>
      </w:tr>
      <w:tr w:rsidR="00000000" w:rsidRPr="009F0CC3" w14:paraId="0A719234" w14:textId="77777777">
        <w:tc>
          <w:tcPr>
            <w:tcW w:w="0" w:type="auto"/>
            <w:hideMark/>
          </w:tcPr>
          <w:p w14:paraId="062981B0" w14:textId="77777777" w:rsidR="009F0CC3" w:rsidRPr="009F0CC3" w:rsidRDefault="009F0CC3">
            <w:pPr>
              <w:pStyle w:val="07-1"/>
            </w:pPr>
            <w:r w:rsidRPr="009F0CC3">
              <w:t>W-OPS-01</w:t>
            </w:r>
          </w:p>
        </w:tc>
        <w:tc>
          <w:tcPr>
            <w:tcW w:w="0" w:type="auto"/>
            <w:hideMark/>
          </w:tcPr>
          <w:p w14:paraId="0160E747" w14:textId="77777777" w:rsidR="009F0CC3" w:rsidRPr="009F0CC3" w:rsidRDefault="009F0CC3">
            <w:pPr>
              <w:pStyle w:val="07-1"/>
            </w:pPr>
            <w:r w:rsidRPr="009F0CC3">
              <w:t>生产（或验收）环境部署</w:t>
            </w:r>
            <w:proofErr w:type="gramStart"/>
            <w:r w:rsidRPr="009F0CC3">
              <w:t>与回滚演练</w:t>
            </w:r>
            <w:proofErr w:type="gramEnd"/>
          </w:p>
        </w:tc>
        <w:tc>
          <w:tcPr>
            <w:tcW w:w="0" w:type="auto"/>
            <w:hideMark/>
          </w:tcPr>
          <w:p w14:paraId="7D954AF3" w14:textId="77777777" w:rsidR="009F0CC3" w:rsidRPr="009F0CC3" w:rsidRDefault="009F0CC3">
            <w:pPr>
              <w:pStyle w:val="07-1"/>
            </w:pPr>
            <w:r w:rsidRPr="009F0CC3">
              <w:t>69</w:t>
            </w:r>
          </w:p>
        </w:tc>
        <w:tc>
          <w:tcPr>
            <w:tcW w:w="0" w:type="auto"/>
            <w:hideMark/>
          </w:tcPr>
          <w:p w14:paraId="636937C1" w14:textId="77777777" w:rsidR="009F0CC3" w:rsidRPr="009F0CC3" w:rsidRDefault="009F0CC3">
            <w:pPr>
              <w:pStyle w:val="07-1"/>
            </w:pPr>
            <w:r w:rsidRPr="009F0CC3">
              <w:t>T22</w:t>
            </w:r>
          </w:p>
        </w:tc>
        <w:tc>
          <w:tcPr>
            <w:tcW w:w="0" w:type="auto"/>
            <w:hideMark/>
          </w:tcPr>
          <w:p w14:paraId="568CBFC1" w14:textId="77777777" w:rsidR="009F0CC3" w:rsidRPr="009F0CC3" w:rsidRDefault="009F0CC3">
            <w:pPr>
              <w:pStyle w:val="07-1"/>
            </w:pPr>
            <w:r w:rsidRPr="009F0CC3">
              <w:t>DevOps</w:t>
            </w:r>
          </w:p>
        </w:tc>
        <w:tc>
          <w:tcPr>
            <w:tcW w:w="0" w:type="auto"/>
            <w:hideMark/>
          </w:tcPr>
          <w:p w14:paraId="70A52461" w14:textId="77777777" w:rsidR="009F0CC3" w:rsidRPr="009F0CC3" w:rsidRDefault="009F0CC3">
            <w:pPr>
              <w:pStyle w:val="07-1"/>
            </w:pPr>
            <w:proofErr w:type="gramStart"/>
            <w:r w:rsidRPr="009F0CC3">
              <w:t>回滚演练</w:t>
            </w:r>
            <w:proofErr w:type="gramEnd"/>
            <w:r w:rsidRPr="009F0CC3">
              <w:t>记录</w:t>
            </w:r>
          </w:p>
        </w:tc>
      </w:tr>
      <w:tr w:rsidR="00000000" w:rsidRPr="009F0CC3" w14:paraId="198F7450" w14:textId="77777777">
        <w:tc>
          <w:tcPr>
            <w:tcW w:w="0" w:type="auto"/>
            <w:hideMark/>
          </w:tcPr>
          <w:p w14:paraId="42029D32" w14:textId="77777777" w:rsidR="009F0CC3" w:rsidRPr="009F0CC3" w:rsidRDefault="009F0CC3">
            <w:pPr>
              <w:pStyle w:val="07-1"/>
            </w:pPr>
            <w:r w:rsidRPr="009F0CC3">
              <w:t>W-DOC-01</w:t>
            </w:r>
          </w:p>
        </w:tc>
        <w:tc>
          <w:tcPr>
            <w:tcW w:w="0" w:type="auto"/>
            <w:hideMark/>
          </w:tcPr>
          <w:p w14:paraId="79556BDD" w14:textId="77777777" w:rsidR="009F0CC3" w:rsidRPr="009F0CC3" w:rsidRDefault="009F0CC3">
            <w:pPr>
              <w:pStyle w:val="07-1"/>
            </w:pPr>
            <w:r w:rsidRPr="009F0CC3">
              <w:t>用户手册/管理员手册/部署手册定稿（补充移动端）</w:t>
            </w:r>
          </w:p>
        </w:tc>
        <w:tc>
          <w:tcPr>
            <w:tcW w:w="0" w:type="auto"/>
            <w:hideMark/>
          </w:tcPr>
          <w:p w14:paraId="5D180248" w14:textId="77777777" w:rsidR="009F0CC3" w:rsidRPr="009F0CC3" w:rsidRDefault="009F0CC3">
            <w:pPr>
              <w:pStyle w:val="07-1"/>
            </w:pPr>
            <w:r w:rsidRPr="009F0CC3">
              <w:t>71</w:t>
            </w:r>
          </w:p>
        </w:tc>
        <w:tc>
          <w:tcPr>
            <w:tcW w:w="0" w:type="auto"/>
            <w:hideMark/>
          </w:tcPr>
          <w:p w14:paraId="7D1C6DE0" w14:textId="77777777" w:rsidR="009F0CC3" w:rsidRPr="009F0CC3" w:rsidRDefault="009F0CC3">
            <w:pPr>
              <w:pStyle w:val="07-1"/>
            </w:pPr>
            <w:r w:rsidRPr="009F0CC3">
              <w:t>T23</w:t>
            </w:r>
          </w:p>
        </w:tc>
        <w:tc>
          <w:tcPr>
            <w:tcW w:w="0" w:type="auto"/>
            <w:hideMark/>
          </w:tcPr>
          <w:p w14:paraId="46B035E4" w14:textId="77777777" w:rsidR="009F0CC3" w:rsidRPr="009F0CC3" w:rsidRDefault="009F0CC3">
            <w:pPr>
              <w:pStyle w:val="07-1"/>
            </w:pPr>
            <w:r w:rsidRPr="009F0CC3">
              <w:t>文档</w:t>
            </w:r>
          </w:p>
        </w:tc>
        <w:tc>
          <w:tcPr>
            <w:tcW w:w="0" w:type="auto"/>
            <w:hideMark/>
          </w:tcPr>
          <w:p w14:paraId="71104E0E" w14:textId="77777777" w:rsidR="009F0CC3" w:rsidRPr="009F0CC3" w:rsidRDefault="009F0CC3">
            <w:pPr>
              <w:pStyle w:val="07-1"/>
            </w:pPr>
            <w:r w:rsidRPr="009F0CC3">
              <w:t>与界面版本一致</w:t>
            </w:r>
          </w:p>
        </w:tc>
      </w:tr>
      <w:tr w:rsidR="00000000" w:rsidRPr="009F0CC3" w14:paraId="5052C681" w14:textId="77777777">
        <w:tc>
          <w:tcPr>
            <w:tcW w:w="0" w:type="auto"/>
            <w:hideMark/>
          </w:tcPr>
          <w:p w14:paraId="2F6DD30A" w14:textId="77777777" w:rsidR="009F0CC3" w:rsidRPr="009F0CC3" w:rsidRDefault="009F0CC3">
            <w:pPr>
              <w:pStyle w:val="07-1"/>
            </w:pPr>
            <w:r w:rsidRPr="009F0CC3">
              <w:t>W-UAT-01</w:t>
            </w:r>
          </w:p>
        </w:tc>
        <w:tc>
          <w:tcPr>
            <w:tcW w:w="0" w:type="auto"/>
            <w:hideMark/>
          </w:tcPr>
          <w:p w14:paraId="23460665" w14:textId="77777777" w:rsidR="009F0CC3" w:rsidRPr="009F0CC3" w:rsidRDefault="009F0CC3">
            <w:pPr>
              <w:pStyle w:val="07-1"/>
            </w:pPr>
            <w:r w:rsidRPr="009F0CC3">
              <w:t>甲方UAT与验收意见闭环</w:t>
            </w:r>
          </w:p>
        </w:tc>
        <w:tc>
          <w:tcPr>
            <w:tcW w:w="0" w:type="auto"/>
            <w:hideMark/>
          </w:tcPr>
          <w:p w14:paraId="50700969" w14:textId="77777777" w:rsidR="009F0CC3" w:rsidRPr="009F0CC3" w:rsidRDefault="009F0CC3">
            <w:pPr>
              <w:pStyle w:val="07-1"/>
            </w:pPr>
            <w:r w:rsidRPr="009F0CC3">
              <w:t>74</w:t>
            </w:r>
          </w:p>
        </w:tc>
        <w:tc>
          <w:tcPr>
            <w:tcW w:w="0" w:type="auto"/>
            <w:hideMark/>
          </w:tcPr>
          <w:p w14:paraId="7525EE3D" w14:textId="77777777" w:rsidR="009F0CC3" w:rsidRPr="009F0CC3" w:rsidRDefault="009F0CC3">
            <w:pPr>
              <w:pStyle w:val="07-1"/>
            </w:pPr>
            <w:r w:rsidRPr="009F0CC3">
              <w:t>T25</w:t>
            </w:r>
          </w:p>
        </w:tc>
        <w:tc>
          <w:tcPr>
            <w:tcW w:w="0" w:type="auto"/>
            <w:hideMark/>
          </w:tcPr>
          <w:p w14:paraId="4B3185FB" w14:textId="77777777" w:rsidR="009F0CC3" w:rsidRPr="009F0CC3" w:rsidRDefault="009F0CC3">
            <w:pPr>
              <w:pStyle w:val="07-1"/>
            </w:pPr>
            <w:r w:rsidRPr="009F0CC3">
              <w:t>PM/甲方</w:t>
            </w:r>
          </w:p>
        </w:tc>
        <w:tc>
          <w:tcPr>
            <w:tcW w:w="0" w:type="auto"/>
            <w:hideMark/>
          </w:tcPr>
          <w:p w14:paraId="45EDD6B5" w14:textId="77777777" w:rsidR="009F0CC3" w:rsidRPr="009F0CC3" w:rsidRDefault="009F0CC3">
            <w:pPr>
              <w:pStyle w:val="07-1"/>
            </w:pPr>
            <w:r w:rsidRPr="009F0CC3">
              <w:t>验收问题单关闭或转缺陷</w:t>
            </w:r>
          </w:p>
        </w:tc>
      </w:tr>
      <w:tr w:rsidR="00000000" w:rsidRPr="009F0CC3" w14:paraId="74909092" w14:textId="77777777">
        <w:tc>
          <w:tcPr>
            <w:tcW w:w="0" w:type="auto"/>
            <w:hideMark/>
          </w:tcPr>
          <w:p w14:paraId="12961A28" w14:textId="77777777" w:rsidR="009F0CC3" w:rsidRPr="009F0CC3" w:rsidRDefault="009F0CC3">
            <w:pPr>
              <w:pStyle w:val="07-1"/>
            </w:pPr>
            <w:r w:rsidRPr="009F0CC3">
              <w:t>W-PM-10</w:t>
            </w:r>
          </w:p>
        </w:tc>
        <w:tc>
          <w:tcPr>
            <w:tcW w:w="0" w:type="auto"/>
            <w:hideMark/>
          </w:tcPr>
          <w:p w14:paraId="23763B76" w14:textId="77777777" w:rsidR="009F0CC3" w:rsidRPr="009F0CC3" w:rsidRDefault="009F0CC3">
            <w:pPr>
              <w:pStyle w:val="07-1"/>
            </w:pPr>
            <w:r w:rsidRPr="009F0CC3">
              <w:t>交付物打包与项目总结报告</w:t>
            </w:r>
          </w:p>
        </w:tc>
        <w:tc>
          <w:tcPr>
            <w:tcW w:w="0" w:type="auto"/>
            <w:hideMark/>
          </w:tcPr>
          <w:p w14:paraId="09D3E9EC" w14:textId="77777777" w:rsidR="009F0CC3" w:rsidRPr="009F0CC3" w:rsidRDefault="009F0CC3">
            <w:pPr>
              <w:pStyle w:val="07-1"/>
            </w:pPr>
            <w:r w:rsidRPr="009F0CC3">
              <w:t>74</w:t>
            </w:r>
          </w:p>
        </w:tc>
        <w:tc>
          <w:tcPr>
            <w:tcW w:w="0" w:type="auto"/>
            <w:hideMark/>
          </w:tcPr>
          <w:p w14:paraId="21C1C439" w14:textId="77777777" w:rsidR="009F0CC3" w:rsidRPr="009F0CC3" w:rsidRDefault="009F0CC3">
            <w:pPr>
              <w:pStyle w:val="07-1"/>
            </w:pPr>
            <w:r w:rsidRPr="009F0CC3">
              <w:t>T26</w:t>
            </w:r>
          </w:p>
        </w:tc>
        <w:tc>
          <w:tcPr>
            <w:tcW w:w="0" w:type="auto"/>
            <w:hideMark/>
          </w:tcPr>
          <w:p w14:paraId="21918F1B" w14:textId="77777777" w:rsidR="009F0CC3" w:rsidRPr="009F0CC3" w:rsidRDefault="009F0CC3">
            <w:pPr>
              <w:pStyle w:val="07-1"/>
            </w:pPr>
            <w:r w:rsidRPr="009F0CC3">
              <w:t>PM/文档</w:t>
            </w:r>
          </w:p>
        </w:tc>
        <w:tc>
          <w:tcPr>
            <w:tcW w:w="0" w:type="auto"/>
            <w:hideMark/>
          </w:tcPr>
          <w:p w14:paraId="682BD4D3" w14:textId="77777777" w:rsidR="009F0CC3" w:rsidRPr="009F0CC3" w:rsidRDefault="009F0CC3">
            <w:pPr>
              <w:pStyle w:val="07-1"/>
            </w:pPr>
            <w:r w:rsidRPr="009F0CC3">
              <w:t>配置</w:t>
            </w:r>
            <w:proofErr w:type="gramStart"/>
            <w:r w:rsidRPr="009F0CC3">
              <w:t>库最终</w:t>
            </w:r>
            <w:proofErr w:type="gramEnd"/>
            <w:r w:rsidRPr="009F0CC3">
              <w:t>基线</w:t>
            </w:r>
          </w:p>
        </w:tc>
      </w:tr>
      <w:tr w:rsidR="00000000" w:rsidRPr="009F0CC3" w14:paraId="00B13CD7" w14:textId="77777777">
        <w:tc>
          <w:tcPr>
            <w:tcW w:w="0" w:type="auto"/>
            <w:hideMark/>
          </w:tcPr>
          <w:p w14:paraId="69071CC9" w14:textId="77777777" w:rsidR="009F0CC3" w:rsidRPr="009F0CC3" w:rsidRDefault="009F0CC3">
            <w:pPr>
              <w:pStyle w:val="07-1"/>
            </w:pPr>
            <w:r w:rsidRPr="009F0CC3">
              <w:t>W-CHG-01</w:t>
            </w:r>
          </w:p>
        </w:tc>
        <w:tc>
          <w:tcPr>
            <w:tcW w:w="0" w:type="auto"/>
            <w:hideMark/>
          </w:tcPr>
          <w:p w14:paraId="50E82CA6" w14:textId="77777777" w:rsidR="009F0CC3" w:rsidRPr="009F0CC3" w:rsidRDefault="009F0CC3">
            <w:pPr>
              <w:pStyle w:val="07-1"/>
            </w:pPr>
            <w:r w:rsidRPr="009F0CC3">
              <w:t>半月报规则回归专项（1-3月双周期）</w:t>
            </w:r>
          </w:p>
        </w:tc>
        <w:tc>
          <w:tcPr>
            <w:tcW w:w="0" w:type="auto"/>
            <w:hideMark/>
          </w:tcPr>
          <w:p w14:paraId="7605D024" w14:textId="77777777" w:rsidR="009F0CC3" w:rsidRPr="009F0CC3" w:rsidRDefault="009F0CC3">
            <w:pPr>
              <w:pStyle w:val="07-1"/>
            </w:pPr>
            <w:r w:rsidRPr="009F0CC3">
              <w:t>66</w:t>
            </w:r>
          </w:p>
        </w:tc>
        <w:tc>
          <w:tcPr>
            <w:tcW w:w="0" w:type="auto"/>
            <w:hideMark/>
          </w:tcPr>
          <w:p w14:paraId="580EEE3C" w14:textId="77777777" w:rsidR="009F0CC3" w:rsidRPr="009F0CC3" w:rsidRDefault="009F0CC3">
            <w:pPr>
              <w:pStyle w:val="07-1"/>
            </w:pPr>
            <w:r w:rsidRPr="009F0CC3">
              <w:t>T19</w:t>
            </w:r>
          </w:p>
        </w:tc>
        <w:tc>
          <w:tcPr>
            <w:tcW w:w="0" w:type="auto"/>
            <w:hideMark/>
          </w:tcPr>
          <w:p w14:paraId="4FD6690F" w14:textId="77777777" w:rsidR="009F0CC3" w:rsidRPr="009F0CC3" w:rsidRDefault="009F0CC3">
            <w:pPr>
              <w:pStyle w:val="07-1"/>
            </w:pPr>
            <w:r w:rsidRPr="009F0CC3">
              <w:t>测试/后端</w:t>
            </w:r>
          </w:p>
        </w:tc>
        <w:tc>
          <w:tcPr>
            <w:tcW w:w="0" w:type="auto"/>
            <w:hideMark/>
          </w:tcPr>
          <w:p w14:paraId="6F89488D" w14:textId="77777777" w:rsidR="009F0CC3" w:rsidRPr="009F0CC3" w:rsidRDefault="009F0CC3">
            <w:pPr>
              <w:pStyle w:val="07-1"/>
            </w:pPr>
            <w:r w:rsidRPr="009F0CC3">
              <w:t>半月报/</w:t>
            </w:r>
            <w:proofErr w:type="gramStart"/>
            <w:r w:rsidRPr="009F0CC3">
              <w:t>整月报切换</w:t>
            </w:r>
            <w:proofErr w:type="gramEnd"/>
            <w:r w:rsidRPr="009F0CC3">
              <w:t>场景100%通过</w:t>
            </w:r>
          </w:p>
        </w:tc>
      </w:tr>
      <w:tr w:rsidR="00000000" w:rsidRPr="009F0CC3" w14:paraId="3D8666D0" w14:textId="77777777">
        <w:tc>
          <w:tcPr>
            <w:tcW w:w="0" w:type="auto"/>
            <w:hideMark/>
          </w:tcPr>
          <w:p w14:paraId="2A77C213" w14:textId="77777777" w:rsidR="009F0CC3" w:rsidRPr="009F0CC3" w:rsidRDefault="009F0CC3">
            <w:pPr>
              <w:pStyle w:val="07-1"/>
            </w:pPr>
            <w:r w:rsidRPr="009F0CC3">
              <w:t>W-MOB-01</w:t>
            </w:r>
          </w:p>
        </w:tc>
        <w:tc>
          <w:tcPr>
            <w:tcW w:w="0" w:type="auto"/>
            <w:hideMark/>
          </w:tcPr>
          <w:p w14:paraId="4F5D0EB2" w14:textId="77777777" w:rsidR="009F0CC3" w:rsidRPr="009F0CC3" w:rsidRDefault="009F0CC3">
            <w:pPr>
              <w:pStyle w:val="07-1"/>
            </w:pPr>
            <w:r w:rsidRPr="009F0CC3">
              <w:t>移动端冒烟与核心流程验收专项</w:t>
            </w:r>
          </w:p>
        </w:tc>
        <w:tc>
          <w:tcPr>
            <w:tcW w:w="0" w:type="auto"/>
            <w:hideMark/>
          </w:tcPr>
          <w:p w14:paraId="4009A60F" w14:textId="77777777" w:rsidR="009F0CC3" w:rsidRPr="009F0CC3" w:rsidRDefault="009F0CC3">
            <w:pPr>
              <w:pStyle w:val="07-1"/>
            </w:pPr>
            <w:r w:rsidRPr="009F0CC3">
              <w:t>67</w:t>
            </w:r>
          </w:p>
        </w:tc>
        <w:tc>
          <w:tcPr>
            <w:tcW w:w="0" w:type="auto"/>
            <w:hideMark/>
          </w:tcPr>
          <w:p w14:paraId="4D345215" w14:textId="77777777" w:rsidR="009F0CC3" w:rsidRPr="009F0CC3" w:rsidRDefault="009F0CC3">
            <w:pPr>
              <w:pStyle w:val="07-1"/>
            </w:pPr>
            <w:r w:rsidRPr="009F0CC3">
              <w:t>T20</w:t>
            </w:r>
          </w:p>
        </w:tc>
        <w:tc>
          <w:tcPr>
            <w:tcW w:w="0" w:type="auto"/>
            <w:hideMark/>
          </w:tcPr>
          <w:p w14:paraId="6B3DD827" w14:textId="77777777" w:rsidR="009F0CC3" w:rsidRPr="009F0CC3" w:rsidRDefault="009F0CC3">
            <w:pPr>
              <w:pStyle w:val="07-1"/>
            </w:pPr>
            <w:r w:rsidRPr="009F0CC3">
              <w:t>测试/前端</w:t>
            </w:r>
          </w:p>
        </w:tc>
        <w:tc>
          <w:tcPr>
            <w:tcW w:w="0" w:type="auto"/>
            <w:hideMark/>
          </w:tcPr>
          <w:p w14:paraId="3E9A38EB" w14:textId="77777777" w:rsidR="009F0CC3" w:rsidRPr="009F0CC3" w:rsidRDefault="009F0CC3">
            <w:pPr>
              <w:pStyle w:val="07-1"/>
            </w:pPr>
            <w:r w:rsidRPr="009F0CC3">
              <w:t>企业上报+市省审核移动端链路通过</w:t>
            </w:r>
          </w:p>
        </w:tc>
      </w:tr>
    </w:tbl>
    <w:p w14:paraId="0F8ED4EA" w14:textId="77777777" w:rsidR="009F0CC3" w:rsidRPr="009F0CC3" w:rsidRDefault="009F0CC3" w:rsidP="00C80882">
      <w:pPr>
        <w:pStyle w:val="01-"/>
        <w:ind w:firstLineChars="0" w:firstLine="0"/>
        <w:rPr>
          <w:rFonts w:hint="eastAsia"/>
        </w:rPr>
      </w:pPr>
    </w:p>
    <w:p w14:paraId="2F183D07" w14:textId="77777777" w:rsidR="006D62E0" w:rsidRPr="008B17CD" w:rsidRDefault="006D62E0" w:rsidP="000A2FA5">
      <w:pPr>
        <w:pStyle w:val="03-"/>
        <w:spacing w:before="156"/>
        <w:rPr>
          <w:rFonts w:ascii="Times New Roman"/>
        </w:rPr>
      </w:pPr>
      <w:bookmarkStart w:id="83" w:name="_Toc227099863"/>
      <w:bookmarkStart w:id="84" w:name="_Toc227538548"/>
      <w:r w:rsidRPr="008B17CD">
        <w:rPr>
          <w:rFonts w:ascii="Times New Roman"/>
        </w:rPr>
        <w:t xml:space="preserve">4.4 </w:t>
      </w:r>
      <w:r w:rsidRPr="008B17CD">
        <w:rPr>
          <w:rFonts w:ascii="Times New Roman"/>
        </w:rPr>
        <w:t>迭代计划与迭代历史管理</w:t>
      </w:r>
      <w:bookmarkEnd w:id="83"/>
      <w:bookmarkEnd w:id="84"/>
    </w:p>
    <w:p w14:paraId="4FE9FCB9" w14:textId="77777777" w:rsidR="006D62E0" w:rsidRDefault="006D62E0" w:rsidP="000A2FA5">
      <w:pPr>
        <w:pStyle w:val="04-"/>
        <w:spacing w:before="156"/>
        <w:rPr>
          <w:rFonts w:ascii="Times New Roman"/>
        </w:rPr>
      </w:pPr>
      <w:bookmarkStart w:id="85" w:name="_Toc227099864"/>
      <w:bookmarkStart w:id="86" w:name="_Toc227538549"/>
      <w:r w:rsidRPr="008B17CD">
        <w:rPr>
          <w:rFonts w:ascii="Times New Roman"/>
        </w:rPr>
        <w:t xml:space="preserve">4.4.1 </w:t>
      </w:r>
      <w:r w:rsidRPr="008B17CD">
        <w:rPr>
          <w:rFonts w:ascii="Times New Roman"/>
        </w:rPr>
        <w:t>迭代规划（建议</w:t>
      </w:r>
      <w:r w:rsidRPr="008B17CD">
        <w:rPr>
          <w:rFonts w:ascii="Times New Roman"/>
        </w:rPr>
        <w:t>4</w:t>
      </w:r>
      <w:r w:rsidRPr="008B17CD">
        <w:rPr>
          <w:rFonts w:ascii="Times New Roman"/>
        </w:rPr>
        <w:t>个迭代）</w:t>
      </w:r>
      <w:bookmarkEnd w:id="85"/>
      <w:bookmarkEnd w:id="8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"/>
        <w:gridCol w:w="1802"/>
        <w:gridCol w:w="2187"/>
        <w:gridCol w:w="3948"/>
      </w:tblGrid>
      <w:tr w:rsidR="00000000" w:rsidRPr="00897267" w14:paraId="6BCF5F77" w14:textId="77777777">
        <w:tc>
          <w:tcPr>
            <w:tcW w:w="0" w:type="auto"/>
            <w:hideMark/>
          </w:tcPr>
          <w:p w14:paraId="462A63C5" w14:textId="77777777" w:rsidR="00897267" w:rsidRPr="00897267" w:rsidRDefault="00897267">
            <w:pPr>
              <w:pStyle w:val="07-1"/>
            </w:pPr>
            <w:r w:rsidRPr="00897267">
              <w:t>迭代</w:t>
            </w:r>
          </w:p>
        </w:tc>
        <w:tc>
          <w:tcPr>
            <w:tcW w:w="0" w:type="auto"/>
            <w:hideMark/>
          </w:tcPr>
          <w:p w14:paraId="634251E8" w14:textId="77777777" w:rsidR="00897267" w:rsidRPr="00897267" w:rsidRDefault="00897267">
            <w:pPr>
              <w:pStyle w:val="07-1"/>
            </w:pPr>
            <w:r w:rsidRPr="00897267">
              <w:t>时间窗口（第N天）</w:t>
            </w:r>
          </w:p>
        </w:tc>
        <w:tc>
          <w:tcPr>
            <w:tcW w:w="0" w:type="auto"/>
            <w:hideMark/>
          </w:tcPr>
          <w:p w14:paraId="024D2D37" w14:textId="77777777" w:rsidR="00897267" w:rsidRPr="00897267" w:rsidRDefault="00897267">
            <w:pPr>
              <w:pStyle w:val="07-1"/>
            </w:pPr>
            <w:r w:rsidRPr="00897267">
              <w:t>迭代目标</w:t>
            </w:r>
          </w:p>
        </w:tc>
        <w:tc>
          <w:tcPr>
            <w:tcW w:w="0" w:type="auto"/>
            <w:hideMark/>
          </w:tcPr>
          <w:p w14:paraId="65CC5B17" w14:textId="77777777" w:rsidR="00897267" w:rsidRPr="00897267" w:rsidRDefault="00897267">
            <w:pPr>
              <w:pStyle w:val="07-1"/>
            </w:pPr>
            <w:r w:rsidRPr="00897267">
              <w:t>主要交付（摘要）</w:t>
            </w:r>
          </w:p>
        </w:tc>
      </w:tr>
      <w:tr w:rsidR="00000000" w:rsidRPr="00897267" w14:paraId="3987E6B9" w14:textId="77777777">
        <w:tc>
          <w:tcPr>
            <w:tcW w:w="0" w:type="auto"/>
            <w:hideMark/>
          </w:tcPr>
          <w:p w14:paraId="0D8E4E79" w14:textId="77777777" w:rsidR="00897267" w:rsidRPr="00897267" w:rsidRDefault="00897267">
            <w:pPr>
              <w:pStyle w:val="07-1"/>
            </w:pPr>
            <w:r w:rsidRPr="00897267">
              <w:t>Sprint 0</w:t>
            </w:r>
          </w:p>
        </w:tc>
        <w:tc>
          <w:tcPr>
            <w:tcW w:w="0" w:type="auto"/>
            <w:hideMark/>
          </w:tcPr>
          <w:p w14:paraId="27651D59" w14:textId="77777777" w:rsidR="00897267" w:rsidRPr="00897267" w:rsidRDefault="00897267">
            <w:pPr>
              <w:pStyle w:val="07-1"/>
            </w:pPr>
            <w:r w:rsidRPr="00897267">
              <w:t>1-5</w:t>
            </w:r>
          </w:p>
        </w:tc>
        <w:tc>
          <w:tcPr>
            <w:tcW w:w="0" w:type="auto"/>
            <w:hideMark/>
          </w:tcPr>
          <w:p w14:paraId="6D23AB4F" w14:textId="77777777" w:rsidR="00897267" w:rsidRPr="00897267" w:rsidRDefault="00897267">
            <w:pPr>
              <w:pStyle w:val="07-1"/>
            </w:pPr>
            <w:r w:rsidRPr="00897267">
              <w:t>启动治理与计划基线</w:t>
            </w:r>
          </w:p>
        </w:tc>
        <w:tc>
          <w:tcPr>
            <w:tcW w:w="0" w:type="auto"/>
            <w:hideMark/>
          </w:tcPr>
          <w:p w14:paraId="0C6FD696" w14:textId="77777777" w:rsidR="00897267" w:rsidRPr="00897267" w:rsidRDefault="00897267">
            <w:pPr>
              <w:pStyle w:val="07-1"/>
            </w:pPr>
            <w:r w:rsidRPr="00897267">
              <w:t>启动会、计划书受控版、沟通与风险机制</w:t>
            </w:r>
          </w:p>
        </w:tc>
      </w:tr>
      <w:tr w:rsidR="00000000" w:rsidRPr="00897267" w14:paraId="00153E27" w14:textId="77777777">
        <w:tc>
          <w:tcPr>
            <w:tcW w:w="0" w:type="auto"/>
            <w:hideMark/>
          </w:tcPr>
          <w:p w14:paraId="2DAB23D2" w14:textId="77777777" w:rsidR="00897267" w:rsidRPr="00897267" w:rsidRDefault="00897267">
            <w:pPr>
              <w:pStyle w:val="07-1"/>
            </w:pPr>
            <w:r w:rsidRPr="00897267">
              <w:t>Sprint 1</w:t>
            </w:r>
          </w:p>
        </w:tc>
        <w:tc>
          <w:tcPr>
            <w:tcW w:w="0" w:type="auto"/>
            <w:hideMark/>
          </w:tcPr>
          <w:p w14:paraId="1989F640" w14:textId="77777777" w:rsidR="00897267" w:rsidRPr="00897267" w:rsidRDefault="00897267">
            <w:pPr>
              <w:pStyle w:val="07-1"/>
            </w:pPr>
            <w:r w:rsidRPr="00897267">
              <w:t>6-16</w:t>
            </w:r>
          </w:p>
        </w:tc>
        <w:tc>
          <w:tcPr>
            <w:tcW w:w="0" w:type="auto"/>
            <w:hideMark/>
          </w:tcPr>
          <w:p w14:paraId="5CB8A940" w14:textId="77777777" w:rsidR="00897267" w:rsidRPr="00897267" w:rsidRDefault="00897267">
            <w:pPr>
              <w:pStyle w:val="07-1"/>
            </w:pPr>
            <w:r w:rsidRPr="00897267">
              <w:t>变更需求基线</w:t>
            </w:r>
          </w:p>
        </w:tc>
        <w:tc>
          <w:tcPr>
            <w:tcW w:w="0" w:type="auto"/>
            <w:hideMark/>
          </w:tcPr>
          <w:p w14:paraId="3341D857" w14:textId="77777777" w:rsidR="00897267" w:rsidRPr="00897267" w:rsidRDefault="00897267">
            <w:pPr>
              <w:pStyle w:val="07-1"/>
            </w:pPr>
            <w:r w:rsidRPr="00897267">
              <w:t>半月报+移动</w:t>
            </w:r>
            <w:proofErr w:type="gramStart"/>
            <w:r w:rsidRPr="00897267">
              <w:t>端需求</w:t>
            </w:r>
            <w:proofErr w:type="gramEnd"/>
            <w:r w:rsidRPr="00897267">
              <w:t>确认、CCB评审、RTM、M2</w:t>
            </w:r>
          </w:p>
        </w:tc>
      </w:tr>
      <w:tr w:rsidR="00000000" w:rsidRPr="00897267" w14:paraId="0BA46D3B" w14:textId="77777777">
        <w:tc>
          <w:tcPr>
            <w:tcW w:w="0" w:type="auto"/>
            <w:hideMark/>
          </w:tcPr>
          <w:p w14:paraId="49FE08A7" w14:textId="77777777" w:rsidR="00897267" w:rsidRPr="00897267" w:rsidRDefault="00897267">
            <w:pPr>
              <w:pStyle w:val="07-1"/>
            </w:pPr>
            <w:r w:rsidRPr="00897267">
              <w:t>Sprint 2</w:t>
            </w:r>
          </w:p>
        </w:tc>
        <w:tc>
          <w:tcPr>
            <w:tcW w:w="0" w:type="auto"/>
            <w:hideMark/>
          </w:tcPr>
          <w:p w14:paraId="319EC823" w14:textId="77777777" w:rsidR="00897267" w:rsidRPr="00897267" w:rsidRDefault="00897267">
            <w:pPr>
              <w:pStyle w:val="07-1"/>
            </w:pPr>
            <w:r w:rsidRPr="00897267">
              <w:t>17-26</w:t>
            </w:r>
          </w:p>
        </w:tc>
        <w:tc>
          <w:tcPr>
            <w:tcW w:w="0" w:type="auto"/>
            <w:hideMark/>
          </w:tcPr>
          <w:p w14:paraId="3370A32F" w14:textId="77777777" w:rsidR="00897267" w:rsidRPr="00897267" w:rsidRDefault="00897267">
            <w:pPr>
              <w:pStyle w:val="07-1"/>
            </w:pPr>
            <w:r w:rsidRPr="00897267">
              <w:t>设计基线</w:t>
            </w:r>
          </w:p>
        </w:tc>
        <w:tc>
          <w:tcPr>
            <w:tcW w:w="0" w:type="auto"/>
            <w:hideMark/>
          </w:tcPr>
          <w:p w14:paraId="03310BF5" w14:textId="77777777" w:rsidR="00897267" w:rsidRPr="00897267" w:rsidRDefault="00897267">
            <w:pPr>
              <w:pStyle w:val="07-1"/>
            </w:pPr>
            <w:r w:rsidRPr="00897267">
              <w:t>架构/</w:t>
            </w:r>
            <w:proofErr w:type="gramStart"/>
            <w:r w:rsidRPr="00897267">
              <w:t>库表</w:t>
            </w:r>
            <w:proofErr w:type="gramEnd"/>
            <w:r w:rsidRPr="00897267">
              <w:t>/接口/移动端方案、测试策略、M3</w:t>
            </w:r>
          </w:p>
        </w:tc>
      </w:tr>
      <w:tr w:rsidR="00000000" w:rsidRPr="00897267" w14:paraId="6D5E1D95" w14:textId="77777777">
        <w:tc>
          <w:tcPr>
            <w:tcW w:w="0" w:type="auto"/>
            <w:hideMark/>
          </w:tcPr>
          <w:p w14:paraId="3DFF1EE4" w14:textId="77777777" w:rsidR="00897267" w:rsidRPr="00897267" w:rsidRDefault="00897267">
            <w:pPr>
              <w:pStyle w:val="07-1"/>
            </w:pPr>
            <w:r w:rsidRPr="00897267">
              <w:t>Sprint 3</w:t>
            </w:r>
          </w:p>
        </w:tc>
        <w:tc>
          <w:tcPr>
            <w:tcW w:w="0" w:type="auto"/>
            <w:hideMark/>
          </w:tcPr>
          <w:p w14:paraId="7F50F2F9" w14:textId="77777777" w:rsidR="00897267" w:rsidRPr="00897267" w:rsidRDefault="00897267">
            <w:pPr>
              <w:pStyle w:val="07-1"/>
            </w:pPr>
            <w:r w:rsidRPr="00897267">
              <w:t>27-36</w:t>
            </w:r>
          </w:p>
        </w:tc>
        <w:tc>
          <w:tcPr>
            <w:tcW w:w="0" w:type="auto"/>
            <w:hideMark/>
          </w:tcPr>
          <w:p w14:paraId="5F86296D" w14:textId="77777777" w:rsidR="00897267" w:rsidRPr="00897267" w:rsidRDefault="00897267">
            <w:pPr>
              <w:pStyle w:val="07-1"/>
            </w:pPr>
            <w:r w:rsidRPr="00897267">
              <w:t xml:space="preserve">公共能力 + </w:t>
            </w:r>
            <w:proofErr w:type="gramStart"/>
            <w:r w:rsidRPr="00897267">
              <w:t>企业端主路径</w:t>
            </w:r>
            <w:proofErr w:type="gramEnd"/>
          </w:p>
        </w:tc>
        <w:tc>
          <w:tcPr>
            <w:tcW w:w="0" w:type="auto"/>
            <w:hideMark/>
          </w:tcPr>
          <w:p w14:paraId="38F014E3" w14:textId="77777777" w:rsidR="00897267" w:rsidRPr="00897267" w:rsidRDefault="00897267">
            <w:pPr>
              <w:pStyle w:val="07-1"/>
            </w:pPr>
            <w:r w:rsidRPr="00897267">
              <w:t>登录鉴权、RBAC、审计、字典、半月报规则开发</w:t>
            </w:r>
          </w:p>
        </w:tc>
      </w:tr>
      <w:tr w:rsidR="00000000" w:rsidRPr="00897267" w14:paraId="0FD8D851" w14:textId="77777777">
        <w:tc>
          <w:tcPr>
            <w:tcW w:w="0" w:type="auto"/>
            <w:hideMark/>
          </w:tcPr>
          <w:p w14:paraId="4EA1C428" w14:textId="77777777" w:rsidR="00897267" w:rsidRPr="00897267" w:rsidRDefault="00897267">
            <w:pPr>
              <w:pStyle w:val="07-1"/>
            </w:pPr>
            <w:r w:rsidRPr="00897267">
              <w:t>Sprint 4</w:t>
            </w:r>
          </w:p>
        </w:tc>
        <w:tc>
          <w:tcPr>
            <w:tcW w:w="0" w:type="auto"/>
            <w:hideMark/>
          </w:tcPr>
          <w:p w14:paraId="2EEF0315" w14:textId="77777777" w:rsidR="00897267" w:rsidRPr="00897267" w:rsidRDefault="00897267">
            <w:pPr>
              <w:pStyle w:val="07-1"/>
            </w:pPr>
            <w:r w:rsidRPr="00897267">
              <w:t>37-45</w:t>
            </w:r>
          </w:p>
        </w:tc>
        <w:tc>
          <w:tcPr>
            <w:tcW w:w="0" w:type="auto"/>
            <w:hideMark/>
          </w:tcPr>
          <w:p w14:paraId="2255FA39" w14:textId="77777777" w:rsidR="00897267" w:rsidRPr="00897267" w:rsidRDefault="00897267">
            <w:pPr>
              <w:pStyle w:val="07-1"/>
            </w:pPr>
            <w:r w:rsidRPr="00897267">
              <w:t>市局 + 省管主体</w:t>
            </w:r>
          </w:p>
        </w:tc>
        <w:tc>
          <w:tcPr>
            <w:tcW w:w="0" w:type="auto"/>
            <w:hideMark/>
          </w:tcPr>
          <w:p w14:paraId="576D1C05" w14:textId="77777777" w:rsidR="00897267" w:rsidRPr="00897267" w:rsidRDefault="00897267">
            <w:pPr>
              <w:pStyle w:val="07-1"/>
            </w:pPr>
            <w:r w:rsidRPr="00897267">
              <w:t>市局审核/通知、省备案与报表主流程、</w:t>
            </w:r>
            <w:r w:rsidRPr="00897267">
              <w:lastRenderedPageBreak/>
              <w:t>M4</w:t>
            </w:r>
          </w:p>
        </w:tc>
      </w:tr>
      <w:tr w:rsidR="00000000" w:rsidRPr="00897267" w14:paraId="25D9653E" w14:textId="77777777">
        <w:tc>
          <w:tcPr>
            <w:tcW w:w="0" w:type="auto"/>
            <w:hideMark/>
          </w:tcPr>
          <w:p w14:paraId="0CEF4F81" w14:textId="77777777" w:rsidR="00897267" w:rsidRPr="00897267" w:rsidRDefault="00897267">
            <w:pPr>
              <w:pStyle w:val="07-1"/>
            </w:pPr>
            <w:r w:rsidRPr="00897267">
              <w:t>Sprint 5</w:t>
            </w:r>
          </w:p>
        </w:tc>
        <w:tc>
          <w:tcPr>
            <w:tcW w:w="0" w:type="auto"/>
            <w:hideMark/>
          </w:tcPr>
          <w:p w14:paraId="53C9C48E" w14:textId="77777777" w:rsidR="00897267" w:rsidRPr="00897267" w:rsidRDefault="00897267">
            <w:pPr>
              <w:pStyle w:val="07-1"/>
            </w:pPr>
            <w:r w:rsidRPr="00897267">
              <w:t>46-57</w:t>
            </w:r>
          </w:p>
        </w:tc>
        <w:tc>
          <w:tcPr>
            <w:tcW w:w="0" w:type="auto"/>
            <w:hideMark/>
          </w:tcPr>
          <w:p w14:paraId="7E865A5E" w14:textId="77777777" w:rsidR="00897267" w:rsidRPr="00897267" w:rsidRDefault="00897267">
            <w:pPr>
              <w:pStyle w:val="07-1"/>
            </w:pPr>
            <w:r w:rsidRPr="00897267">
              <w:t>移动端 + 全链路</w:t>
            </w:r>
            <w:proofErr w:type="gramStart"/>
            <w:r w:rsidRPr="00897267">
              <w:t>联调提测</w:t>
            </w:r>
            <w:proofErr w:type="gramEnd"/>
          </w:p>
        </w:tc>
        <w:tc>
          <w:tcPr>
            <w:tcW w:w="0" w:type="auto"/>
            <w:hideMark/>
          </w:tcPr>
          <w:p w14:paraId="0345BFBD" w14:textId="77777777" w:rsidR="00897267" w:rsidRPr="00897267" w:rsidRDefault="00897267">
            <w:pPr>
              <w:pStyle w:val="07-1"/>
            </w:pPr>
            <w:r w:rsidRPr="00897267">
              <w:t>移动端上报/审核、提测准入、M5</w:t>
            </w:r>
          </w:p>
        </w:tc>
      </w:tr>
      <w:tr w:rsidR="00000000" w:rsidRPr="00897267" w14:paraId="29609586" w14:textId="77777777">
        <w:tc>
          <w:tcPr>
            <w:tcW w:w="0" w:type="auto"/>
            <w:hideMark/>
          </w:tcPr>
          <w:p w14:paraId="200DBC1E" w14:textId="77777777" w:rsidR="00897267" w:rsidRPr="00897267" w:rsidRDefault="00897267">
            <w:pPr>
              <w:pStyle w:val="07-1"/>
            </w:pPr>
            <w:r w:rsidRPr="00897267">
              <w:t>Sprint 6</w:t>
            </w:r>
          </w:p>
        </w:tc>
        <w:tc>
          <w:tcPr>
            <w:tcW w:w="0" w:type="auto"/>
            <w:hideMark/>
          </w:tcPr>
          <w:p w14:paraId="49F6850B" w14:textId="77777777" w:rsidR="00897267" w:rsidRPr="00897267" w:rsidRDefault="00897267">
            <w:pPr>
              <w:pStyle w:val="07-1"/>
            </w:pPr>
            <w:r w:rsidRPr="00897267">
              <w:t>58-67</w:t>
            </w:r>
          </w:p>
        </w:tc>
        <w:tc>
          <w:tcPr>
            <w:tcW w:w="0" w:type="auto"/>
            <w:hideMark/>
          </w:tcPr>
          <w:p w14:paraId="115ACF0A" w14:textId="77777777" w:rsidR="00897267" w:rsidRPr="00897267" w:rsidRDefault="00897267">
            <w:pPr>
              <w:pStyle w:val="07-1"/>
            </w:pPr>
            <w:r w:rsidRPr="00897267">
              <w:t>测试与回归</w:t>
            </w:r>
          </w:p>
        </w:tc>
        <w:tc>
          <w:tcPr>
            <w:tcW w:w="0" w:type="auto"/>
            <w:hideMark/>
          </w:tcPr>
          <w:p w14:paraId="63C57684" w14:textId="77777777" w:rsidR="00897267" w:rsidRPr="00897267" w:rsidRDefault="00897267">
            <w:pPr>
              <w:pStyle w:val="07-1"/>
            </w:pPr>
            <w:r w:rsidRPr="00897267">
              <w:t>功能/集成/性能/安全/移动端兼容、回归报告、M6</w:t>
            </w:r>
          </w:p>
        </w:tc>
      </w:tr>
      <w:tr w:rsidR="00000000" w:rsidRPr="00897267" w14:paraId="62A38CB2" w14:textId="77777777">
        <w:tc>
          <w:tcPr>
            <w:tcW w:w="0" w:type="auto"/>
            <w:hideMark/>
          </w:tcPr>
          <w:p w14:paraId="7954FAE9" w14:textId="77777777" w:rsidR="00897267" w:rsidRPr="00897267" w:rsidRDefault="00897267">
            <w:pPr>
              <w:pStyle w:val="07-1"/>
            </w:pPr>
            <w:r w:rsidRPr="00897267">
              <w:t>Sprint 7</w:t>
            </w:r>
          </w:p>
        </w:tc>
        <w:tc>
          <w:tcPr>
            <w:tcW w:w="0" w:type="auto"/>
            <w:hideMark/>
          </w:tcPr>
          <w:p w14:paraId="4C2AB68D" w14:textId="77777777" w:rsidR="00897267" w:rsidRPr="00897267" w:rsidRDefault="00897267">
            <w:pPr>
              <w:pStyle w:val="07-1"/>
            </w:pPr>
            <w:r w:rsidRPr="00897267">
              <w:t>68-74</w:t>
            </w:r>
          </w:p>
        </w:tc>
        <w:tc>
          <w:tcPr>
            <w:tcW w:w="0" w:type="auto"/>
            <w:hideMark/>
          </w:tcPr>
          <w:p w14:paraId="1DAA2D72" w14:textId="77777777" w:rsidR="00897267" w:rsidRPr="00897267" w:rsidRDefault="00897267">
            <w:pPr>
              <w:pStyle w:val="07-1"/>
            </w:pPr>
            <w:r w:rsidRPr="00897267">
              <w:t>部署、培训、验收与收尾</w:t>
            </w:r>
          </w:p>
        </w:tc>
        <w:tc>
          <w:tcPr>
            <w:tcW w:w="0" w:type="auto"/>
            <w:hideMark/>
          </w:tcPr>
          <w:p w14:paraId="249E294F" w14:textId="77777777" w:rsidR="00897267" w:rsidRPr="00897267" w:rsidRDefault="00897267">
            <w:pPr>
              <w:pStyle w:val="07-1"/>
            </w:pPr>
            <w:r w:rsidRPr="00897267">
              <w:t>部署</w:t>
            </w:r>
            <w:proofErr w:type="gramStart"/>
            <w:r w:rsidRPr="00897267">
              <w:t>与回滚演练</w:t>
            </w:r>
            <w:proofErr w:type="gramEnd"/>
            <w:r w:rsidRPr="00897267">
              <w:t>、UAT、验收签署、M7/M8</w:t>
            </w:r>
          </w:p>
        </w:tc>
      </w:tr>
    </w:tbl>
    <w:p w14:paraId="1185C3CD" w14:textId="77777777" w:rsidR="006D62E0" w:rsidRPr="008B17CD" w:rsidRDefault="006D62E0" w:rsidP="000A2FA5">
      <w:pPr>
        <w:pStyle w:val="04-"/>
        <w:spacing w:before="156"/>
        <w:rPr>
          <w:rFonts w:ascii="Times New Roman"/>
        </w:rPr>
      </w:pPr>
      <w:bookmarkStart w:id="87" w:name="_Toc227099865"/>
      <w:bookmarkStart w:id="88" w:name="_Toc227538550"/>
      <w:r w:rsidRPr="008B17CD">
        <w:rPr>
          <w:rFonts w:ascii="Times New Roman"/>
        </w:rPr>
        <w:t xml:space="preserve">4.4.2 </w:t>
      </w:r>
      <w:r w:rsidRPr="008B17CD">
        <w:rPr>
          <w:rFonts w:ascii="Times New Roman"/>
        </w:rPr>
        <w:t>迭代管理要求</w:t>
      </w:r>
      <w:bookmarkEnd w:id="87"/>
      <w:bookmarkEnd w:id="88"/>
    </w:p>
    <w:p w14:paraId="63FB88B1" w14:textId="14E02226" w:rsidR="006D62E0" w:rsidRPr="008B17CD" w:rsidRDefault="006D62E0" w:rsidP="000A2FA5">
      <w:pPr>
        <w:pStyle w:val="01-"/>
        <w:ind w:firstLine="480"/>
      </w:pPr>
      <w:r w:rsidRPr="008B17CD">
        <w:t>每个迭代都需形成迭代计划、任务看板、燃尽图</w:t>
      </w:r>
      <w:r w:rsidRPr="008B17CD">
        <w:t>/</w:t>
      </w:r>
      <w:r w:rsidRPr="008B17CD">
        <w:t>完成率、评审记录、回顾记录。迭代结束必须更新</w:t>
      </w:r>
      <w:r w:rsidRPr="008B17CD">
        <w:t>“</w:t>
      </w:r>
      <w:r w:rsidRPr="008B17CD">
        <w:t>已完成</w:t>
      </w:r>
      <w:r w:rsidRPr="008B17CD">
        <w:t>/</w:t>
      </w:r>
      <w:r w:rsidRPr="008B17CD">
        <w:t>延期</w:t>
      </w:r>
      <w:r w:rsidRPr="008B17CD">
        <w:t>/</w:t>
      </w:r>
      <w:r w:rsidRPr="008B17CD">
        <w:t>遗留</w:t>
      </w:r>
      <w:r w:rsidRPr="008B17CD">
        <w:t>”</w:t>
      </w:r>
      <w:r w:rsidRPr="008B17CD">
        <w:t>清单，并进入下一迭代计划。迭代范围变动需记录原因（需求变更</w:t>
      </w:r>
      <w:r w:rsidRPr="008B17CD">
        <w:t>/</w:t>
      </w:r>
      <w:r w:rsidRPr="008B17CD">
        <w:t>缺陷</w:t>
      </w:r>
      <w:r w:rsidRPr="008B17CD">
        <w:t>/</w:t>
      </w:r>
      <w:r w:rsidRPr="008B17CD">
        <w:t>技术风险），并同步到周报与风险登记册。</w:t>
      </w:r>
    </w:p>
    <w:p w14:paraId="720752EB" w14:textId="77777777" w:rsidR="006D62E0" w:rsidRPr="008B17CD" w:rsidRDefault="006D62E0" w:rsidP="000A2FA5">
      <w:pPr>
        <w:pStyle w:val="03-"/>
        <w:spacing w:before="156"/>
        <w:rPr>
          <w:rFonts w:ascii="Times New Roman"/>
        </w:rPr>
      </w:pPr>
      <w:bookmarkStart w:id="89" w:name="_Toc227099866"/>
      <w:bookmarkStart w:id="90" w:name="_Toc227538551"/>
      <w:r w:rsidRPr="008B17CD">
        <w:rPr>
          <w:rFonts w:ascii="Times New Roman"/>
        </w:rPr>
        <w:t xml:space="preserve">4.5 </w:t>
      </w:r>
      <w:r w:rsidRPr="008B17CD">
        <w:rPr>
          <w:rFonts w:ascii="Times New Roman"/>
        </w:rPr>
        <w:t>进度监控与偏差纠正</w:t>
      </w:r>
      <w:bookmarkEnd w:id="89"/>
      <w:bookmarkEnd w:id="90"/>
    </w:p>
    <w:p w14:paraId="1E04E45B" w14:textId="77777777" w:rsidR="006D62E0" w:rsidRPr="008B17CD" w:rsidRDefault="006D62E0" w:rsidP="000A2FA5">
      <w:pPr>
        <w:pStyle w:val="04-"/>
        <w:spacing w:before="156"/>
        <w:rPr>
          <w:rFonts w:ascii="Times New Roman"/>
        </w:rPr>
      </w:pPr>
      <w:bookmarkStart w:id="91" w:name="_Toc227099867"/>
      <w:bookmarkStart w:id="92" w:name="_Toc227538552"/>
      <w:r w:rsidRPr="008B17CD">
        <w:rPr>
          <w:rFonts w:ascii="Times New Roman"/>
        </w:rPr>
        <w:t xml:space="preserve">4.5.1 </w:t>
      </w:r>
      <w:r w:rsidRPr="008B17CD">
        <w:rPr>
          <w:rFonts w:ascii="Times New Roman"/>
        </w:rPr>
        <w:t>进度监控指标</w:t>
      </w:r>
      <w:bookmarkEnd w:id="91"/>
      <w:bookmarkEnd w:id="92"/>
    </w:p>
    <w:p w14:paraId="74E74819" w14:textId="1ACB08B3" w:rsidR="006D62E0" w:rsidRPr="008B17CD" w:rsidRDefault="006D62E0" w:rsidP="000A2FA5">
      <w:pPr>
        <w:pStyle w:val="01-"/>
        <w:ind w:firstLine="480"/>
      </w:pPr>
      <w:r w:rsidRPr="008B17CD">
        <w:t>计划完成率（</w:t>
      </w:r>
      <w:r w:rsidRPr="008B17CD">
        <w:t>PV</w:t>
      </w:r>
      <w:r w:rsidRPr="008B17CD">
        <w:t>对比实际完成）</w:t>
      </w:r>
      <w:r w:rsidR="000A2FA5" w:rsidRPr="008B17CD">
        <w:t>、</w:t>
      </w:r>
      <w:r w:rsidRPr="008B17CD">
        <w:t>里程碑达成率（按</w:t>
      </w:r>
      <w:r w:rsidRPr="008B17CD">
        <w:t>M1-M8</w:t>
      </w:r>
      <w:r w:rsidRPr="008B17CD">
        <w:t>统计）</w:t>
      </w:r>
      <w:r w:rsidR="000A2FA5" w:rsidRPr="008B17CD">
        <w:t>、</w:t>
      </w:r>
      <w:r w:rsidRPr="008B17CD">
        <w:t>任务按时完成率（周维度）</w:t>
      </w:r>
      <w:r w:rsidR="000A2FA5" w:rsidRPr="008B17CD">
        <w:t>、</w:t>
      </w:r>
      <w:r w:rsidRPr="008B17CD">
        <w:t>关键缺陷关闭及时率（测试阶段）</w:t>
      </w:r>
      <w:r w:rsidR="000A2FA5" w:rsidRPr="008B17CD">
        <w:t>、</w:t>
      </w:r>
      <w:r w:rsidRPr="008B17CD">
        <w:t>迭代承诺完成率（</w:t>
      </w:r>
      <w:r w:rsidRPr="008B17CD">
        <w:t>Sprint</w:t>
      </w:r>
      <w:r w:rsidRPr="008B17CD">
        <w:t>承诺与实际完成对比）</w:t>
      </w:r>
    </w:p>
    <w:p w14:paraId="67C5E602" w14:textId="77777777" w:rsidR="006D62E0" w:rsidRPr="008B17CD" w:rsidRDefault="006D62E0" w:rsidP="000A2FA5">
      <w:pPr>
        <w:pStyle w:val="04-"/>
        <w:spacing w:before="156"/>
        <w:rPr>
          <w:rFonts w:ascii="Times New Roman"/>
        </w:rPr>
      </w:pPr>
      <w:bookmarkStart w:id="93" w:name="_Toc227099868"/>
      <w:bookmarkStart w:id="94" w:name="_Toc227538553"/>
      <w:r w:rsidRPr="008B17CD">
        <w:rPr>
          <w:rFonts w:ascii="Times New Roman"/>
        </w:rPr>
        <w:t xml:space="preserve">4.5.2 </w:t>
      </w:r>
      <w:r w:rsidRPr="008B17CD">
        <w:rPr>
          <w:rFonts w:ascii="Times New Roman"/>
        </w:rPr>
        <w:t>监控频率与责任</w:t>
      </w:r>
      <w:bookmarkEnd w:id="93"/>
      <w:bookmarkEnd w:id="94"/>
    </w:p>
    <w:p w14:paraId="2B62485D" w14:textId="6361C018" w:rsidR="006D62E0" w:rsidRPr="008B17CD" w:rsidRDefault="006D62E0" w:rsidP="000A2FA5">
      <w:pPr>
        <w:pStyle w:val="01-"/>
        <w:ind w:firstLine="480"/>
      </w:pPr>
      <w:r w:rsidRPr="008B17CD">
        <w:t>日常开发</w:t>
      </w:r>
      <w:r w:rsidRPr="008B17CD">
        <w:t>/</w:t>
      </w:r>
      <w:r w:rsidRPr="008B17CD">
        <w:t>测试在任务看板更新状态。每周</w:t>
      </w:r>
      <w:r w:rsidRPr="008B17CD">
        <w:t>PM</w:t>
      </w:r>
      <w:r w:rsidRPr="008B17CD">
        <w:t>汇总进度偏差并发布周报一次。在里程碑前后组织专项评审，确认是否满足进入下一阶段条件。</w:t>
      </w:r>
    </w:p>
    <w:p w14:paraId="747ED36D" w14:textId="77777777" w:rsidR="006D62E0" w:rsidRPr="008B17CD" w:rsidRDefault="006D62E0" w:rsidP="000A2FA5">
      <w:pPr>
        <w:pStyle w:val="04-"/>
        <w:spacing w:before="156"/>
        <w:rPr>
          <w:rFonts w:ascii="Times New Roman"/>
        </w:rPr>
      </w:pPr>
      <w:bookmarkStart w:id="95" w:name="_Toc227099869"/>
      <w:bookmarkStart w:id="96" w:name="_Toc227538554"/>
      <w:r w:rsidRPr="008B17CD">
        <w:rPr>
          <w:rFonts w:ascii="Times New Roman"/>
        </w:rPr>
        <w:t xml:space="preserve">4.5.3 </w:t>
      </w:r>
      <w:r w:rsidRPr="008B17CD">
        <w:rPr>
          <w:rFonts w:ascii="Times New Roman"/>
        </w:rPr>
        <w:t>偏差阈值与纠偏策略</w:t>
      </w:r>
      <w:bookmarkEnd w:id="95"/>
      <w:bookmarkEnd w:id="96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84"/>
        <w:gridCol w:w="2186"/>
        <w:gridCol w:w="5177"/>
      </w:tblGrid>
      <w:tr w:rsidR="00935995" w:rsidRPr="008B17CD" w14:paraId="52425282" w14:textId="77777777">
        <w:tc>
          <w:tcPr>
            <w:tcW w:w="0" w:type="auto"/>
            <w:hideMark/>
          </w:tcPr>
          <w:p w14:paraId="4081EC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偏差场景</w:t>
            </w:r>
          </w:p>
        </w:tc>
        <w:tc>
          <w:tcPr>
            <w:tcW w:w="0" w:type="auto"/>
            <w:hideMark/>
          </w:tcPr>
          <w:p w14:paraId="536AB1A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预警阈值</w:t>
            </w:r>
          </w:p>
        </w:tc>
        <w:tc>
          <w:tcPr>
            <w:tcW w:w="0" w:type="auto"/>
            <w:hideMark/>
          </w:tcPr>
          <w:p w14:paraId="3F2D91E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纠偏措施</w:t>
            </w:r>
          </w:p>
        </w:tc>
      </w:tr>
      <w:tr w:rsidR="00935995" w:rsidRPr="008B17CD" w14:paraId="4F36B9D4" w14:textId="77777777">
        <w:tc>
          <w:tcPr>
            <w:tcW w:w="0" w:type="auto"/>
            <w:hideMark/>
          </w:tcPr>
          <w:p w14:paraId="5564230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单任务延期</w:t>
            </w:r>
          </w:p>
        </w:tc>
        <w:tc>
          <w:tcPr>
            <w:tcW w:w="0" w:type="auto"/>
            <w:hideMark/>
          </w:tcPr>
          <w:p w14:paraId="7DA0F9F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超过计划</w:t>
            </w: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天</w:t>
            </w:r>
          </w:p>
        </w:tc>
        <w:tc>
          <w:tcPr>
            <w:tcW w:w="0" w:type="auto"/>
            <w:hideMark/>
          </w:tcPr>
          <w:p w14:paraId="23A36A6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调整任务优先级、增加并行资源、压缩非关键任务</w:t>
            </w:r>
          </w:p>
        </w:tc>
      </w:tr>
      <w:tr w:rsidR="00935995" w:rsidRPr="008B17CD" w14:paraId="19BD7FEE" w14:textId="77777777">
        <w:tc>
          <w:tcPr>
            <w:tcW w:w="0" w:type="auto"/>
            <w:hideMark/>
          </w:tcPr>
          <w:p w14:paraId="0183D8E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迭代延期</w:t>
            </w:r>
          </w:p>
        </w:tc>
        <w:tc>
          <w:tcPr>
            <w:tcW w:w="0" w:type="auto"/>
            <w:hideMark/>
          </w:tcPr>
          <w:p w14:paraId="3A23E19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迭代完成率</w:t>
            </w:r>
            <w:r w:rsidRPr="008B17CD">
              <w:rPr>
                <w:rFonts w:ascii="Times New Roman" w:hAnsi="Times New Roman"/>
              </w:rPr>
              <w:t>&lt;85%</w:t>
            </w:r>
          </w:p>
        </w:tc>
        <w:tc>
          <w:tcPr>
            <w:tcW w:w="0" w:type="auto"/>
            <w:hideMark/>
          </w:tcPr>
          <w:p w14:paraId="0D91498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拆分需求、缩减低优先级范围、增加日会跟踪频次</w:t>
            </w:r>
          </w:p>
        </w:tc>
      </w:tr>
      <w:tr w:rsidR="00935995" w:rsidRPr="008B17CD" w14:paraId="43DC1CAD" w14:textId="77777777">
        <w:tc>
          <w:tcPr>
            <w:tcW w:w="0" w:type="auto"/>
            <w:hideMark/>
          </w:tcPr>
          <w:p w14:paraId="15E18B6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里程碑延期风险</w:t>
            </w:r>
          </w:p>
        </w:tc>
        <w:tc>
          <w:tcPr>
            <w:tcW w:w="0" w:type="auto"/>
            <w:hideMark/>
          </w:tcPr>
          <w:p w14:paraId="08AEB6C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预测延迟</w:t>
            </w:r>
            <w:r w:rsidRPr="008B17CD">
              <w:rPr>
                <w:rFonts w:ascii="Times New Roman" w:hAnsi="Times New Roman"/>
              </w:rPr>
              <w:t>&gt;3</w:t>
            </w:r>
            <w:r w:rsidRPr="008B17CD">
              <w:rPr>
                <w:rFonts w:ascii="Times New Roman" w:hAnsi="Times New Roman"/>
              </w:rPr>
              <w:t>天</w:t>
            </w:r>
          </w:p>
        </w:tc>
        <w:tc>
          <w:tcPr>
            <w:tcW w:w="0" w:type="auto"/>
            <w:hideMark/>
          </w:tcPr>
          <w:p w14:paraId="31A5E20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启动里程碑专项会，执行赶工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并行方案，必要时提请</w:t>
            </w:r>
            <w:r w:rsidRPr="008B17CD">
              <w:rPr>
                <w:rFonts w:ascii="Times New Roman" w:hAnsi="Times New Roman"/>
              </w:rPr>
              <w:t>CCB</w:t>
            </w:r>
          </w:p>
        </w:tc>
      </w:tr>
      <w:tr w:rsidR="00935995" w:rsidRPr="008B17CD" w14:paraId="30D22212" w14:textId="77777777">
        <w:tc>
          <w:tcPr>
            <w:tcW w:w="0" w:type="auto"/>
            <w:hideMark/>
          </w:tcPr>
          <w:p w14:paraId="6E44EA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缺陷积压</w:t>
            </w:r>
          </w:p>
        </w:tc>
        <w:tc>
          <w:tcPr>
            <w:tcW w:w="0" w:type="auto"/>
            <w:hideMark/>
          </w:tcPr>
          <w:p w14:paraId="64DD2A1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关键缺陷关闭率</w:t>
            </w:r>
            <w:r w:rsidRPr="008B17CD">
              <w:rPr>
                <w:rFonts w:ascii="Times New Roman" w:hAnsi="Times New Roman"/>
              </w:rPr>
              <w:t>&lt;90%</w:t>
            </w:r>
          </w:p>
        </w:tc>
        <w:tc>
          <w:tcPr>
            <w:tcW w:w="0" w:type="auto"/>
            <w:hideMark/>
          </w:tcPr>
          <w:p w14:paraId="13A4B5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开启缺陷清零机制，暂停新增开发优先修复</w:t>
            </w:r>
          </w:p>
        </w:tc>
      </w:tr>
      <w:tr w:rsidR="00935995" w:rsidRPr="008B17CD" w14:paraId="6E6D4444" w14:textId="77777777">
        <w:tc>
          <w:tcPr>
            <w:tcW w:w="0" w:type="auto"/>
            <w:hideMark/>
          </w:tcPr>
          <w:p w14:paraId="0871DAD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接口联调受阻</w:t>
            </w:r>
          </w:p>
        </w:tc>
        <w:tc>
          <w:tcPr>
            <w:tcW w:w="0" w:type="auto"/>
            <w:hideMark/>
          </w:tcPr>
          <w:p w14:paraId="12E53CD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连续</w:t>
            </w: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个工作日无进展</w:t>
            </w:r>
          </w:p>
        </w:tc>
        <w:tc>
          <w:tcPr>
            <w:tcW w:w="0" w:type="auto"/>
            <w:hideMark/>
          </w:tcPr>
          <w:p w14:paraId="7F5B58D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升级至联合协调会（甲方</w:t>
            </w:r>
            <w:r w:rsidRPr="008B17CD">
              <w:rPr>
                <w:rFonts w:ascii="Times New Roman" w:hAnsi="Times New Roman"/>
              </w:rPr>
              <w:t>+</w:t>
            </w:r>
            <w:r w:rsidRPr="008B17CD">
              <w:rPr>
                <w:rFonts w:ascii="Times New Roman" w:hAnsi="Times New Roman"/>
              </w:rPr>
              <w:t>乙方</w:t>
            </w:r>
            <w:r w:rsidRPr="008B17CD">
              <w:rPr>
                <w:rFonts w:ascii="Times New Roman" w:hAnsi="Times New Roman"/>
              </w:rPr>
              <w:t>+</w:t>
            </w:r>
            <w:r w:rsidRPr="008B17CD">
              <w:rPr>
                <w:rFonts w:ascii="Times New Roman" w:hAnsi="Times New Roman"/>
              </w:rPr>
              <w:t>外部接口方）</w:t>
            </w:r>
          </w:p>
        </w:tc>
      </w:tr>
    </w:tbl>
    <w:p w14:paraId="70E0DC36" w14:textId="77777777" w:rsidR="006D62E0" w:rsidRPr="008B17CD" w:rsidRDefault="006D62E0" w:rsidP="000A2FA5">
      <w:pPr>
        <w:pStyle w:val="04-"/>
        <w:spacing w:before="156"/>
        <w:rPr>
          <w:rFonts w:ascii="Times New Roman"/>
        </w:rPr>
      </w:pPr>
      <w:bookmarkStart w:id="97" w:name="_Toc227099870"/>
      <w:bookmarkStart w:id="98" w:name="_Toc227538555"/>
      <w:r w:rsidRPr="008B17CD">
        <w:rPr>
          <w:rFonts w:ascii="Times New Roman"/>
        </w:rPr>
        <w:t xml:space="preserve">4.5.4 </w:t>
      </w:r>
      <w:r w:rsidRPr="008B17CD">
        <w:rPr>
          <w:rFonts w:ascii="Times New Roman"/>
        </w:rPr>
        <w:t>进度调整与基线更新</w:t>
      </w:r>
      <w:bookmarkEnd w:id="97"/>
      <w:bookmarkEnd w:id="98"/>
    </w:p>
    <w:p w14:paraId="7D6CF907" w14:textId="70FE3B87" w:rsidR="006D62E0" w:rsidRPr="008B17CD" w:rsidRDefault="006D62E0" w:rsidP="000A2FA5">
      <w:pPr>
        <w:pStyle w:val="01-"/>
        <w:ind w:firstLine="480"/>
      </w:pPr>
      <w:r w:rsidRPr="008B17CD">
        <w:lastRenderedPageBreak/>
        <w:t>当发生重大偏差</w:t>
      </w:r>
      <w:r w:rsidR="000A2FA5" w:rsidRPr="008B17CD">
        <w:t>，</w:t>
      </w:r>
      <w:r w:rsidRPr="008B17CD">
        <w:t>影响关键路径或里程碑时，必须形成书面调整方案，明确影响范围、资源需求、计划修订与风险补偿措施；经审批后更新进度基线，并同步更新范围、风险与沟通计划。</w:t>
      </w:r>
    </w:p>
    <w:p w14:paraId="589A73A8" w14:textId="0109555E" w:rsidR="006D62E0" w:rsidRPr="008B17CD" w:rsidRDefault="006D62E0" w:rsidP="000A2FA5">
      <w:pPr>
        <w:pStyle w:val="02-"/>
        <w:spacing w:before="156" w:after="312"/>
        <w:rPr>
          <w:rFonts w:ascii="Times New Roman"/>
        </w:rPr>
      </w:pPr>
      <w:bookmarkStart w:id="99" w:name="_Toc227099871"/>
      <w:bookmarkStart w:id="100" w:name="_Toc227538556"/>
      <w:r w:rsidRPr="008B17CD">
        <w:rPr>
          <w:rFonts w:ascii="Times New Roman"/>
        </w:rPr>
        <w:t xml:space="preserve">5. </w:t>
      </w:r>
      <w:r w:rsidRPr="008B17CD">
        <w:rPr>
          <w:rFonts w:ascii="Times New Roman"/>
        </w:rPr>
        <w:t>成本计划</w:t>
      </w:r>
      <w:bookmarkEnd w:id="99"/>
      <w:bookmarkEnd w:id="100"/>
    </w:p>
    <w:p w14:paraId="3853E673" w14:textId="77777777" w:rsidR="006D62E0" w:rsidRPr="008B17CD" w:rsidRDefault="006D62E0" w:rsidP="000A2FA5">
      <w:pPr>
        <w:pStyle w:val="03-"/>
        <w:spacing w:before="156"/>
        <w:rPr>
          <w:rFonts w:ascii="Times New Roman"/>
        </w:rPr>
      </w:pPr>
      <w:bookmarkStart w:id="101" w:name="_Toc227099872"/>
      <w:bookmarkStart w:id="102" w:name="_Toc227538557"/>
      <w:r w:rsidRPr="008B17CD">
        <w:rPr>
          <w:rFonts w:ascii="Times New Roman"/>
        </w:rPr>
        <w:t xml:space="preserve">5.1 </w:t>
      </w:r>
      <w:r w:rsidRPr="008B17CD">
        <w:rPr>
          <w:rFonts w:ascii="Times New Roman"/>
        </w:rPr>
        <w:t>成本估算方法</w:t>
      </w:r>
      <w:bookmarkEnd w:id="101"/>
      <w:bookmarkEnd w:id="102"/>
    </w:p>
    <w:p w14:paraId="453A3B77" w14:textId="3DDA6541" w:rsidR="006D62E0" w:rsidRPr="008B17CD" w:rsidRDefault="006D62E0" w:rsidP="007F318E">
      <w:pPr>
        <w:pStyle w:val="04-"/>
        <w:spacing w:before="156"/>
        <w:rPr>
          <w:rFonts w:ascii="Times New Roman"/>
        </w:rPr>
      </w:pPr>
      <w:bookmarkStart w:id="103" w:name="_Toc227099873"/>
      <w:bookmarkStart w:id="104" w:name="_Toc227538558"/>
      <w:r w:rsidRPr="008B17CD">
        <w:rPr>
          <w:rFonts w:ascii="Times New Roman"/>
        </w:rPr>
        <w:t>5.1.</w:t>
      </w:r>
      <w:r w:rsidR="000D170B" w:rsidRPr="008B17CD">
        <w:rPr>
          <w:rFonts w:ascii="Times New Roman"/>
        </w:rPr>
        <w:t>1</w:t>
      </w:r>
      <w:r w:rsidRPr="008B17CD">
        <w:rPr>
          <w:rFonts w:ascii="Times New Roman"/>
        </w:rPr>
        <w:t xml:space="preserve"> </w:t>
      </w:r>
      <w:r w:rsidRPr="008B17CD">
        <w:rPr>
          <w:rFonts w:ascii="Times New Roman"/>
        </w:rPr>
        <w:t>估算方法</w:t>
      </w:r>
      <w:bookmarkEnd w:id="103"/>
      <w:bookmarkEnd w:id="104"/>
    </w:p>
    <w:p w14:paraId="0359DD5B" w14:textId="2D563035" w:rsidR="000D170B" w:rsidRPr="008B17CD" w:rsidRDefault="000D170B" w:rsidP="000D170B">
      <w:pPr>
        <w:pStyle w:val="01-"/>
        <w:ind w:firstLineChars="175" w:firstLine="420"/>
      </w:pPr>
      <w:r w:rsidRPr="008B17CD">
        <w:t>成本管理目标是在保证范围基线与质量目标达成的前提下，建立可审计、可跟踪、可纠偏的项目成本基线，避免因范围蔓延、返工或资源失衡导致预算失控。</w:t>
      </w:r>
    </w:p>
    <w:p w14:paraId="66080BC9" w14:textId="0DA7A4A4" w:rsidR="006D62E0" w:rsidRPr="008B17CD" w:rsidRDefault="006D62E0" w:rsidP="007F318E">
      <w:pPr>
        <w:pStyle w:val="01-"/>
        <w:ind w:firstLine="480"/>
      </w:pPr>
      <w:r w:rsidRPr="008B17CD">
        <w:t>本项目采用</w:t>
      </w:r>
      <w:r w:rsidR="007F318E" w:rsidRPr="008B17CD">
        <w:t>如下</w:t>
      </w:r>
      <w:r w:rsidRPr="008B17CD">
        <w:t>组合</w:t>
      </w:r>
      <w:r w:rsidR="007F318E" w:rsidRPr="008B17CD">
        <w:t>估算</w:t>
      </w:r>
      <w:r w:rsidRPr="008B17CD">
        <w:t>方法：</w:t>
      </w:r>
    </w:p>
    <w:p w14:paraId="7C94A537" w14:textId="77777777" w:rsidR="007F318E" w:rsidRPr="008B17CD" w:rsidRDefault="006D62E0" w:rsidP="007F318E">
      <w:pPr>
        <w:pStyle w:val="01-"/>
        <w:numPr>
          <w:ilvl w:val="0"/>
          <w:numId w:val="141"/>
        </w:numPr>
        <w:ind w:firstLineChars="0"/>
      </w:pPr>
      <w:r w:rsidRPr="008B17CD">
        <w:t>自下而上估算：以</w:t>
      </w:r>
      <w:r w:rsidRPr="008B17CD">
        <w:t>WBS</w:t>
      </w:r>
      <w:r w:rsidRPr="008B17CD">
        <w:t>工作包为单位估算人日、外</w:t>
      </w:r>
      <w:proofErr w:type="gramStart"/>
      <w:r w:rsidRPr="008B17CD">
        <w:t>采资源</w:t>
      </w:r>
      <w:proofErr w:type="gramEnd"/>
      <w:r w:rsidRPr="008B17CD">
        <w:t>与执行成本，再汇总形成总预算。</w:t>
      </w:r>
    </w:p>
    <w:p w14:paraId="11C2BE9C" w14:textId="77777777" w:rsidR="007F318E" w:rsidRPr="008B17CD" w:rsidRDefault="006D62E0" w:rsidP="007F318E">
      <w:pPr>
        <w:pStyle w:val="01-"/>
        <w:numPr>
          <w:ilvl w:val="0"/>
          <w:numId w:val="141"/>
        </w:numPr>
        <w:ind w:firstLineChars="0"/>
      </w:pPr>
      <w:r w:rsidRPr="008B17CD">
        <w:t>三点估算校核：对高不确定性工作（如国家接口联调、性能优化、验收整改）采用乐观</w:t>
      </w:r>
      <w:r w:rsidRPr="008B17CD">
        <w:t>/</w:t>
      </w:r>
      <w:r w:rsidRPr="008B17CD">
        <w:t>最可能</w:t>
      </w:r>
      <w:r w:rsidRPr="008B17CD">
        <w:t>/</w:t>
      </w:r>
      <w:r w:rsidRPr="008B17CD">
        <w:t>悲观估算进行风险校核。</w:t>
      </w:r>
    </w:p>
    <w:p w14:paraId="27ED707A" w14:textId="6A4FC844" w:rsidR="006D62E0" w:rsidRPr="008B17CD" w:rsidRDefault="006D62E0" w:rsidP="007F318E">
      <w:pPr>
        <w:pStyle w:val="01-"/>
        <w:numPr>
          <w:ilvl w:val="0"/>
          <w:numId w:val="141"/>
        </w:numPr>
        <w:ind w:firstLineChars="0"/>
      </w:pPr>
      <w:r w:rsidRPr="008B17CD">
        <w:t>专家判断修正：由项目经理、架构负责人、测试负责人联合审查，校正资源投入与工期匹配性。</w:t>
      </w:r>
    </w:p>
    <w:p w14:paraId="5B00D35B" w14:textId="2059E469" w:rsidR="006D62E0" w:rsidRPr="008B17CD" w:rsidRDefault="006D62E0" w:rsidP="000D170B">
      <w:pPr>
        <w:pStyle w:val="01-"/>
        <w:ind w:firstLineChars="175" w:firstLine="420"/>
      </w:pPr>
      <w:r w:rsidRPr="008B17CD">
        <w:t>估算口径与计量单位</w:t>
      </w:r>
      <w:r w:rsidR="000D170B" w:rsidRPr="008B17CD">
        <w:t>如下</w:t>
      </w:r>
    </w:p>
    <w:p w14:paraId="49B93E7F" w14:textId="77777777" w:rsidR="006D62E0" w:rsidRPr="008B17CD" w:rsidRDefault="006D62E0" w:rsidP="000D170B">
      <w:pPr>
        <w:pStyle w:val="01-"/>
        <w:numPr>
          <w:ilvl w:val="0"/>
          <w:numId w:val="155"/>
        </w:numPr>
        <w:ind w:firstLineChars="0"/>
      </w:pPr>
      <w:r w:rsidRPr="008B17CD">
        <w:t>计量单位：人民币（元）与人日（</w:t>
      </w:r>
      <w:r w:rsidRPr="008B17CD">
        <w:t>PD</w:t>
      </w:r>
      <w:r w:rsidRPr="008B17CD">
        <w:t>）。</w:t>
      </w:r>
    </w:p>
    <w:p w14:paraId="629F7250" w14:textId="77777777" w:rsidR="006D62E0" w:rsidRPr="008B17CD" w:rsidRDefault="006D62E0" w:rsidP="000D170B">
      <w:pPr>
        <w:pStyle w:val="01-"/>
        <w:numPr>
          <w:ilvl w:val="0"/>
          <w:numId w:val="155"/>
        </w:numPr>
        <w:ind w:firstLineChars="0"/>
      </w:pPr>
      <w:r w:rsidRPr="008B17CD">
        <w:t>人力成本按</w:t>
      </w:r>
      <w:r w:rsidRPr="008B17CD">
        <w:t>“</w:t>
      </w:r>
      <w:r w:rsidRPr="008B17CD">
        <w:t>角色日单价</w:t>
      </w:r>
      <w:r w:rsidRPr="008B17CD">
        <w:t xml:space="preserve"> × </w:t>
      </w:r>
      <w:r w:rsidRPr="008B17CD">
        <w:t>投入人日</w:t>
      </w:r>
      <w:r w:rsidRPr="008B17CD">
        <w:t>”</w:t>
      </w:r>
      <w:r w:rsidRPr="008B17CD">
        <w:t>估算；非人</w:t>
      </w:r>
      <w:proofErr w:type="gramStart"/>
      <w:r w:rsidRPr="008B17CD">
        <w:t>力成本</w:t>
      </w:r>
      <w:proofErr w:type="gramEnd"/>
      <w:r w:rsidRPr="008B17CD">
        <w:t>按实际需求估算。</w:t>
      </w:r>
    </w:p>
    <w:p w14:paraId="5C3BD713" w14:textId="7417C25B" w:rsidR="006D62E0" w:rsidRPr="008B17CD" w:rsidRDefault="006D62E0" w:rsidP="000D170B">
      <w:pPr>
        <w:pStyle w:val="01-"/>
        <w:ind w:firstLine="480"/>
      </w:pPr>
      <w:r w:rsidRPr="008B17CD">
        <w:t>预算不含甲方已有固定资产折旧成本，仅统计项目实施</w:t>
      </w:r>
      <w:proofErr w:type="gramStart"/>
      <w:r w:rsidRPr="008B17CD">
        <w:t>期直接</w:t>
      </w:r>
      <w:proofErr w:type="gramEnd"/>
      <w:r w:rsidRPr="008B17CD">
        <w:t>相关成本。成本估算周期覆盖项目全生命周期及验收</w:t>
      </w:r>
      <w:proofErr w:type="gramStart"/>
      <w:r w:rsidRPr="008B17CD">
        <w:t>前必要</w:t>
      </w:r>
      <w:proofErr w:type="gramEnd"/>
      <w:r w:rsidRPr="008B17CD">
        <w:t>缓冲。</w:t>
      </w:r>
    </w:p>
    <w:p w14:paraId="4641E0B9" w14:textId="77777777" w:rsidR="006D62E0" w:rsidRPr="008B17CD" w:rsidRDefault="006D62E0" w:rsidP="000A2FA5">
      <w:pPr>
        <w:pStyle w:val="01-"/>
        <w:ind w:firstLine="480"/>
      </w:pPr>
      <w:r w:rsidRPr="008B17CD">
        <w:t>成本基线初版在项目启动后形成，需求与设计基线冻结后进行一次校准；后续仅可通过</w:t>
      </w:r>
      <w:r w:rsidRPr="008B17CD">
        <w:t>CCB</w:t>
      </w:r>
      <w:r w:rsidRPr="008B17CD">
        <w:t>批准后更新版本，并在周报与里程碑报告中同步说明。</w:t>
      </w:r>
    </w:p>
    <w:p w14:paraId="6856E09D" w14:textId="77777777" w:rsidR="006D62E0" w:rsidRPr="008B17CD" w:rsidRDefault="006D62E0" w:rsidP="007F318E">
      <w:pPr>
        <w:pStyle w:val="03-"/>
        <w:spacing w:before="156"/>
        <w:rPr>
          <w:rFonts w:ascii="Times New Roman"/>
        </w:rPr>
      </w:pPr>
      <w:bookmarkStart w:id="105" w:name="_Toc227099874"/>
      <w:bookmarkStart w:id="106" w:name="_Toc227538559"/>
      <w:r w:rsidRPr="008B17CD">
        <w:rPr>
          <w:rFonts w:ascii="Times New Roman"/>
        </w:rPr>
        <w:t xml:space="preserve">5.2 </w:t>
      </w:r>
      <w:r w:rsidRPr="008B17CD">
        <w:rPr>
          <w:rFonts w:ascii="Times New Roman"/>
        </w:rPr>
        <w:t>成本构成</w:t>
      </w:r>
      <w:bookmarkEnd w:id="105"/>
      <w:bookmarkEnd w:id="106"/>
    </w:p>
    <w:p w14:paraId="0DD37C32" w14:textId="77777777" w:rsidR="006D62E0" w:rsidRPr="008B17CD" w:rsidRDefault="006D62E0" w:rsidP="007F318E">
      <w:pPr>
        <w:pStyle w:val="01-"/>
        <w:ind w:firstLineChars="0" w:firstLine="0"/>
      </w:pPr>
      <w:r w:rsidRPr="008B17CD">
        <w:t>本项目成本由以下部分构成：</w:t>
      </w:r>
    </w:p>
    <w:p w14:paraId="055048F5" w14:textId="77777777" w:rsidR="006D62E0" w:rsidRPr="008B17CD" w:rsidRDefault="006D62E0" w:rsidP="007F318E">
      <w:pPr>
        <w:pStyle w:val="01-"/>
        <w:numPr>
          <w:ilvl w:val="0"/>
          <w:numId w:val="142"/>
        </w:numPr>
        <w:ind w:firstLineChars="0"/>
      </w:pPr>
      <w:r w:rsidRPr="008B17CD">
        <w:t>人力成本（主体）：需求、设计、开发、测试、项目管理、配置与交付等人员投入成本。</w:t>
      </w:r>
    </w:p>
    <w:p w14:paraId="740B9AB8" w14:textId="2B120F92" w:rsidR="006D62E0" w:rsidRPr="008B17CD" w:rsidRDefault="006D62E0" w:rsidP="007F318E">
      <w:pPr>
        <w:pStyle w:val="01-"/>
        <w:numPr>
          <w:ilvl w:val="0"/>
          <w:numId w:val="142"/>
        </w:numPr>
        <w:ind w:firstLineChars="0"/>
      </w:pPr>
      <w:r w:rsidRPr="008B17CD">
        <w:t>软硬件与环境成本：开发</w:t>
      </w:r>
      <w:r w:rsidRPr="008B17CD">
        <w:t>/</w:t>
      </w:r>
      <w:r w:rsidRPr="008B17CD">
        <w:t>测试</w:t>
      </w:r>
      <w:r w:rsidRPr="008B17CD">
        <w:t>/</w:t>
      </w:r>
      <w:r w:rsidRPr="008B17CD">
        <w:t>验收环境资源、构建与部署资源、必要工具授权。</w:t>
      </w:r>
    </w:p>
    <w:p w14:paraId="7C3B7C20" w14:textId="77777777" w:rsidR="006D62E0" w:rsidRPr="008B17CD" w:rsidRDefault="006D62E0" w:rsidP="007F318E">
      <w:pPr>
        <w:pStyle w:val="01-"/>
        <w:numPr>
          <w:ilvl w:val="0"/>
          <w:numId w:val="142"/>
        </w:numPr>
        <w:ind w:firstLineChars="0"/>
      </w:pPr>
      <w:r w:rsidRPr="008B17CD">
        <w:lastRenderedPageBreak/>
        <w:t>测试与质量成本：测试数据准备、性能与安全测试执行、缺陷回归与质量评审成本。</w:t>
      </w:r>
    </w:p>
    <w:p w14:paraId="1115DE6D" w14:textId="77777777" w:rsidR="006D62E0" w:rsidRPr="008B17CD" w:rsidRDefault="006D62E0" w:rsidP="007F318E">
      <w:pPr>
        <w:pStyle w:val="01-"/>
        <w:numPr>
          <w:ilvl w:val="0"/>
          <w:numId w:val="142"/>
        </w:numPr>
        <w:ind w:firstLineChars="0"/>
      </w:pPr>
      <w:r w:rsidRPr="008B17CD">
        <w:t>管理与沟通成本：会议组织、评审协调、文档归档、培训支持等管理活动成本。</w:t>
      </w:r>
    </w:p>
    <w:p w14:paraId="0F02A663" w14:textId="77777777" w:rsidR="006D62E0" w:rsidRPr="008B17CD" w:rsidRDefault="006D62E0" w:rsidP="007F318E">
      <w:pPr>
        <w:pStyle w:val="01-"/>
        <w:numPr>
          <w:ilvl w:val="0"/>
          <w:numId w:val="142"/>
        </w:numPr>
        <w:ind w:firstLineChars="0"/>
      </w:pPr>
      <w:r w:rsidRPr="008B17CD">
        <w:t>风险预备费：用于应对接口变更、返工、性能优化、验收整改等不确定性支出。</w:t>
      </w:r>
    </w:p>
    <w:p w14:paraId="20760E7A" w14:textId="07C30723" w:rsidR="006D62E0" w:rsidRPr="008B17CD" w:rsidRDefault="006D62E0" w:rsidP="00183A2D">
      <w:pPr>
        <w:pStyle w:val="01-"/>
        <w:ind w:firstLineChars="0" w:firstLine="0"/>
      </w:pPr>
      <w:bookmarkStart w:id="107" w:name="_Toc227099876"/>
      <w:r w:rsidRPr="008B17CD">
        <w:t>人力成本测算</w:t>
      </w:r>
      <w:bookmarkEnd w:id="107"/>
      <w:r w:rsidR="00183A2D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636"/>
        <w:gridCol w:w="2375"/>
        <w:gridCol w:w="1896"/>
        <w:gridCol w:w="1266"/>
      </w:tblGrid>
      <w:tr w:rsidR="00935995" w:rsidRPr="008B17CD" w14:paraId="0B5C09BC" w14:textId="77777777">
        <w:tc>
          <w:tcPr>
            <w:tcW w:w="0" w:type="auto"/>
            <w:hideMark/>
          </w:tcPr>
          <w:p w14:paraId="6C16278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角色类别</w:t>
            </w:r>
          </w:p>
        </w:tc>
        <w:tc>
          <w:tcPr>
            <w:tcW w:w="0" w:type="auto"/>
            <w:hideMark/>
          </w:tcPr>
          <w:p w14:paraId="28F72B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人数</w:t>
            </w:r>
          </w:p>
        </w:tc>
        <w:tc>
          <w:tcPr>
            <w:tcW w:w="0" w:type="auto"/>
            <w:hideMark/>
          </w:tcPr>
          <w:p w14:paraId="2D44165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参考日单价（元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人日）</w:t>
            </w:r>
          </w:p>
        </w:tc>
        <w:tc>
          <w:tcPr>
            <w:tcW w:w="0" w:type="auto"/>
            <w:hideMark/>
          </w:tcPr>
          <w:p w14:paraId="2819CF6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预计投入（人日）</w:t>
            </w:r>
          </w:p>
        </w:tc>
        <w:tc>
          <w:tcPr>
            <w:tcW w:w="0" w:type="auto"/>
            <w:hideMark/>
          </w:tcPr>
          <w:p w14:paraId="0135E34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小计（元）</w:t>
            </w:r>
          </w:p>
        </w:tc>
      </w:tr>
      <w:tr w:rsidR="00935995" w:rsidRPr="008B17CD" w14:paraId="738262E1" w14:textId="77777777">
        <w:tc>
          <w:tcPr>
            <w:tcW w:w="0" w:type="auto"/>
            <w:hideMark/>
          </w:tcPr>
          <w:p w14:paraId="64EE31F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项目经理（</w:t>
            </w:r>
            <w:r w:rsidRPr="008B17CD">
              <w:rPr>
                <w:rFonts w:ascii="Times New Roman" w:hAnsi="Times New Roman"/>
              </w:rPr>
              <w:t>PM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20FF865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05D1A335" w14:textId="341E1353" w:rsidR="006D62E0" w:rsidRPr="008B17CD" w:rsidRDefault="009354BB">
            <w:pPr>
              <w:pStyle w:val="07-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  <w:r w:rsidR="006D62E0" w:rsidRPr="008B17CD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hideMark/>
          </w:tcPr>
          <w:p w14:paraId="566ED5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</w:t>
            </w:r>
          </w:p>
        </w:tc>
        <w:tc>
          <w:tcPr>
            <w:tcW w:w="0" w:type="auto"/>
            <w:hideMark/>
          </w:tcPr>
          <w:p w14:paraId="74FEF177" w14:textId="01B6C81F" w:rsidR="006D62E0" w:rsidRPr="008B17CD" w:rsidRDefault="009354BB">
            <w:pPr>
              <w:pStyle w:val="07-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  <w:r w:rsidR="006D62E0" w:rsidRPr="008B17CD">
              <w:rPr>
                <w:rFonts w:ascii="Times New Roman" w:hAnsi="Times New Roman"/>
              </w:rPr>
              <w:t>000</w:t>
            </w:r>
          </w:p>
        </w:tc>
      </w:tr>
      <w:tr w:rsidR="00935995" w:rsidRPr="008B17CD" w14:paraId="1E4A2A62" w14:textId="77777777">
        <w:tc>
          <w:tcPr>
            <w:tcW w:w="0" w:type="auto"/>
            <w:hideMark/>
          </w:tcPr>
          <w:p w14:paraId="6C184D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需求分析（</w:t>
            </w:r>
            <w:r w:rsidRPr="008B17CD">
              <w:rPr>
                <w:rFonts w:ascii="Times New Roman" w:hAnsi="Times New Roman"/>
              </w:rPr>
              <w:t>BA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7B5A245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4C300A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900</w:t>
            </w:r>
          </w:p>
        </w:tc>
        <w:tc>
          <w:tcPr>
            <w:tcW w:w="0" w:type="auto"/>
            <w:hideMark/>
          </w:tcPr>
          <w:p w14:paraId="6A1BFA9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70</w:t>
            </w:r>
          </w:p>
        </w:tc>
        <w:tc>
          <w:tcPr>
            <w:tcW w:w="0" w:type="auto"/>
            <w:hideMark/>
          </w:tcPr>
          <w:p w14:paraId="4E689C8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63000</w:t>
            </w:r>
          </w:p>
        </w:tc>
      </w:tr>
      <w:tr w:rsidR="00935995" w:rsidRPr="008B17CD" w14:paraId="4D4957CA" w14:textId="77777777">
        <w:tc>
          <w:tcPr>
            <w:tcW w:w="0" w:type="auto"/>
            <w:hideMark/>
          </w:tcPr>
          <w:p w14:paraId="1E48B9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后端负责人</w:t>
            </w:r>
          </w:p>
        </w:tc>
        <w:tc>
          <w:tcPr>
            <w:tcW w:w="0" w:type="auto"/>
            <w:hideMark/>
          </w:tcPr>
          <w:p w14:paraId="67083E5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424DAD8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1300</w:t>
            </w:r>
          </w:p>
        </w:tc>
        <w:tc>
          <w:tcPr>
            <w:tcW w:w="0" w:type="auto"/>
            <w:hideMark/>
          </w:tcPr>
          <w:p w14:paraId="39063C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90</w:t>
            </w:r>
          </w:p>
        </w:tc>
        <w:tc>
          <w:tcPr>
            <w:tcW w:w="0" w:type="auto"/>
            <w:hideMark/>
          </w:tcPr>
          <w:p w14:paraId="3F557A8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117000</w:t>
            </w:r>
          </w:p>
        </w:tc>
      </w:tr>
      <w:tr w:rsidR="00935995" w:rsidRPr="008B17CD" w14:paraId="3BD5057E" w14:textId="77777777">
        <w:tc>
          <w:tcPr>
            <w:tcW w:w="0" w:type="auto"/>
            <w:hideMark/>
          </w:tcPr>
          <w:p w14:paraId="11B9D1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后端开发工程师</w:t>
            </w:r>
          </w:p>
        </w:tc>
        <w:tc>
          <w:tcPr>
            <w:tcW w:w="0" w:type="auto"/>
            <w:hideMark/>
          </w:tcPr>
          <w:p w14:paraId="20ADA5E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40C2506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1000</w:t>
            </w:r>
          </w:p>
        </w:tc>
        <w:tc>
          <w:tcPr>
            <w:tcW w:w="0" w:type="auto"/>
            <w:hideMark/>
          </w:tcPr>
          <w:p w14:paraId="7993762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160</w:t>
            </w:r>
          </w:p>
        </w:tc>
        <w:tc>
          <w:tcPr>
            <w:tcW w:w="0" w:type="auto"/>
            <w:hideMark/>
          </w:tcPr>
          <w:p w14:paraId="292998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160000</w:t>
            </w:r>
          </w:p>
        </w:tc>
      </w:tr>
      <w:tr w:rsidR="00935995" w:rsidRPr="008B17CD" w14:paraId="7C566518" w14:textId="77777777">
        <w:tc>
          <w:tcPr>
            <w:tcW w:w="0" w:type="auto"/>
            <w:hideMark/>
          </w:tcPr>
          <w:p w14:paraId="7640782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前端负责人</w:t>
            </w:r>
          </w:p>
        </w:tc>
        <w:tc>
          <w:tcPr>
            <w:tcW w:w="0" w:type="auto"/>
            <w:hideMark/>
          </w:tcPr>
          <w:p w14:paraId="224E780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375EF1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1100</w:t>
            </w:r>
          </w:p>
        </w:tc>
        <w:tc>
          <w:tcPr>
            <w:tcW w:w="0" w:type="auto"/>
            <w:hideMark/>
          </w:tcPr>
          <w:p w14:paraId="5052FB2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85</w:t>
            </w:r>
          </w:p>
        </w:tc>
        <w:tc>
          <w:tcPr>
            <w:tcW w:w="0" w:type="auto"/>
            <w:hideMark/>
          </w:tcPr>
          <w:p w14:paraId="1A7B04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93500</w:t>
            </w:r>
          </w:p>
        </w:tc>
      </w:tr>
      <w:tr w:rsidR="00935995" w:rsidRPr="008B17CD" w14:paraId="4DD3A946" w14:textId="77777777">
        <w:tc>
          <w:tcPr>
            <w:tcW w:w="0" w:type="auto"/>
            <w:hideMark/>
          </w:tcPr>
          <w:p w14:paraId="197140C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前端开发工程师</w:t>
            </w:r>
          </w:p>
        </w:tc>
        <w:tc>
          <w:tcPr>
            <w:tcW w:w="0" w:type="auto"/>
            <w:hideMark/>
          </w:tcPr>
          <w:p w14:paraId="28CF044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28E33C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950</w:t>
            </w:r>
          </w:p>
        </w:tc>
        <w:tc>
          <w:tcPr>
            <w:tcW w:w="0" w:type="auto"/>
            <w:hideMark/>
          </w:tcPr>
          <w:p w14:paraId="30903E5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150</w:t>
            </w:r>
          </w:p>
        </w:tc>
        <w:tc>
          <w:tcPr>
            <w:tcW w:w="0" w:type="auto"/>
            <w:hideMark/>
          </w:tcPr>
          <w:p w14:paraId="28B5498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142500</w:t>
            </w:r>
          </w:p>
        </w:tc>
      </w:tr>
      <w:tr w:rsidR="00935995" w:rsidRPr="008B17CD" w14:paraId="546F3EA1" w14:textId="77777777">
        <w:tc>
          <w:tcPr>
            <w:tcW w:w="0" w:type="auto"/>
            <w:hideMark/>
          </w:tcPr>
          <w:p w14:paraId="4C11B0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测试负责人</w:t>
            </w:r>
          </w:p>
        </w:tc>
        <w:tc>
          <w:tcPr>
            <w:tcW w:w="0" w:type="auto"/>
            <w:hideMark/>
          </w:tcPr>
          <w:p w14:paraId="5DA7694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7A7F8B6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900</w:t>
            </w:r>
          </w:p>
        </w:tc>
        <w:tc>
          <w:tcPr>
            <w:tcW w:w="0" w:type="auto"/>
            <w:hideMark/>
          </w:tcPr>
          <w:p w14:paraId="0A1500B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70</w:t>
            </w:r>
          </w:p>
        </w:tc>
        <w:tc>
          <w:tcPr>
            <w:tcW w:w="0" w:type="auto"/>
            <w:hideMark/>
          </w:tcPr>
          <w:p w14:paraId="62C902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63000</w:t>
            </w:r>
          </w:p>
        </w:tc>
      </w:tr>
      <w:tr w:rsidR="00935995" w:rsidRPr="008B17CD" w14:paraId="36AC43CD" w14:textId="77777777">
        <w:tc>
          <w:tcPr>
            <w:tcW w:w="0" w:type="auto"/>
            <w:hideMark/>
          </w:tcPr>
          <w:p w14:paraId="4AC28C5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测试工程师</w:t>
            </w:r>
          </w:p>
        </w:tc>
        <w:tc>
          <w:tcPr>
            <w:tcW w:w="0" w:type="auto"/>
            <w:hideMark/>
          </w:tcPr>
          <w:p w14:paraId="248DD37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6FF781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800</w:t>
            </w:r>
          </w:p>
        </w:tc>
        <w:tc>
          <w:tcPr>
            <w:tcW w:w="0" w:type="auto"/>
            <w:hideMark/>
          </w:tcPr>
          <w:p w14:paraId="05297DB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70</w:t>
            </w:r>
          </w:p>
        </w:tc>
        <w:tc>
          <w:tcPr>
            <w:tcW w:w="0" w:type="auto"/>
            <w:hideMark/>
          </w:tcPr>
          <w:p w14:paraId="23C77A5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56000</w:t>
            </w:r>
          </w:p>
        </w:tc>
      </w:tr>
      <w:tr w:rsidR="00935995" w:rsidRPr="008B17CD" w14:paraId="51FB2E41" w14:textId="77777777">
        <w:tc>
          <w:tcPr>
            <w:tcW w:w="0" w:type="auto"/>
            <w:hideMark/>
          </w:tcPr>
          <w:p w14:paraId="09B1E92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DevOps/</w:t>
            </w:r>
            <w:r w:rsidRPr="008B17CD">
              <w:rPr>
                <w:rFonts w:ascii="Times New Roman" w:hAnsi="Times New Roman"/>
              </w:rPr>
              <w:t>配置管理</w:t>
            </w:r>
          </w:p>
        </w:tc>
        <w:tc>
          <w:tcPr>
            <w:tcW w:w="0" w:type="auto"/>
            <w:hideMark/>
          </w:tcPr>
          <w:p w14:paraId="094AB3F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11E7F8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1000</w:t>
            </w:r>
          </w:p>
        </w:tc>
        <w:tc>
          <w:tcPr>
            <w:tcW w:w="0" w:type="auto"/>
            <w:hideMark/>
          </w:tcPr>
          <w:p w14:paraId="0B44A9C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60</w:t>
            </w:r>
          </w:p>
        </w:tc>
        <w:tc>
          <w:tcPr>
            <w:tcW w:w="0" w:type="auto"/>
            <w:hideMark/>
          </w:tcPr>
          <w:p w14:paraId="64314A4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60000</w:t>
            </w:r>
          </w:p>
        </w:tc>
      </w:tr>
      <w:tr w:rsidR="00935995" w:rsidRPr="008B17CD" w14:paraId="4A18C32B" w14:textId="77777777">
        <w:tc>
          <w:tcPr>
            <w:tcW w:w="0" w:type="auto"/>
            <w:hideMark/>
          </w:tcPr>
          <w:p w14:paraId="2C2A50C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文档与交付管理</w:t>
            </w:r>
          </w:p>
        </w:tc>
        <w:tc>
          <w:tcPr>
            <w:tcW w:w="0" w:type="auto"/>
            <w:hideMark/>
          </w:tcPr>
          <w:p w14:paraId="6E68A7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3FE0342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700</w:t>
            </w:r>
          </w:p>
        </w:tc>
        <w:tc>
          <w:tcPr>
            <w:tcW w:w="0" w:type="auto"/>
            <w:hideMark/>
          </w:tcPr>
          <w:p w14:paraId="173D27D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55</w:t>
            </w:r>
          </w:p>
        </w:tc>
        <w:tc>
          <w:tcPr>
            <w:tcW w:w="0" w:type="auto"/>
            <w:hideMark/>
          </w:tcPr>
          <w:p w14:paraId="202F1A8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38500</w:t>
            </w:r>
          </w:p>
        </w:tc>
      </w:tr>
      <w:tr w:rsidR="00935995" w:rsidRPr="008B17CD" w14:paraId="019A40E1" w14:textId="77777777">
        <w:tc>
          <w:tcPr>
            <w:tcW w:w="0" w:type="auto"/>
            <w:hideMark/>
          </w:tcPr>
          <w:p w14:paraId="33042F9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合计</w:t>
            </w:r>
          </w:p>
        </w:tc>
        <w:tc>
          <w:tcPr>
            <w:tcW w:w="0" w:type="auto"/>
            <w:hideMark/>
          </w:tcPr>
          <w:p w14:paraId="42A1E3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12</w:t>
            </w:r>
          </w:p>
        </w:tc>
        <w:tc>
          <w:tcPr>
            <w:tcW w:w="0" w:type="auto"/>
            <w:hideMark/>
          </w:tcPr>
          <w:p w14:paraId="57B11C6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hideMark/>
          </w:tcPr>
          <w:p w14:paraId="409AEB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910</w:t>
            </w:r>
          </w:p>
        </w:tc>
        <w:tc>
          <w:tcPr>
            <w:tcW w:w="0" w:type="auto"/>
            <w:hideMark/>
          </w:tcPr>
          <w:p w14:paraId="1245249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913500</w:t>
            </w:r>
          </w:p>
        </w:tc>
      </w:tr>
    </w:tbl>
    <w:p w14:paraId="40A0A0A1" w14:textId="22AB2375" w:rsidR="006D62E0" w:rsidRPr="008B17CD" w:rsidRDefault="006D62E0" w:rsidP="00183A2D">
      <w:pPr>
        <w:pStyle w:val="01-"/>
        <w:ind w:firstLineChars="0" w:firstLine="0"/>
      </w:pPr>
      <w:bookmarkStart w:id="108" w:name="_Toc227099877"/>
      <w:r w:rsidRPr="008B17CD">
        <w:t>非人</w:t>
      </w:r>
      <w:proofErr w:type="gramStart"/>
      <w:r w:rsidRPr="008B17CD">
        <w:t>力成本</w:t>
      </w:r>
      <w:proofErr w:type="gramEnd"/>
      <w:r w:rsidRPr="008B17CD">
        <w:t>测算</w:t>
      </w:r>
      <w:bookmarkEnd w:id="108"/>
      <w:r w:rsidR="00183A2D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5"/>
        <w:gridCol w:w="4743"/>
        <w:gridCol w:w="1266"/>
      </w:tblGrid>
      <w:tr w:rsidR="00935995" w:rsidRPr="008B17CD" w14:paraId="641C691B" w14:textId="77777777">
        <w:tc>
          <w:tcPr>
            <w:tcW w:w="0" w:type="auto"/>
            <w:hideMark/>
          </w:tcPr>
          <w:p w14:paraId="6D3F22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成本项</w:t>
            </w:r>
          </w:p>
        </w:tc>
        <w:tc>
          <w:tcPr>
            <w:tcW w:w="0" w:type="auto"/>
            <w:hideMark/>
          </w:tcPr>
          <w:p w14:paraId="2A253B9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估算依据</w:t>
            </w:r>
          </w:p>
        </w:tc>
        <w:tc>
          <w:tcPr>
            <w:tcW w:w="0" w:type="auto"/>
            <w:hideMark/>
          </w:tcPr>
          <w:p w14:paraId="716C559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金额（元）</w:t>
            </w:r>
          </w:p>
        </w:tc>
      </w:tr>
      <w:tr w:rsidR="00935995" w:rsidRPr="008B17CD" w14:paraId="6CAF0079" w14:textId="77777777">
        <w:tc>
          <w:tcPr>
            <w:tcW w:w="0" w:type="auto"/>
            <w:hideMark/>
          </w:tcPr>
          <w:p w14:paraId="30F9165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测试环境资源</w:t>
            </w:r>
          </w:p>
        </w:tc>
        <w:tc>
          <w:tcPr>
            <w:tcW w:w="0" w:type="auto"/>
            <w:hideMark/>
          </w:tcPr>
          <w:p w14:paraId="5EDABFC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云主机、数据库、存储、网络（项目期）</w:t>
            </w:r>
          </w:p>
        </w:tc>
        <w:tc>
          <w:tcPr>
            <w:tcW w:w="0" w:type="auto"/>
            <w:hideMark/>
          </w:tcPr>
          <w:p w14:paraId="08FCFE2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30000</w:t>
            </w:r>
          </w:p>
        </w:tc>
      </w:tr>
      <w:tr w:rsidR="00935995" w:rsidRPr="008B17CD" w14:paraId="4D7B10EB" w14:textId="77777777">
        <w:tc>
          <w:tcPr>
            <w:tcW w:w="0" w:type="auto"/>
            <w:hideMark/>
          </w:tcPr>
          <w:p w14:paraId="10B207C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测试与质量保障</w:t>
            </w:r>
          </w:p>
        </w:tc>
        <w:tc>
          <w:tcPr>
            <w:tcW w:w="0" w:type="auto"/>
            <w:hideMark/>
          </w:tcPr>
          <w:p w14:paraId="18E17E2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性能测试、安全测试及测试数据准备</w:t>
            </w:r>
          </w:p>
        </w:tc>
        <w:tc>
          <w:tcPr>
            <w:tcW w:w="0" w:type="auto"/>
            <w:hideMark/>
          </w:tcPr>
          <w:p w14:paraId="1DB1EA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25000</w:t>
            </w:r>
          </w:p>
        </w:tc>
      </w:tr>
      <w:tr w:rsidR="00935995" w:rsidRPr="008B17CD" w14:paraId="1C1E9CFE" w14:textId="77777777">
        <w:tc>
          <w:tcPr>
            <w:tcW w:w="0" w:type="auto"/>
            <w:hideMark/>
          </w:tcPr>
          <w:p w14:paraId="0544DF7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工具与协作平台</w:t>
            </w:r>
          </w:p>
        </w:tc>
        <w:tc>
          <w:tcPr>
            <w:tcW w:w="0" w:type="auto"/>
            <w:hideMark/>
          </w:tcPr>
          <w:p w14:paraId="3E3E89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代码托管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项目管理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文档协作等必要工具（如有）</w:t>
            </w:r>
          </w:p>
        </w:tc>
        <w:tc>
          <w:tcPr>
            <w:tcW w:w="0" w:type="auto"/>
            <w:hideMark/>
          </w:tcPr>
          <w:p w14:paraId="0024BACB" w14:textId="04AE7B79" w:rsidR="006D62E0" w:rsidRPr="008B17CD" w:rsidRDefault="009354BB">
            <w:pPr>
              <w:pStyle w:val="07-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  <w:r w:rsidR="006D62E0" w:rsidRPr="008B17CD">
              <w:rPr>
                <w:rFonts w:ascii="Times New Roman" w:hAnsi="Times New Roman"/>
              </w:rPr>
              <w:t>00</w:t>
            </w:r>
          </w:p>
        </w:tc>
      </w:tr>
      <w:tr w:rsidR="00935995" w:rsidRPr="008B17CD" w14:paraId="417D329D" w14:textId="77777777">
        <w:tc>
          <w:tcPr>
            <w:tcW w:w="0" w:type="auto"/>
            <w:hideMark/>
          </w:tcPr>
          <w:p w14:paraId="5D798C4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培训与试运行支持</w:t>
            </w:r>
          </w:p>
        </w:tc>
        <w:tc>
          <w:tcPr>
            <w:tcW w:w="0" w:type="auto"/>
            <w:hideMark/>
          </w:tcPr>
          <w:p w14:paraId="1B08278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培训组织、材料制作、试运行支持</w:t>
            </w:r>
          </w:p>
        </w:tc>
        <w:tc>
          <w:tcPr>
            <w:tcW w:w="0" w:type="auto"/>
            <w:hideMark/>
          </w:tcPr>
          <w:p w14:paraId="22E18A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8000</w:t>
            </w:r>
          </w:p>
        </w:tc>
      </w:tr>
      <w:tr w:rsidR="00935995" w:rsidRPr="008B17CD" w14:paraId="2449F164" w14:textId="77777777">
        <w:tc>
          <w:tcPr>
            <w:tcW w:w="0" w:type="auto"/>
            <w:hideMark/>
          </w:tcPr>
          <w:p w14:paraId="7B0B78F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交付与验收保障</w:t>
            </w:r>
          </w:p>
        </w:tc>
        <w:tc>
          <w:tcPr>
            <w:tcW w:w="0" w:type="auto"/>
            <w:hideMark/>
          </w:tcPr>
          <w:p w14:paraId="022C83F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验收材料整理、发布支持、应急响应</w:t>
            </w:r>
          </w:p>
        </w:tc>
        <w:tc>
          <w:tcPr>
            <w:tcW w:w="0" w:type="auto"/>
            <w:hideMark/>
          </w:tcPr>
          <w:p w14:paraId="00CF1AF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10000</w:t>
            </w:r>
          </w:p>
        </w:tc>
      </w:tr>
      <w:tr w:rsidR="00935995" w:rsidRPr="008B17CD" w14:paraId="5EE9CB4B" w14:textId="77777777">
        <w:tc>
          <w:tcPr>
            <w:tcW w:w="0" w:type="auto"/>
            <w:hideMark/>
          </w:tcPr>
          <w:p w14:paraId="43BE3F4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小计</w:t>
            </w:r>
          </w:p>
        </w:tc>
        <w:tc>
          <w:tcPr>
            <w:tcW w:w="0" w:type="auto"/>
            <w:hideMark/>
          </w:tcPr>
          <w:p w14:paraId="748E1E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hideMark/>
          </w:tcPr>
          <w:p w14:paraId="0B3DDA3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85000</w:t>
            </w:r>
          </w:p>
        </w:tc>
      </w:tr>
    </w:tbl>
    <w:p w14:paraId="4A28EF7C" w14:textId="58C0E7EE" w:rsidR="006D62E0" w:rsidRPr="008B17CD" w:rsidRDefault="006D62E0" w:rsidP="00E24F1B">
      <w:pPr>
        <w:pStyle w:val="01-"/>
        <w:ind w:firstLineChars="0" w:firstLine="0"/>
      </w:pPr>
    </w:p>
    <w:p w14:paraId="1F784FD3" w14:textId="0C4D2515" w:rsidR="006D62E0" w:rsidRPr="008B17CD" w:rsidRDefault="006D62E0" w:rsidP="00C668DE">
      <w:pPr>
        <w:pStyle w:val="01-"/>
        <w:ind w:firstLineChars="125" w:firstLine="300"/>
      </w:pPr>
      <w:r w:rsidRPr="008B17CD">
        <w:t>按（人力成本</w:t>
      </w:r>
      <w:r w:rsidRPr="008B17CD">
        <w:t xml:space="preserve"> + </w:t>
      </w:r>
      <w:r w:rsidRPr="008B17CD">
        <w:t>非人力成本）</w:t>
      </w:r>
      <w:r w:rsidRPr="008B17CD">
        <w:t>×10%</w:t>
      </w:r>
      <w:r w:rsidRPr="008B17CD">
        <w:t>计提风险预备费，用于覆盖中高风险事件带来的额外成本支出。</w:t>
      </w:r>
      <w:r w:rsidRPr="008B17CD">
        <w:br/>
      </w:r>
      <w:r w:rsidR="00C668DE" w:rsidRPr="008B17CD">
        <w:t xml:space="preserve">  </w:t>
      </w:r>
      <w:r w:rsidRPr="008B17CD">
        <w:t>预备费</w:t>
      </w:r>
      <w:r w:rsidRPr="008B17CD">
        <w:t xml:space="preserve"> = </w:t>
      </w:r>
      <w:r w:rsidRPr="008B17CD">
        <w:t>（</w:t>
      </w:r>
      <w:r w:rsidRPr="008B17CD">
        <w:t>913500 + 85000</w:t>
      </w:r>
      <w:r w:rsidRPr="008B17CD">
        <w:t>）</w:t>
      </w:r>
      <w:r w:rsidRPr="008B17CD">
        <w:t>×10% = </w:t>
      </w:r>
      <w:r w:rsidRPr="008B17CD">
        <w:rPr>
          <w:b/>
          <w:bCs/>
        </w:rPr>
        <w:t>99850</w:t>
      </w:r>
      <w:r w:rsidRPr="008B17CD">
        <w:rPr>
          <w:b/>
          <w:bCs/>
        </w:rPr>
        <w:t>元</w:t>
      </w:r>
      <w:r w:rsidRPr="008B17CD">
        <w:t>（</w:t>
      </w:r>
      <w:proofErr w:type="gramStart"/>
      <w:r w:rsidRPr="008B17CD">
        <w:t>取整按</w:t>
      </w:r>
      <w:r w:rsidRPr="008B17CD">
        <w:t>100000</w:t>
      </w:r>
      <w:r w:rsidRPr="008B17CD">
        <w:t>元</w:t>
      </w:r>
      <w:proofErr w:type="gramEnd"/>
      <w:r w:rsidRPr="008B17CD">
        <w:t>管理）。</w:t>
      </w:r>
    </w:p>
    <w:p w14:paraId="659B1B15" w14:textId="7D01954B" w:rsidR="006D62E0" w:rsidRPr="008B17CD" w:rsidRDefault="006D62E0" w:rsidP="00E24F1B">
      <w:pPr>
        <w:pStyle w:val="01-"/>
        <w:ind w:firstLineChars="83" w:firstLine="199"/>
      </w:pPr>
      <w:r w:rsidRPr="008B17CD">
        <w:t>成本总</w:t>
      </w:r>
      <w:proofErr w:type="gramStart"/>
      <w:r w:rsidRPr="008B17CD">
        <w:t>览</w:t>
      </w:r>
      <w:proofErr w:type="gram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1266"/>
      </w:tblGrid>
      <w:tr w:rsidR="006D62E0" w:rsidRPr="008B17CD" w14:paraId="7AC0E8A7" w14:textId="77777777">
        <w:trPr>
          <w:jc w:val="center"/>
        </w:trPr>
        <w:tc>
          <w:tcPr>
            <w:tcW w:w="0" w:type="auto"/>
            <w:hideMark/>
          </w:tcPr>
          <w:p w14:paraId="0A6ACE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成本类别</w:t>
            </w:r>
          </w:p>
        </w:tc>
        <w:tc>
          <w:tcPr>
            <w:tcW w:w="0" w:type="auto"/>
            <w:hideMark/>
          </w:tcPr>
          <w:p w14:paraId="3E8B22C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金额（元）</w:t>
            </w:r>
          </w:p>
        </w:tc>
      </w:tr>
      <w:tr w:rsidR="006D62E0" w:rsidRPr="008B17CD" w14:paraId="610645B9" w14:textId="77777777">
        <w:trPr>
          <w:jc w:val="center"/>
        </w:trPr>
        <w:tc>
          <w:tcPr>
            <w:tcW w:w="0" w:type="auto"/>
            <w:hideMark/>
          </w:tcPr>
          <w:p w14:paraId="55AA44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人力成本</w:t>
            </w:r>
          </w:p>
        </w:tc>
        <w:tc>
          <w:tcPr>
            <w:tcW w:w="0" w:type="auto"/>
            <w:hideMark/>
          </w:tcPr>
          <w:p w14:paraId="001C842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913500</w:t>
            </w:r>
          </w:p>
        </w:tc>
      </w:tr>
      <w:tr w:rsidR="006D62E0" w:rsidRPr="008B17CD" w14:paraId="4CBF5C41" w14:textId="77777777">
        <w:trPr>
          <w:jc w:val="center"/>
        </w:trPr>
        <w:tc>
          <w:tcPr>
            <w:tcW w:w="0" w:type="auto"/>
            <w:hideMark/>
          </w:tcPr>
          <w:p w14:paraId="48ADB2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非人</w:t>
            </w:r>
            <w:proofErr w:type="gramStart"/>
            <w:r w:rsidRPr="008B17CD">
              <w:rPr>
                <w:rFonts w:ascii="Times New Roman" w:hAnsi="Times New Roman"/>
              </w:rPr>
              <w:t>力成本</w:t>
            </w:r>
            <w:proofErr w:type="gramEnd"/>
          </w:p>
        </w:tc>
        <w:tc>
          <w:tcPr>
            <w:tcW w:w="0" w:type="auto"/>
            <w:hideMark/>
          </w:tcPr>
          <w:p w14:paraId="4AA8E75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85000</w:t>
            </w:r>
          </w:p>
        </w:tc>
      </w:tr>
      <w:tr w:rsidR="006D62E0" w:rsidRPr="008B17CD" w14:paraId="0CDDDED0" w14:textId="77777777">
        <w:trPr>
          <w:jc w:val="center"/>
        </w:trPr>
        <w:tc>
          <w:tcPr>
            <w:tcW w:w="0" w:type="auto"/>
            <w:hideMark/>
          </w:tcPr>
          <w:p w14:paraId="6443022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风险预备费</w:t>
            </w:r>
          </w:p>
        </w:tc>
        <w:tc>
          <w:tcPr>
            <w:tcW w:w="0" w:type="auto"/>
            <w:hideMark/>
          </w:tcPr>
          <w:p w14:paraId="79B76D0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100000</w:t>
            </w:r>
          </w:p>
        </w:tc>
      </w:tr>
      <w:tr w:rsidR="006D62E0" w:rsidRPr="008B17CD" w14:paraId="63FCE5FC" w14:textId="77777777">
        <w:trPr>
          <w:jc w:val="center"/>
        </w:trPr>
        <w:tc>
          <w:tcPr>
            <w:tcW w:w="0" w:type="auto"/>
            <w:hideMark/>
          </w:tcPr>
          <w:p w14:paraId="36B999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项目预算总额（基准）</w:t>
            </w:r>
          </w:p>
        </w:tc>
        <w:tc>
          <w:tcPr>
            <w:tcW w:w="0" w:type="auto"/>
            <w:hideMark/>
          </w:tcPr>
          <w:p w14:paraId="093F7F2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1098500</w:t>
            </w:r>
          </w:p>
        </w:tc>
      </w:tr>
    </w:tbl>
    <w:p w14:paraId="1375C63B" w14:textId="09D23EEC" w:rsidR="006D62E0" w:rsidRPr="008B17CD" w:rsidRDefault="006D62E0" w:rsidP="00183A2D">
      <w:pPr>
        <w:pStyle w:val="03-"/>
        <w:spacing w:before="156"/>
        <w:rPr>
          <w:rFonts w:ascii="Times New Roman"/>
        </w:rPr>
      </w:pPr>
      <w:bookmarkStart w:id="109" w:name="_Toc227099878"/>
      <w:bookmarkStart w:id="110" w:name="_Toc227538560"/>
      <w:r w:rsidRPr="008B17CD">
        <w:rPr>
          <w:rFonts w:ascii="Times New Roman"/>
        </w:rPr>
        <w:t xml:space="preserve">5.3 </w:t>
      </w:r>
      <w:r w:rsidRPr="008B17CD">
        <w:rPr>
          <w:rFonts w:ascii="Times New Roman"/>
        </w:rPr>
        <w:t>成本预算与阶段分配</w:t>
      </w:r>
      <w:bookmarkEnd w:id="109"/>
      <w:bookmarkEnd w:id="1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7"/>
        <w:gridCol w:w="1982"/>
        <w:gridCol w:w="1011"/>
        <w:gridCol w:w="1592"/>
        <w:gridCol w:w="2835"/>
      </w:tblGrid>
      <w:tr w:rsidR="00935995" w:rsidRPr="008B17CD" w14:paraId="7AE82E83" w14:textId="77777777">
        <w:tc>
          <w:tcPr>
            <w:tcW w:w="0" w:type="auto"/>
            <w:hideMark/>
          </w:tcPr>
          <w:p w14:paraId="28428DE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阶段</w:t>
            </w:r>
          </w:p>
        </w:tc>
        <w:tc>
          <w:tcPr>
            <w:tcW w:w="0" w:type="auto"/>
            <w:hideMark/>
          </w:tcPr>
          <w:p w14:paraId="1C4A301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时间范围（第</w:t>
            </w:r>
            <w:r w:rsidRPr="008B17CD">
              <w:rPr>
                <w:rFonts w:ascii="Times New Roman" w:hAnsi="Times New Roman"/>
              </w:rPr>
              <w:t>N</w:t>
            </w:r>
            <w:r w:rsidRPr="008B17CD">
              <w:rPr>
                <w:rFonts w:ascii="Times New Roman" w:hAnsi="Times New Roman"/>
              </w:rPr>
              <w:t>天）</w:t>
            </w:r>
          </w:p>
        </w:tc>
        <w:tc>
          <w:tcPr>
            <w:tcW w:w="0" w:type="auto"/>
            <w:hideMark/>
          </w:tcPr>
          <w:p w14:paraId="652452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预算占比</w:t>
            </w:r>
          </w:p>
        </w:tc>
        <w:tc>
          <w:tcPr>
            <w:tcW w:w="0" w:type="auto"/>
            <w:hideMark/>
          </w:tcPr>
          <w:p w14:paraId="3D7258E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预算金额（元）</w:t>
            </w:r>
          </w:p>
        </w:tc>
        <w:tc>
          <w:tcPr>
            <w:tcW w:w="0" w:type="auto"/>
            <w:hideMark/>
          </w:tcPr>
          <w:p w14:paraId="66CA533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主要成本构成</w:t>
            </w:r>
          </w:p>
        </w:tc>
      </w:tr>
      <w:tr w:rsidR="00935995" w:rsidRPr="008B17CD" w14:paraId="197AD03C" w14:textId="77777777">
        <w:tc>
          <w:tcPr>
            <w:tcW w:w="0" w:type="auto"/>
            <w:hideMark/>
          </w:tcPr>
          <w:p w14:paraId="384D52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启动与计划</w:t>
            </w:r>
          </w:p>
        </w:tc>
        <w:tc>
          <w:tcPr>
            <w:tcW w:w="0" w:type="auto"/>
            <w:hideMark/>
          </w:tcPr>
          <w:p w14:paraId="095922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1-10</w:t>
            </w:r>
          </w:p>
        </w:tc>
        <w:tc>
          <w:tcPr>
            <w:tcW w:w="0" w:type="auto"/>
            <w:hideMark/>
          </w:tcPr>
          <w:p w14:paraId="3B7C9E3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8%</w:t>
            </w:r>
          </w:p>
        </w:tc>
        <w:tc>
          <w:tcPr>
            <w:tcW w:w="0" w:type="auto"/>
            <w:hideMark/>
          </w:tcPr>
          <w:p w14:paraId="36CEC5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87880</w:t>
            </w:r>
          </w:p>
        </w:tc>
        <w:tc>
          <w:tcPr>
            <w:tcW w:w="0" w:type="auto"/>
            <w:hideMark/>
          </w:tcPr>
          <w:p w14:paraId="3579B75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PM/BA</w:t>
            </w:r>
            <w:r w:rsidRPr="008B17CD">
              <w:rPr>
                <w:rFonts w:ascii="Times New Roman" w:hAnsi="Times New Roman"/>
              </w:rPr>
              <w:t>投入、治理建立</w:t>
            </w:r>
          </w:p>
        </w:tc>
      </w:tr>
      <w:tr w:rsidR="00935995" w:rsidRPr="008B17CD" w14:paraId="47001C17" w14:textId="77777777">
        <w:tc>
          <w:tcPr>
            <w:tcW w:w="0" w:type="auto"/>
            <w:hideMark/>
          </w:tcPr>
          <w:p w14:paraId="1793428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需求阶段</w:t>
            </w:r>
          </w:p>
        </w:tc>
        <w:tc>
          <w:tcPr>
            <w:tcW w:w="0" w:type="auto"/>
            <w:hideMark/>
          </w:tcPr>
          <w:p w14:paraId="076CC9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11-25</w:t>
            </w:r>
          </w:p>
        </w:tc>
        <w:tc>
          <w:tcPr>
            <w:tcW w:w="0" w:type="auto"/>
            <w:hideMark/>
          </w:tcPr>
          <w:p w14:paraId="738A82F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12%</w:t>
            </w:r>
          </w:p>
        </w:tc>
        <w:tc>
          <w:tcPr>
            <w:tcW w:w="0" w:type="auto"/>
            <w:hideMark/>
          </w:tcPr>
          <w:p w14:paraId="23CF85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131820</w:t>
            </w:r>
          </w:p>
        </w:tc>
        <w:tc>
          <w:tcPr>
            <w:tcW w:w="0" w:type="auto"/>
            <w:hideMark/>
          </w:tcPr>
          <w:p w14:paraId="6B3E103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需求调研、评审、</w:t>
            </w:r>
            <w:r w:rsidRPr="008B17CD">
              <w:rPr>
                <w:rFonts w:ascii="Times New Roman" w:hAnsi="Times New Roman"/>
              </w:rPr>
              <w:t>RTM</w:t>
            </w:r>
            <w:r w:rsidRPr="008B17CD">
              <w:rPr>
                <w:rFonts w:ascii="Times New Roman" w:hAnsi="Times New Roman"/>
              </w:rPr>
              <w:t>建立</w:t>
            </w:r>
          </w:p>
        </w:tc>
      </w:tr>
      <w:tr w:rsidR="00935995" w:rsidRPr="008B17CD" w14:paraId="5DF967C8" w14:textId="77777777">
        <w:tc>
          <w:tcPr>
            <w:tcW w:w="0" w:type="auto"/>
            <w:hideMark/>
          </w:tcPr>
          <w:p w14:paraId="6A42749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设计阶段</w:t>
            </w:r>
          </w:p>
        </w:tc>
        <w:tc>
          <w:tcPr>
            <w:tcW w:w="0" w:type="auto"/>
            <w:hideMark/>
          </w:tcPr>
          <w:p w14:paraId="127FEE0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26-40</w:t>
            </w:r>
          </w:p>
        </w:tc>
        <w:tc>
          <w:tcPr>
            <w:tcW w:w="0" w:type="auto"/>
            <w:hideMark/>
          </w:tcPr>
          <w:p w14:paraId="50DBFB6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15%</w:t>
            </w:r>
          </w:p>
        </w:tc>
        <w:tc>
          <w:tcPr>
            <w:tcW w:w="0" w:type="auto"/>
            <w:hideMark/>
          </w:tcPr>
          <w:p w14:paraId="22479AD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164775</w:t>
            </w:r>
          </w:p>
        </w:tc>
        <w:tc>
          <w:tcPr>
            <w:tcW w:w="0" w:type="auto"/>
            <w:hideMark/>
          </w:tcPr>
          <w:p w14:paraId="300C2BC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数据库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接口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评审</w:t>
            </w:r>
          </w:p>
        </w:tc>
      </w:tr>
      <w:tr w:rsidR="00935995" w:rsidRPr="008B17CD" w14:paraId="37B78959" w14:textId="77777777">
        <w:tc>
          <w:tcPr>
            <w:tcW w:w="0" w:type="auto"/>
            <w:hideMark/>
          </w:tcPr>
          <w:p w14:paraId="440F5D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开发阶段</w:t>
            </w:r>
          </w:p>
        </w:tc>
        <w:tc>
          <w:tcPr>
            <w:tcW w:w="0" w:type="auto"/>
            <w:hideMark/>
          </w:tcPr>
          <w:p w14:paraId="1C8B0B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41-85</w:t>
            </w:r>
          </w:p>
        </w:tc>
        <w:tc>
          <w:tcPr>
            <w:tcW w:w="0" w:type="auto"/>
            <w:hideMark/>
          </w:tcPr>
          <w:p w14:paraId="1D3975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38%</w:t>
            </w:r>
          </w:p>
        </w:tc>
        <w:tc>
          <w:tcPr>
            <w:tcW w:w="0" w:type="auto"/>
            <w:hideMark/>
          </w:tcPr>
          <w:p w14:paraId="40605E4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417430</w:t>
            </w:r>
          </w:p>
        </w:tc>
        <w:tc>
          <w:tcPr>
            <w:tcW w:w="0" w:type="auto"/>
            <w:hideMark/>
          </w:tcPr>
          <w:p w14:paraId="4C0D5D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前后端开发、联调、代码评审</w:t>
            </w:r>
          </w:p>
        </w:tc>
      </w:tr>
      <w:tr w:rsidR="00935995" w:rsidRPr="008B17CD" w14:paraId="5BDF4A21" w14:textId="77777777">
        <w:tc>
          <w:tcPr>
            <w:tcW w:w="0" w:type="auto"/>
            <w:hideMark/>
          </w:tcPr>
          <w:p w14:paraId="171CFC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测试阶段</w:t>
            </w:r>
          </w:p>
        </w:tc>
        <w:tc>
          <w:tcPr>
            <w:tcW w:w="0" w:type="auto"/>
            <w:hideMark/>
          </w:tcPr>
          <w:p w14:paraId="4DFEDEC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86-105</w:t>
            </w:r>
          </w:p>
        </w:tc>
        <w:tc>
          <w:tcPr>
            <w:tcW w:w="0" w:type="auto"/>
            <w:hideMark/>
          </w:tcPr>
          <w:p w14:paraId="45B4965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16%</w:t>
            </w:r>
          </w:p>
        </w:tc>
        <w:tc>
          <w:tcPr>
            <w:tcW w:w="0" w:type="auto"/>
            <w:hideMark/>
          </w:tcPr>
          <w:p w14:paraId="3BF9381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175760</w:t>
            </w:r>
          </w:p>
        </w:tc>
        <w:tc>
          <w:tcPr>
            <w:tcW w:w="0" w:type="auto"/>
            <w:hideMark/>
          </w:tcPr>
          <w:p w14:paraId="62EA919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集成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性能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安全测试与修复</w:t>
            </w:r>
          </w:p>
        </w:tc>
      </w:tr>
      <w:tr w:rsidR="00935995" w:rsidRPr="008B17CD" w14:paraId="0DC1FFE7" w14:textId="77777777">
        <w:tc>
          <w:tcPr>
            <w:tcW w:w="0" w:type="auto"/>
            <w:hideMark/>
          </w:tcPr>
          <w:p w14:paraId="202BC7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部署与验收阶段</w:t>
            </w:r>
          </w:p>
        </w:tc>
        <w:tc>
          <w:tcPr>
            <w:tcW w:w="0" w:type="auto"/>
            <w:hideMark/>
          </w:tcPr>
          <w:p w14:paraId="4A9B02F1" w14:textId="4E432AE6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106-</w:t>
            </w:r>
            <w:r w:rsidR="009354BB">
              <w:rPr>
                <w:rFonts w:ascii="Times New Roman" w:hAnsi="Times New Roman"/>
              </w:rPr>
              <w:t>60</w:t>
            </w:r>
          </w:p>
        </w:tc>
        <w:tc>
          <w:tcPr>
            <w:tcW w:w="0" w:type="auto"/>
            <w:hideMark/>
          </w:tcPr>
          <w:p w14:paraId="37CCAA7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11%</w:t>
            </w:r>
          </w:p>
        </w:tc>
        <w:tc>
          <w:tcPr>
            <w:tcW w:w="0" w:type="auto"/>
            <w:hideMark/>
          </w:tcPr>
          <w:p w14:paraId="41B5A6E6" w14:textId="5F050764" w:rsidR="006D62E0" w:rsidRPr="008B17CD" w:rsidRDefault="009354BB">
            <w:pPr>
              <w:pStyle w:val="07-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  <w:r w:rsidR="006D62E0" w:rsidRPr="008B17CD">
              <w:rPr>
                <w:rFonts w:ascii="Times New Roman" w:hAnsi="Times New Roman"/>
              </w:rPr>
              <w:t>835</w:t>
            </w:r>
          </w:p>
        </w:tc>
        <w:tc>
          <w:tcPr>
            <w:tcW w:w="0" w:type="auto"/>
            <w:hideMark/>
          </w:tcPr>
          <w:p w14:paraId="70D09A7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部署、培训、验收、归档</w:t>
            </w:r>
          </w:p>
        </w:tc>
      </w:tr>
      <w:tr w:rsidR="00935995" w:rsidRPr="008B17CD" w14:paraId="01B2D6C5" w14:textId="77777777">
        <w:tc>
          <w:tcPr>
            <w:tcW w:w="0" w:type="auto"/>
            <w:hideMark/>
          </w:tcPr>
          <w:p w14:paraId="6682F7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合计</w:t>
            </w:r>
          </w:p>
        </w:tc>
        <w:tc>
          <w:tcPr>
            <w:tcW w:w="0" w:type="auto"/>
            <w:hideMark/>
          </w:tcPr>
          <w:p w14:paraId="49599331" w14:textId="1FF1F8B9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1-</w:t>
            </w:r>
            <w:r w:rsidR="009354BB">
              <w:rPr>
                <w:rFonts w:ascii="Times New Roman" w:hAnsi="Times New Roman"/>
              </w:rPr>
              <w:t>60</w:t>
            </w:r>
          </w:p>
        </w:tc>
        <w:tc>
          <w:tcPr>
            <w:tcW w:w="0" w:type="auto"/>
            <w:hideMark/>
          </w:tcPr>
          <w:p w14:paraId="0C708CC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100%</w:t>
            </w:r>
          </w:p>
        </w:tc>
        <w:tc>
          <w:tcPr>
            <w:tcW w:w="0" w:type="auto"/>
            <w:hideMark/>
          </w:tcPr>
          <w:p w14:paraId="54D671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1098500</w:t>
            </w:r>
          </w:p>
        </w:tc>
        <w:tc>
          <w:tcPr>
            <w:tcW w:w="0" w:type="auto"/>
            <w:hideMark/>
          </w:tcPr>
          <w:p w14:paraId="41D41E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</w:tbl>
    <w:p w14:paraId="640D0D4E" w14:textId="4C919A48" w:rsidR="006D62E0" w:rsidRPr="008B17CD" w:rsidRDefault="006D62E0" w:rsidP="004A7902">
      <w:pPr>
        <w:pStyle w:val="01-"/>
        <w:ind w:firstLine="480"/>
      </w:pPr>
      <w:r w:rsidRPr="008B17CD">
        <w:t>阶段预算按</w:t>
      </w:r>
      <w:r w:rsidRPr="008B17CD">
        <w:t>“</w:t>
      </w:r>
      <w:r w:rsidRPr="008B17CD">
        <w:t>里程碑达成情况</w:t>
      </w:r>
      <w:r w:rsidRPr="008B17CD">
        <w:t>”</w:t>
      </w:r>
      <w:r w:rsidRPr="008B17CD">
        <w:t>释放，防止前期过量消耗。开发与测试阶段设置成本警戒线，避免因缺陷积压导致返工成本激增。风险预备</w:t>
      </w:r>
      <w:proofErr w:type="gramStart"/>
      <w:r w:rsidRPr="008B17CD">
        <w:t>费独立</w:t>
      </w:r>
      <w:proofErr w:type="gramEnd"/>
      <w:r w:rsidRPr="008B17CD">
        <w:t>管理，启用需经</w:t>
      </w:r>
      <w:r w:rsidRPr="008B17CD">
        <w:t>PM</w:t>
      </w:r>
      <w:r w:rsidRPr="008B17CD">
        <w:t>提出并完成审批记录。</w:t>
      </w:r>
    </w:p>
    <w:p w14:paraId="7CA237E3" w14:textId="77777777" w:rsidR="006D62E0" w:rsidRPr="008B17CD" w:rsidRDefault="006D62E0" w:rsidP="004A7902">
      <w:pPr>
        <w:pStyle w:val="01-"/>
        <w:ind w:firstLineChars="0" w:firstLine="0"/>
      </w:pPr>
      <w:r w:rsidRPr="008B17CD">
        <w:t>满足以下任一条件时，需发起成本基线调整评估：</w:t>
      </w:r>
    </w:p>
    <w:p w14:paraId="7646E969" w14:textId="77777777" w:rsidR="006D62E0" w:rsidRPr="008B17CD" w:rsidRDefault="006D62E0" w:rsidP="004A7902">
      <w:pPr>
        <w:pStyle w:val="01-"/>
        <w:numPr>
          <w:ilvl w:val="0"/>
          <w:numId w:val="143"/>
        </w:numPr>
        <w:ind w:firstLineChars="0"/>
      </w:pPr>
      <w:r w:rsidRPr="008B17CD">
        <w:t>需求范围新增导致人日增加超过</w:t>
      </w:r>
      <w:r w:rsidRPr="008B17CD">
        <w:t>5%</w:t>
      </w:r>
      <w:r w:rsidRPr="008B17CD">
        <w:t>；</w:t>
      </w:r>
    </w:p>
    <w:p w14:paraId="19755B5B" w14:textId="77777777" w:rsidR="006D62E0" w:rsidRPr="008B17CD" w:rsidRDefault="006D62E0" w:rsidP="004A7902">
      <w:pPr>
        <w:pStyle w:val="01-"/>
        <w:numPr>
          <w:ilvl w:val="0"/>
          <w:numId w:val="143"/>
        </w:numPr>
        <w:ind w:firstLineChars="0"/>
      </w:pPr>
      <w:r w:rsidRPr="008B17CD">
        <w:t>里程碑延误超过</w:t>
      </w:r>
      <w:r w:rsidRPr="008B17CD">
        <w:t>3</w:t>
      </w:r>
      <w:r w:rsidRPr="008B17CD">
        <w:t>天且需追加资源；</w:t>
      </w:r>
    </w:p>
    <w:p w14:paraId="463E6F6D" w14:textId="77777777" w:rsidR="006D62E0" w:rsidRPr="008B17CD" w:rsidRDefault="006D62E0" w:rsidP="004A7902">
      <w:pPr>
        <w:pStyle w:val="01-"/>
        <w:numPr>
          <w:ilvl w:val="0"/>
          <w:numId w:val="143"/>
        </w:numPr>
        <w:ind w:firstLineChars="0"/>
      </w:pPr>
      <w:r w:rsidRPr="008B17CD">
        <w:t>外部依赖变化（接口规范重大调整、环境成本显著变化）导致预算变化超过</w:t>
      </w:r>
      <w:r w:rsidRPr="008B17CD">
        <w:t>3%</w:t>
      </w:r>
      <w:r w:rsidRPr="008B17CD">
        <w:t>；</w:t>
      </w:r>
    </w:p>
    <w:p w14:paraId="6445795E" w14:textId="77777777" w:rsidR="006D62E0" w:rsidRPr="008B17CD" w:rsidRDefault="006D62E0" w:rsidP="004A7902">
      <w:pPr>
        <w:pStyle w:val="01-"/>
        <w:numPr>
          <w:ilvl w:val="0"/>
          <w:numId w:val="143"/>
        </w:numPr>
        <w:ind w:firstLineChars="0"/>
      </w:pPr>
      <w:r w:rsidRPr="008B17CD">
        <w:t>验收整改</w:t>
      </w:r>
      <w:proofErr w:type="gramStart"/>
      <w:r w:rsidRPr="008B17CD">
        <w:t>项导致</w:t>
      </w:r>
      <w:proofErr w:type="gramEnd"/>
      <w:r w:rsidRPr="008B17CD">
        <w:t>实施工作量明显增加。</w:t>
      </w:r>
    </w:p>
    <w:p w14:paraId="584E0402" w14:textId="77777777" w:rsidR="006D62E0" w:rsidRPr="008B17CD" w:rsidRDefault="006D62E0" w:rsidP="004A7902">
      <w:pPr>
        <w:pStyle w:val="03-"/>
        <w:spacing w:before="156"/>
        <w:rPr>
          <w:rFonts w:ascii="Times New Roman"/>
        </w:rPr>
      </w:pPr>
      <w:bookmarkStart w:id="111" w:name="_Toc227099880"/>
      <w:bookmarkStart w:id="112" w:name="_Toc227538561"/>
      <w:r w:rsidRPr="008B17CD">
        <w:rPr>
          <w:rFonts w:ascii="Times New Roman"/>
        </w:rPr>
        <w:t xml:space="preserve">5.4 </w:t>
      </w:r>
      <w:r w:rsidRPr="008B17CD">
        <w:rPr>
          <w:rFonts w:ascii="Times New Roman"/>
        </w:rPr>
        <w:t>成本控制机制</w:t>
      </w:r>
      <w:bookmarkEnd w:id="111"/>
      <w:bookmarkEnd w:id="112"/>
    </w:p>
    <w:p w14:paraId="43FC9A0B" w14:textId="31CDCC43" w:rsidR="006D62E0" w:rsidRPr="008B17CD" w:rsidRDefault="006D62E0" w:rsidP="00C955D8">
      <w:pPr>
        <w:pStyle w:val="01-"/>
        <w:ind w:firstLineChars="0" w:firstLine="0"/>
      </w:pPr>
      <w:bookmarkStart w:id="113" w:name="_Toc227099881"/>
      <w:r w:rsidRPr="008B17CD">
        <w:t>成本控制原则</w:t>
      </w:r>
      <w:bookmarkEnd w:id="113"/>
      <w:r w:rsidR="00C955D8" w:rsidRPr="008B17CD">
        <w:t>如下：</w:t>
      </w:r>
    </w:p>
    <w:p w14:paraId="4CAE5F41" w14:textId="77777777" w:rsidR="006D62E0" w:rsidRPr="008B17CD" w:rsidRDefault="006D62E0" w:rsidP="004A7902">
      <w:pPr>
        <w:pStyle w:val="01-"/>
        <w:numPr>
          <w:ilvl w:val="0"/>
          <w:numId w:val="144"/>
        </w:numPr>
        <w:ind w:firstLineChars="0"/>
        <w:jc w:val="left"/>
      </w:pPr>
      <w:r w:rsidRPr="008B17CD">
        <w:t>先审批、后支出：超预算事项必须审批后执行。</w:t>
      </w:r>
    </w:p>
    <w:p w14:paraId="5889107C" w14:textId="77777777" w:rsidR="006D62E0" w:rsidRPr="008B17CD" w:rsidRDefault="006D62E0" w:rsidP="004A7902">
      <w:pPr>
        <w:pStyle w:val="01-"/>
        <w:numPr>
          <w:ilvl w:val="0"/>
          <w:numId w:val="144"/>
        </w:numPr>
        <w:ind w:firstLineChars="0"/>
        <w:jc w:val="left"/>
      </w:pPr>
      <w:r w:rsidRPr="008B17CD">
        <w:t>按里程碑核算：按阶段核算</w:t>
      </w:r>
      <w:r w:rsidRPr="008B17CD">
        <w:t>“</w:t>
      </w:r>
      <w:r w:rsidRPr="008B17CD">
        <w:t>预算</w:t>
      </w:r>
      <w:r w:rsidRPr="008B17CD">
        <w:t xml:space="preserve"> vs </w:t>
      </w:r>
      <w:r w:rsidRPr="008B17CD">
        <w:t>实际</w:t>
      </w:r>
      <w:r w:rsidRPr="008B17CD">
        <w:t>”</w:t>
      </w:r>
      <w:r w:rsidRPr="008B17CD">
        <w:t>，不以单次支出判断项目健康度。</w:t>
      </w:r>
    </w:p>
    <w:p w14:paraId="1D4A5704" w14:textId="77777777" w:rsidR="006D62E0" w:rsidRPr="008B17CD" w:rsidRDefault="006D62E0" w:rsidP="004A7902">
      <w:pPr>
        <w:pStyle w:val="01-"/>
        <w:numPr>
          <w:ilvl w:val="0"/>
          <w:numId w:val="144"/>
        </w:numPr>
        <w:ind w:firstLineChars="0"/>
        <w:jc w:val="left"/>
      </w:pPr>
      <w:r w:rsidRPr="008B17CD">
        <w:t>成本与范围联动：任何范围变更必须同步评估成本影响并更新预算。</w:t>
      </w:r>
    </w:p>
    <w:p w14:paraId="47F8F27E" w14:textId="5D6105E5" w:rsidR="006D62E0" w:rsidRPr="008B17CD" w:rsidRDefault="006D62E0" w:rsidP="00C955D8">
      <w:pPr>
        <w:pStyle w:val="01-"/>
        <w:ind w:firstLineChars="0" w:firstLine="0"/>
      </w:pPr>
      <w:bookmarkStart w:id="114" w:name="_Toc227099882"/>
      <w:r w:rsidRPr="008B17CD">
        <w:t>成本监控指标</w:t>
      </w:r>
      <w:bookmarkEnd w:id="114"/>
      <w:r w:rsidR="00C955D8" w:rsidRPr="008B17CD">
        <w:t>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2375"/>
        <w:gridCol w:w="1056"/>
        <w:gridCol w:w="1245"/>
      </w:tblGrid>
      <w:tr w:rsidR="00935995" w:rsidRPr="008B17CD" w14:paraId="3B344E26" w14:textId="77777777">
        <w:trPr>
          <w:jc w:val="center"/>
        </w:trPr>
        <w:tc>
          <w:tcPr>
            <w:tcW w:w="0" w:type="auto"/>
            <w:hideMark/>
          </w:tcPr>
          <w:p w14:paraId="347BB4E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指标</w:t>
            </w:r>
          </w:p>
        </w:tc>
        <w:tc>
          <w:tcPr>
            <w:tcW w:w="0" w:type="auto"/>
            <w:hideMark/>
          </w:tcPr>
          <w:p w14:paraId="08D7AF5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说明</w:t>
            </w:r>
          </w:p>
        </w:tc>
        <w:tc>
          <w:tcPr>
            <w:tcW w:w="0" w:type="auto"/>
            <w:hideMark/>
          </w:tcPr>
          <w:p w14:paraId="556DDFD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监控频率</w:t>
            </w:r>
          </w:p>
        </w:tc>
        <w:tc>
          <w:tcPr>
            <w:tcW w:w="0" w:type="auto"/>
            <w:hideMark/>
          </w:tcPr>
          <w:p w14:paraId="7331090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预警阈值</w:t>
            </w:r>
          </w:p>
        </w:tc>
      </w:tr>
      <w:tr w:rsidR="00935995" w:rsidRPr="008B17CD" w14:paraId="1B1D1290" w14:textId="77777777">
        <w:trPr>
          <w:jc w:val="center"/>
        </w:trPr>
        <w:tc>
          <w:tcPr>
            <w:tcW w:w="0" w:type="auto"/>
            <w:hideMark/>
          </w:tcPr>
          <w:p w14:paraId="60A6E45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预算执行率</w:t>
            </w:r>
          </w:p>
        </w:tc>
        <w:tc>
          <w:tcPr>
            <w:tcW w:w="0" w:type="auto"/>
            <w:hideMark/>
          </w:tcPr>
          <w:p w14:paraId="7D92C3F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实际成本</w:t>
            </w:r>
            <w:r w:rsidRPr="008B17CD">
              <w:rPr>
                <w:rFonts w:ascii="Times New Roman" w:hAnsi="Times New Roman"/>
              </w:rPr>
              <w:t xml:space="preserve"> / </w:t>
            </w:r>
            <w:r w:rsidRPr="008B17CD">
              <w:rPr>
                <w:rFonts w:ascii="Times New Roman" w:hAnsi="Times New Roman"/>
              </w:rPr>
              <w:t>预算成本</w:t>
            </w:r>
          </w:p>
        </w:tc>
        <w:tc>
          <w:tcPr>
            <w:tcW w:w="0" w:type="auto"/>
            <w:hideMark/>
          </w:tcPr>
          <w:p w14:paraId="02746C7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</w:t>
            </w:r>
          </w:p>
        </w:tc>
        <w:tc>
          <w:tcPr>
            <w:tcW w:w="0" w:type="auto"/>
            <w:hideMark/>
          </w:tcPr>
          <w:p w14:paraId="4772D3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&gt;105%</w:t>
            </w:r>
            <w:r w:rsidRPr="008B17CD">
              <w:rPr>
                <w:rFonts w:ascii="Times New Roman" w:hAnsi="Times New Roman"/>
              </w:rPr>
              <w:t>预警</w:t>
            </w:r>
          </w:p>
        </w:tc>
      </w:tr>
      <w:tr w:rsidR="00935995" w:rsidRPr="008B17CD" w14:paraId="194B41CC" w14:textId="77777777">
        <w:trPr>
          <w:jc w:val="center"/>
        </w:trPr>
        <w:tc>
          <w:tcPr>
            <w:tcW w:w="0" w:type="auto"/>
            <w:hideMark/>
          </w:tcPr>
          <w:p w14:paraId="455DF04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人日偏差率</w:t>
            </w:r>
          </w:p>
        </w:tc>
        <w:tc>
          <w:tcPr>
            <w:tcW w:w="0" w:type="auto"/>
            <w:hideMark/>
          </w:tcPr>
          <w:p w14:paraId="3FD7EF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实际人日</w:t>
            </w:r>
            <w:r w:rsidRPr="008B17CD">
              <w:rPr>
                <w:rFonts w:ascii="Times New Roman" w:hAnsi="Times New Roman"/>
              </w:rPr>
              <w:t xml:space="preserve"> / </w:t>
            </w:r>
            <w:r w:rsidRPr="008B17CD">
              <w:rPr>
                <w:rFonts w:ascii="Times New Roman" w:hAnsi="Times New Roman"/>
              </w:rPr>
              <w:t>计划人日</w:t>
            </w:r>
          </w:p>
        </w:tc>
        <w:tc>
          <w:tcPr>
            <w:tcW w:w="0" w:type="auto"/>
            <w:hideMark/>
          </w:tcPr>
          <w:p w14:paraId="5A08BFF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</w:t>
            </w:r>
          </w:p>
        </w:tc>
        <w:tc>
          <w:tcPr>
            <w:tcW w:w="0" w:type="auto"/>
            <w:hideMark/>
          </w:tcPr>
          <w:p w14:paraId="1CB9A71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&gt;110%</w:t>
            </w:r>
            <w:r w:rsidRPr="008B17CD">
              <w:rPr>
                <w:rFonts w:ascii="Times New Roman" w:hAnsi="Times New Roman"/>
              </w:rPr>
              <w:t>预警</w:t>
            </w:r>
          </w:p>
        </w:tc>
      </w:tr>
      <w:tr w:rsidR="00935995" w:rsidRPr="008B17CD" w14:paraId="191DC9CE" w14:textId="77777777">
        <w:trPr>
          <w:jc w:val="center"/>
        </w:trPr>
        <w:tc>
          <w:tcPr>
            <w:tcW w:w="0" w:type="auto"/>
            <w:hideMark/>
          </w:tcPr>
          <w:p w14:paraId="7727E3E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返工成本占比</w:t>
            </w:r>
          </w:p>
        </w:tc>
        <w:tc>
          <w:tcPr>
            <w:tcW w:w="0" w:type="auto"/>
            <w:hideMark/>
          </w:tcPr>
          <w:p w14:paraId="506023D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返工成本</w:t>
            </w:r>
            <w:r w:rsidRPr="008B17CD">
              <w:rPr>
                <w:rFonts w:ascii="Times New Roman" w:hAnsi="Times New Roman"/>
              </w:rPr>
              <w:t xml:space="preserve"> / </w:t>
            </w:r>
            <w:r w:rsidRPr="008B17CD">
              <w:rPr>
                <w:rFonts w:ascii="Times New Roman" w:hAnsi="Times New Roman"/>
              </w:rPr>
              <w:t>当期总成本</w:t>
            </w:r>
          </w:p>
        </w:tc>
        <w:tc>
          <w:tcPr>
            <w:tcW w:w="0" w:type="auto"/>
            <w:hideMark/>
          </w:tcPr>
          <w:p w14:paraId="134BA4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双周</w:t>
            </w:r>
          </w:p>
        </w:tc>
        <w:tc>
          <w:tcPr>
            <w:tcW w:w="0" w:type="auto"/>
            <w:hideMark/>
          </w:tcPr>
          <w:p w14:paraId="57F97C2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&gt;15%</w:t>
            </w:r>
            <w:r w:rsidRPr="008B17CD">
              <w:rPr>
                <w:rFonts w:ascii="Times New Roman" w:hAnsi="Times New Roman"/>
              </w:rPr>
              <w:t>预警</w:t>
            </w:r>
          </w:p>
        </w:tc>
      </w:tr>
      <w:tr w:rsidR="00935995" w:rsidRPr="008B17CD" w14:paraId="2387687A" w14:textId="77777777">
        <w:trPr>
          <w:jc w:val="center"/>
        </w:trPr>
        <w:tc>
          <w:tcPr>
            <w:tcW w:w="0" w:type="auto"/>
            <w:hideMark/>
          </w:tcPr>
          <w:p w14:paraId="26D3963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里程碑成本偏差</w:t>
            </w:r>
          </w:p>
        </w:tc>
        <w:tc>
          <w:tcPr>
            <w:tcW w:w="0" w:type="auto"/>
            <w:hideMark/>
          </w:tcPr>
          <w:p w14:paraId="1E358B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里程碑实际</w:t>
            </w:r>
            <w:r w:rsidRPr="008B17CD">
              <w:rPr>
                <w:rFonts w:ascii="Times New Roman" w:hAnsi="Times New Roman"/>
              </w:rPr>
              <w:t>-</w:t>
            </w:r>
            <w:r w:rsidRPr="008B17CD">
              <w:rPr>
                <w:rFonts w:ascii="Times New Roman" w:hAnsi="Times New Roman"/>
              </w:rPr>
              <w:t>预算</w:t>
            </w:r>
          </w:p>
        </w:tc>
        <w:tc>
          <w:tcPr>
            <w:tcW w:w="0" w:type="auto"/>
            <w:hideMark/>
          </w:tcPr>
          <w:p w14:paraId="073C36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</w:t>
            </w:r>
          </w:p>
        </w:tc>
        <w:tc>
          <w:tcPr>
            <w:tcW w:w="0" w:type="auto"/>
            <w:hideMark/>
          </w:tcPr>
          <w:p w14:paraId="2BFCFD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&gt;8%</w:t>
            </w:r>
            <w:r w:rsidRPr="008B17CD">
              <w:rPr>
                <w:rFonts w:ascii="Times New Roman" w:hAnsi="Times New Roman"/>
              </w:rPr>
              <w:t>预警</w:t>
            </w:r>
          </w:p>
        </w:tc>
      </w:tr>
    </w:tbl>
    <w:p w14:paraId="1CBFDE79" w14:textId="32F6ACDA" w:rsidR="006D62E0" w:rsidRPr="008B17CD" w:rsidRDefault="006D62E0" w:rsidP="00C955D8">
      <w:pPr>
        <w:pStyle w:val="01-"/>
        <w:ind w:firstLineChars="0" w:firstLine="0"/>
      </w:pPr>
      <w:bookmarkStart w:id="115" w:name="_Toc227099883"/>
      <w:r w:rsidRPr="008B17CD">
        <w:t>成本偏差纠正措施</w:t>
      </w:r>
      <w:bookmarkEnd w:id="115"/>
      <w:r w:rsidR="00C955D8" w:rsidRPr="008B17CD">
        <w:t>如下：</w:t>
      </w:r>
    </w:p>
    <w:p w14:paraId="07C68CBF" w14:textId="77777777" w:rsidR="006D62E0" w:rsidRPr="008B17CD" w:rsidRDefault="006D62E0" w:rsidP="000A2FA5">
      <w:pPr>
        <w:pStyle w:val="01-"/>
        <w:ind w:firstLine="480"/>
      </w:pPr>
      <w:r w:rsidRPr="008B17CD">
        <w:t>轻度偏差（</w:t>
      </w:r>
      <w:r w:rsidRPr="008B17CD">
        <w:t>&lt;=5%</w:t>
      </w:r>
      <w:r w:rsidRPr="008B17CD">
        <w:t>）：优化任务优先级、减少低价值工作、提升并行效率。</w:t>
      </w:r>
    </w:p>
    <w:p w14:paraId="6712251F" w14:textId="77777777" w:rsidR="006D62E0" w:rsidRPr="008B17CD" w:rsidRDefault="006D62E0" w:rsidP="000A2FA5">
      <w:pPr>
        <w:pStyle w:val="01-"/>
        <w:ind w:firstLine="480"/>
      </w:pPr>
      <w:r w:rsidRPr="008B17CD">
        <w:lastRenderedPageBreak/>
        <w:t>中度偏差（</w:t>
      </w:r>
      <w:r w:rsidRPr="008B17CD">
        <w:t>5%-10%</w:t>
      </w:r>
      <w:r w:rsidRPr="008B17CD">
        <w:t>）：调整资源结构（关键岗位加投）、压缩非关键范围、启用部分预备费。</w:t>
      </w:r>
    </w:p>
    <w:p w14:paraId="3E26F6C5" w14:textId="77777777" w:rsidR="006D62E0" w:rsidRPr="008B17CD" w:rsidRDefault="006D62E0" w:rsidP="000A2FA5">
      <w:pPr>
        <w:pStyle w:val="01-"/>
        <w:ind w:firstLine="480"/>
      </w:pPr>
      <w:r w:rsidRPr="008B17CD">
        <w:t>重度偏差（</w:t>
      </w:r>
      <w:r w:rsidRPr="008B17CD">
        <w:t>&gt;10%</w:t>
      </w:r>
      <w:r w:rsidRPr="008B17CD">
        <w:t>）：提交</w:t>
      </w:r>
      <w:r w:rsidRPr="008B17CD">
        <w:t>CCB</w:t>
      </w:r>
      <w:r w:rsidRPr="008B17CD">
        <w:t>进行范围</w:t>
      </w:r>
      <w:r w:rsidRPr="008B17CD">
        <w:t>/</w:t>
      </w:r>
      <w:r w:rsidRPr="008B17CD">
        <w:t>进度</w:t>
      </w:r>
      <w:r w:rsidRPr="008B17CD">
        <w:t>/</w:t>
      </w:r>
      <w:r w:rsidRPr="008B17CD">
        <w:t>成本</w:t>
      </w:r>
      <w:proofErr w:type="gramStart"/>
      <w:r w:rsidRPr="008B17CD">
        <w:t>联合重</w:t>
      </w:r>
      <w:proofErr w:type="gramEnd"/>
      <w:r w:rsidRPr="008B17CD">
        <w:t>估，必要时调整里程碑与交付策略。</w:t>
      </w:r>
    </w:p>
    <w:p w14:paraId="77D5BB9B" w14:textId="42411B74" w:rsidR="006D62E0" w:rsidRPr="008B17CD" w:rsidRDefault="006D62E0" w:rsidP="00E11B1E">
      <w:pPr>
        <w:pStyle w:val="01-"/>
        <w:ind w:firstLineChars="0" w:firstLine="0"/>
      </w:pPr>
      <w:bookmarkStart w:id="116" w:name="_Toc227099884"/>
      <w:r w:rsidRPr="008B17CD">
        <w:t>变更与审计要求</w:t>
      </w:r>
      <w:bookmarkEnd w:id="116"/>
      <w:r w:rsidR="00E11B1E" w:rsidRPr="008B17CD">
        <w:t>如下：</w:t>
      </w:r>
    </w:p>
    <w:p w14:paraId="5D8B138E" w14:textId="77777777" w:rsidR="006D62E0" w:rsidRPr="008B17CD" w:rsidRDefault="006D62E0" w:rsidP="000A2FA5">
      <w:pPr>
        <w:pStyle w:val="01-"/>
        <w:ind w:firstLine="480"/>
      </w:pPr>
      <w:r w:rsidRPr="008B17CD">
        <w:t>成本变更须形成书面记录（变更原因、影响分析、审批结果、执行追踪）。</w:t>
      </w:r>
    </w:p>
    <w:p w14:paraId="3B7A1E4E" w14:textId="77777777" w:rsidR="006D62E0" w:rsidRPr="008B17CD" w:rsidRDefault="006D62E0" w:rsidP="000A2FA5">
      <w:pPr>
        <w:pStyle w:val="01-"/>
        <w:ind w:firstLine="480"/>
      </w:pPr>
      <w:r w:rsidRPr="008B17CD">
        <w:t>保留</w:t>
      </w:r>
      <w:proofErr w:type="gramStart"/>
      <w:r w:rsidRPr="008B17CD">
        <w:t>成本台</w:t>
      </w:r>
      <w:proofErr w:type="gramEnd"/>
      <w:r w:rsidRPr="008B17CD">
        <w:t>账、工时记录、采购</w:t>
      </w:r>
      <w:r w:rsidRPr="008B17CD">
        <w:t>/</w:t>
      </w:r>
      <w:r w:rsidRPr="008B17CD">
        <w:t>外采记录，确保可审计与可追溯。</w:t>
      </w:r>
    </w:p>
    <w:p w14:paraId="56E96981" w14:textId="77777777" w:rsidR="006D62E0" w:rsidRPr="008B17CD" w:rsidRDefault="006D62E0" w:rsidP="000A2FA5">
      <w:pPr>
        <w:pStyle w:val="01-"/>
        <w:ind w:firstLine="480"/>
      </w:pPr>
      <w:r w:rsidRPr="008B17CD">
        <w:t>项目收尾阶段输出《成本执行总结》，对预算偏差与原因进行复盘，为后续项目提供基准数据。</w:t>
      </w:r>
    </w:p>
    <w:p w14:paraId="53816B87" w14:textId="40676CFC" w:rsidR="006D62E0" w:rsidRPr="008B17CD" w:rsidRDefault="006D62E0" w:rsidP="00951948">
      <w:pPr>
        <w:pStyle w:val="02-"/>
        <w:spacing w:before="156" w:after="312"/>
        <w:rPr>
          <w:rFonts w:ascii="Times New Roman"/>
        </w:rPr>
      </w:pPr>
      <w:bookmarkStart w:id="117" w:name="_Toc227099885"/>
      <w:bookmarkStart w:id="118" w:name="_Toc227538562"/>
      <w:r w:rsidRPr="008B17CD">
        <w:rPr>
          <w:rFonts w:ascii="Times New Roman"/>
        </w:rPr>
        <w:t xml:space="preserve">6. </w:t>
      </w:r>
      <w:r w:rsidRPr="008B17CD">
        <w:rPr>
          <w:rFonts w:ascii="Times New Roman"/>
        </w:rPr>
        <w:t>质量计划</w:t>
      </w:r>
      <w:bookmarkEnd w:id="117"/>
      <w:bookmarkEnd w:id="118"/>
    </w:p>
    <w:p w14:paraId="270708F0" w14:textId="77777777" w:rsidR="006D62E0" w:rsidRPr="008B17CD" w:rsidRDefault="006D62E0" w:rsidP="00951948">
      <w:pPr>
        <w:pStyle w:val="03-"/>
        <w:spacing w:before="156"/>
        <w:rPr>
          <w:rFonts w:ascii="Times New Roman"/>
        </w:rPr>
      </w:pPr>
      <w:bookmarkStart w:id="119" w:name="_Toc227099886"/>
      <w:bookmarkStart w:id="120" w:name="_Toc227538563"/>
      <w:r w:rsidRPr="008B17CD">
        <w:rPr>
          <w:rFonts w:ascii="Times New Roman"/>
        </w:rPr>
        <w:t xml:space="preserve">6.1 </w:t>
      </w:r>
      <w:r w:rsidRPr="008B17CD">
        <w:rPr>
          <w:rFonts w:ascii="Times New Roman"/>
        </w:rPr>
        <w:t>质量目标与质量指标</w:t>
      </w:r>
      <w:bookmarkEnd w:id="119"/>
      <w:bookmarkEnd w:id="120"/>
    </w:p>
    <w:p w14:paraId="53EEB26F" w14:textId="344DD6B0" w:rsidR="006D62E0" w:rsidRPr="008B17CD" w:rsidRDefault="006D62E0" w:rsidP="00951948">
      <w:pPr>
        <w:pStyle w:val="04-"/>
        <w:spacing w:before="156"/>
        <w:rPr>
          <w:rFonts w:ascii="Times New Roman"/>
        </w:rPr>
      </w:pPr>
      <w:bookmarkStart w:id="121" w:name="_Toc227099887"/>
      <w:bookmarkStart w:id="122" w:name="_Toc227538564"/>
      <w:r w:rsidRPr="008B17CD">
        <w:rPr>
          <w:rFonts w:ascii="Times New Roman"/>
        </w:rPr>
        <w:t xml:space="preserve">6.1.1 </w:t>
      </w:r>
      <w:r w:rsidRPr="008B17CD">
        <w:rPr>
          <w:rFonts w:ascii="Times New Roman"/>
        </w:rPr>
        <w:t>质量管理目标</w:t>
      </w:r>
      <w:bookmarkEnd w:id="121"/>
      <w:r w:rsidR="0083677B" w:rsidRPr="008B17CD">
        <w:rPr>
          <w:rFonts w:ascii="Times New Roman"/>
        </w:rPr>
        <w:t>与基准</w:t>
      </w:r>
      <w:bookmarkEnd w:id="122"/>
    </w:p>
    <w:p w14:paraId="07401E99" w14:textId="5B80EF95" w:rsidR="006D62E0" w:rsidRPr="008B17CD" w:rsidRDefault="006D62E0" w:rsidP="000A2FA5">
      <w:pPr>
        <w:pStyle w:val="01-"/>
        <w:ind w:firstLine="480"/>
      </w:pPr>
      <w:r w:rsidRPr="008B17CD">
        <w:t>本项目质量管理目标是：在满足范围基线与</w:t>
      </w:r>
      <w:r w:rsidR="00770A9B">
        <w:rPr>
          <w:rFonts w:hint="eastAsia"/>
        </w:rPr>
        <w:t>74</w:t>
      </w:r>
      <w:r w:rsidRPr="008B17CD">
        <w:t>天工期约束下，确保系统</w:t>
      </w:r>
      <w:r w:rsidRPr="008B17CD">
        <w:t>“</w:t>
      </w:r>
      <w:r w:rsidRPr="008B17CD">
        <w:t>功能正确、性能达标、安全可控、交付可验</w:t>
      </w:r>
      <w:r w:rsidRPr="008B17CD">
        <w:t>”</w:t>
      </w:r>
      <w:r w:rsidRPr="008B17CD">
        <w:t>，并形成可追溯的质量证据链</w:t>
      </w:r>
      <w:r w:rsidR="00951948" w:rsidRPr="008B17CD">
        <w:t>，</w:t>
      </w:r>
      <w:r w:rsidRPr="008B17CD">
        <w:t>评审记录、测试报告、缺陷闭环、验收材料</w:t>
      </w:r>
      <w:r w:rsidR="00951948" w:rsidRPr="008B17CD">
        <w:t>等</w:t>
      </w:r>
      <w:r w:rsidRPr="008B17CD">
        <w:t>。</w:t>
      </w:r>
    </w:p>
    <w:p w14:paraId="2CEDBEE5" w14:textId="77777777" w:rsidR="006D62E0" w:rsidRPr="008B17CD" w:rsidRDefault="006D62E0" w:rsidP="000A2FA5">
      <w:pPr>
        <w:pStyle w:val="01-"/>
        <w:ind w:firstLine="480"/>
      </w:pPr>
      <w:r w:rsidRPr="008B17CD">
        <w:t>质量基准依据以下文件与规范：</w:t>
      </w:r>
    </w:p>
    <w:p w14:paraId="37C125F1" w14:textId="77777777" w:rsidR="006D62E0" w:rsidRPr="008B17CD" w:rsidRDefault="006D62E0" w:rsidP="000A2FA5">
      <w:pPr>
        <w:pStyle w:val="01-"/>
        <w:ind w:firstLine="480"/>
      </w:pPr>
      <w:r w:rsidRPr="008B17CD">
        <w:t>《云南省企业就业失业数据采集系统工作说明书》</w:t>
      </w:r>
    </w:p>
    <w:p w14:paraId="07D964B9" w14:textId="77777777" w:rsidR="006D62E0" w:rsidRPr="008B17CD" w:rsidRDefault="006D62E0" w:rsidP="000A2FA5">
      <w:pPr>
        <w:pStyle w:val="01-"/>
        <w:ind w:firstLine="480"/>
      </w:pPr>
      <w:r w:rsidRPr="008B17CD">
        <w:t>《软件需求规格说明书（</w:t>
      </w:r>
      <w:r w:rsidRPr="008B17CD">
        <w:t>SRS</w:t>
      </w:r>
      <w:r w:rsidRPr="008B17CD">
        <w:t>）》</w:t>
      </w:r>
    </w:p>
    <w:p w14:paraId="39F9BC56" w14:textId="77777777" w:rsidR="006D62E0" w:rsidRPr="008B17CD" w:rsidRDefault="006D62E0" w:rsidP="000A2FA5">
      <w:pPr>
        <w:pStyle w:val="01-"/>
        <w:ind w:firstLine="480"/>
      </w:pPr>
      <w:r w:rsidRPr="008B17CD">
        <w:t>本项目计划书第</w:t>
      </w:r>
      <w:r w:rsidRPr="008B17CD">
        <w:t>3</w:t>
      </w:r>
      <w:proofErr w:type="gramStart"/>
      <w:r w:rsidRPr="008B17CD">
        <w:t>章范围</w:t>
      </w:r>
      <w:proofErr w:type="gramEnd"/>
      <w:r w:rsidRPr="008B17CD">
        <w:t>基线、第</w:t>
      </w:r>
      <w:r w:rsidRPr="008B17CD">
        <w:t>4</w:t>
      </w:r>
      <w:r w:rsidRPr="008B17CD">
        <w:t>章进度基线</w:t>
      </w:r>
    </w:p>
    <w:p w14:paraId="3CBB12BF" w14:textId="77777777" w:rsidR="006D62E0" w:rsidRPr="008B17CD" w:rsidRDefault="006D62E0" w:rsidP="000A2FA5">
      <w:pPr>
        <w:pStyle w:val="01-"/>
        <w:ind w:firstLine="480"/>
      </w:pPr>
      <w:r w:rsidRPr="008B17CD">
        <w:t>相关开发规范、测试规范与安全规范（项目执行</w:t>
      </w:r>
      <w:proofErr w:type="gramStart"/>
      <w:r w:rsidRPr="008B17CD">
        <w:t>期确定</w:t>
      </w:r>
      <w:proofErr w:type="gramEnd"/>
      <w:r w:rsidRPr="008B17CD">
        <w:t>版本）</w:t>
      </w:r>
    </w:p>
    <w:p w14:paraId="6FCB0B9D" w14:textId="7B8B6F84" w:rsidR="006D62E0" w:rsidRPr="008B17CD" w:rsidRDefault="006D62E0" w:rsidP="00951948">
      <w:pPr>
        <w:pStyle w:val="04-"/>
        <w:spacing w:before="156"/>
        <w:rPr>
          <w:rFonts w:ascii="Times New Roman"/>
        </w:rPr>
      </w:pPr>
      <w:bookmarkStart w:id="123" w:name="_Toc227099889"/>
      <w:bookmarkStart w:id="124" w:name="_Toc227538565"/>
      <w:r w:rsidRPr="008B17CD">
        <w:rPr>
          <w:rFonts w:ascii="Times New Roman"/>
        </w:rPr>
        <w:t>6.1.</w:t>
      </w:r>
      <w:r w:rsidR="0083677B" w:rsidRPr="008B17CD">
        <w:rPr>
          <w:rFonts w:ascii="Times New Roman"/>
        </w:rPr>
        <w:t>2</w:t>
      </w:r>
      <w:r w:rsidRPr="008B17CD">
        <w:rPr>
          <w:rFonts w:ascii="Times New Roman"/>
        </w:rPr>
        <w:t xml:space="preserve"> </w:t>
      </w:r>
      <w:r w:rsidRPr="008B17CD">
        <w:rPr>
          <w:rFonts w:ascii="Times New Roman"/>
        </w:rPr>
        <w:t>质量指标（</w:t>
      </w:r>
      <w:r w:rsidRPr="008B17CD">
        <w:rPr>
          <w:rFonts w:ascii="Times New Roman"/>
        </w:rPr>
        <w:t>KQI</w:t>
      </w:r>
      <w:r w:rsidRPr="008B17CD">
        <w:rPr>
          <w:rFonts w:ascii="Times New Roman"/>
        </w:rPr>
        <w:t>）</w:t>
      </w:r>
      <w:bookmarkEnd w:id="123"/>
      <w:bookmarkEnd w:id="1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2608"/>
        <w:gridCol w:w="3481"/>
        <w:gridCol w:w="1476"/>
      </w:tblGrid>
      <w:tr w:rsidR="006B27FC" w:rsidRPr="008B17CD" w14:paraId="116E6FB4" w14:textId="77777777">
        <w:tc>
          <w:tcPr>
            <w:tcW w:w="0" w:type="auto"/>
            <w:hideMark/>
          </w:tcPr>
          <w:p w14:paraId="5B898B4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质量维度</w:t>
            </w:r>
          </w:p>
        </w:tc>
        <w:tc>
          <w:tcPr>
            <w:tcW w:w="0" w:type="auto"/>
            <w:hideMark/>
          </w:tcPr>
          <w:p w14:paraId="46B03B5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指标项</w:t>
            </w:r>
          </w:p>
        </w:tc>
        <w:tc>
          <w:tcPr>
            <w:tcW w:w="0" w:type="auto"/>
            <w:hideMark/>
          </w:tcPr>
          <w:p w14:paraId="71E0722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目标值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要求</w:t>
            </w:r>
          </w:p>
        </w:tc>
        <w:tc>
          <w:tcPr>
            <w:tcW w:w="0" w:type="auto"/>
            <w:hideMark/>
          </w:tcPr>
          <w:p w14:paraId="4A89542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统计口径</w:t>
            </w:r>
          </w:p>
        </w:tc>
      </w:tr>
      <w:tr w:rsidR="006B27FC" w:rsidRPr="008B17CD" w14:paraId="6AFEAAD0" w14:textId="77777777">
        <w:tc>
          <w:tcPr>
            <w:tcW w:w="0" w:type="auto"/>
            <w:hideMark/>
          </w:tcPr>
          <w:p w14:paraId="54C018D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功能质量</w:t>
            </w:r>
          </w:p>
        </w:tc>
        <w:tc>
          <w:tcPr>
            <w:tcW w:w="0" w:type="auto"/>
            <w:hideMark/>
          </w:tcPr>
          <w:p w14:paraId="6884EE4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需求覆盖率</w:t>
            </w:r>
          </w:p>
        </w:tc>
        <w:tc>
          <w:tcPr>
            <w:tcW w:w="0" w:type="auto"/>
            <w:hideMark/>
          </w:tcPr>
          <w:p w14:paraId="4EB515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100%</w:t>
            </w:r>
            <w:r w:rsidRPr="008B17CD">
              <w:rPr>
                <w:rFonts w:ascii="Times New Roman" w:hAnsi="Times New Roman"/>
              </w:rPr>
              <w:t>需求有对应设计与测试用例</w:t>
            </w:r>
          </w:p>
        </w:tc>
        <w:tc>
          <w:tcPr>
            <w:tcW w:w="0" w:type="auto"/>
            <w:hideMark/>
          </w:tcPr>
          <w:p w14:paraId="1410FE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以</w:t>
            </w:r>
            <w:r w:rsidRPr="008B17CD">
              <w:rPr>
                <w:rFonts w:ascii="Times New Roman" w:hAnsi="Times New Roman"/>
              </w:rPr>
              <w:t>RTM</w:t>
            </w:r>
            <w:r w:rsidRPr="008B17CD">
              <w:rPr>
                <w:rFonts w:ascii="Times New Roman" w:hAnsi="Times New Roman"/>
              </w:rPr>
              <w:t>统计</w:t>
            </w:r>
          </w:p>
        </w:tc>
      </w:tr>
      <w:tr w:rsidR="006B27FC" w:rsidRPr="008B17CD" w14:paraId="0B095E98" w14:textId="77777777">
        <w:tc>
          <w:tcPr>
            <w:tcW w:w="0" w:type="auto"/>
            <w:hideMark/>
          </w:tcPr>
          <w:p w14:paraId="46EBE55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功能质量</w:t>
            </w:r>
          </w:p>
        </w:tc>
        <w:tc>
          <w:tcPr>
            <w:tcW w:w="0" w:type="auto"/>
            <w:hideMark/>
          </w:tcPr>
          <w:p w14:paraId="62CB58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验收用例通过率</w:t>
            </w:r>
          </w:p>
        </w:tc>
        <w:tc>
          <w:tcPr>
            <w:tcW w:w="0" w:type="auto"/>
            <w:hideMark/>
          </w:tcPr>
          <w:p w14:paraId="2E0C7BE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&gt;=95%</w:t>
            </w:r>
            <w:r w:rsidRPr="008B17CD">
              <w:rPr>
                <w:rFonts w:ascii="Times New Roman" w:hAnsi="Times New Roman"/>
              </w:rPr>
              <w:t>（关键业务链路</w:t>
            </w:r>
            <w:r w:rsidRPr="008B17CD">
              <w:rPr>
                <w:rFonts w:ascii="Times New Roman" w:hAnsi="Times New Roman"/>
              </w:rPr>
              <w:t>100%</w:t>
            </w:r>
            <w:r w:rsidRPr="008B17CD">
              <w:rPr>
                <w:rFonts w:ascii="Times New Roman" w:hAnsi="Times New Roman"/>
              </w:rPr>
              <w:t>通过）</w:t>
            </w:r>
          </w:p>
        </w:tc>
        <w:tc>
          <w:tcPr>
            <w:tcW w:w="0" w:type="auto"/>
            <w:hideMark/>
          </w:tcPr>
          <w:p w14:paraId="2FF9539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验收阶段</w:t>
            </w:r>
          </w:p>
        </w:tc>
      </w:tr>
      <w:tr w:rsidR="006B27FC" w:rsidRPr="008B17CD" w14:paraId="7CDAC9E2" w14:textId="77777777">
        <w:tc>
          <w:tcPr>
            <w:tcW w:w="0" w:type="auto"/>
            <w:hideMark/>
          </w:tcPr>
          <w:p w14:paraId="017E954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缺陷质量</w:t>
            </w:r>
          </w:p>
        </w:tc>
        <w:tc>
          <w:tcPr>
            <w:tcW w:w="0" w:type="auto"/>
            <w:hideMark/>
          </w:tcPr>
          <w:p w14:paraId="7032B1F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关键缺陷（</w:t>
            </w:r>
            <w:r w:rsidRPr="008B17CD">
              <w:rPr>
                <w:rFonts w:ascii="Times New Roman" w:hAnsi="Times New Roman"/>
              </w:rPr>
              <w:t>P1/P2</w:t>
            </w:r>
            <w:r w:rsidRPr="008B17CD">
              <w:rPr>
                <w:rFonts w:ascii="Times New Roman" w:hAnsi="Times New Roman"/>
              </w:rPr>
              <w:t>）关闭率</w:t>
            </w:r>
          </w:p>
        </w:tc>
        <w:tc>
          <w:tcPr>
            <w:tcW w:w="0" w:type="auto"/>
            <w:hideMark/>
          </w:tcPr>
          <w:p w14:paraId="63E343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上线前</w:t>
            </w:r>
            <w:r w:rsidRPr="008B17CD">
              <w:rPr>
                <w:rFonts w:ascii="Times New Roman" w:hAnsi="Times New Roman"/>
              </w:rPr>
              <w:t>100%</w:t>
            </w:r>
            <w:r w:rsidRPr="008B17CD">
              <w:rPr>
                <w:rFonts w:ascii="Times New Roman" w:hAnsi="Times New Roman"/>
              </w:rPr>
              <w:t>关闭</w:t>
            </w:r>
          </w:p>
        </w:tc>
        <w:tc>
          <w:tcPr>
            <w:tcW w:w="0" w:type="auto"/>
            <w:hideMark/>
          </w:tcPr>
          <w:p w14:paraId="2097DBD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测试管理台账</w:t>
            </w:r>
          </w:p>
        </w:tc>
      </w:tr>
      <w:tr w:rsidR="006B27FC" w:rsidRPr="008B17CD" w14:paraId="5427053B" w14:textId="77777777">
        <w:tc>
          <w:tcPr>
            <w:tcW w:w="0" w:type="auto"/>
            <w:hideMark/>
          </w:tcPr>
          <w:p w14:paraId="707FD5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缺陷质量</w:t>
            </w:r>
          </w:p>
        </w:tc>
        <w:tc>
          <w:tcPr>
            <w:tcW w:w="0" w:type="auto"/>
            <w:hideMark/>
          </w:tcPr>
          <w:p w14:paraId="731DD1A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缺陷复发率</w:t>
            </w:r>
          </w:p>
        </w:tc>
        <w:tc>
          <w:tcPr>
            <w:tcW w:w="0" w:type="auto"/>
            <w:hideMark/>
          </w:tcPr>
          <w:p w14:paraId="5A00E3D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&lt;=5%</w:t>
            </w:r>
          </w:p>
        </w:tc>
        <w:tc>
          <w:tcPr>
            <w:tcW w:w="0" w:type="auto"/>
            <w:hideMark/>
          </w:tcPr>
          <w:p w14:paraId="6F315F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回归测试统计</w:t>
            </w:r>
          </w:p>
        </w:tc>
      </w:tr>
      <w:tr w:rsidR="006B27FC" w:rsidRPr="008B17CD" w14:paraId="464D0617" w14:textId="77777777">
        <w:tc>
          <w:tcPr>
            <w:tcW w:w="0" w:type="auto"/>
            <w:hideMark/>
          </w:tcPr>
          <w:p w14:paraId="7800957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性能质量</w:t>
            </w:r>
          </w:p>
        </w:tc>
        <w:tc>
          <w:tcPr>
            <w:tcW w:w="0" w:type="auto"/>
            <w:hideMark/>
          </w:tcPr>
          <w:p w14:paraId="497267F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页面首次加载</w:t>
            </w:r>
          </w:p>
        </w:tc>
        <w:tc>
          <w:tcPr>
            <w:tcW w:w="0" w:type="auto"/>
            <w:hideMark/>
          </w:tcPr>
          <w:p w14:paraId="450C67F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&lt;=3</w:t>
            </w:r>
            <w:r w:rsidRPr="008B17CD">
              <w:rPr>
                <w:rFonts w:ascii="Times New Roman" w:hAnsi="Times New Roman"/>
              </w:rPr>
              <w:t>秒</w:t>
            </w:r>
          </w:p>
        </w:tc>
        <w:tc>
          <w:tcPr>
            <w:tcW w:w="0" w:type="auto"/>
            <w:hideMark/>
          </w:tcPr>
          <w:p w14:paraId="07FE6A9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95</w:t>
            </w:r>
            <w:r w:rsidRPr="008B17CD">
              <w:rPr>
                <w:rFonts w:ascii="Times New Roman" w:hAnsi="Times New Roman"/>
              </w:rPr>
              <w:t>分位</w:t>
            </w:r>
          </w:p>
        </w:tc>
      </w:tr>
      <w:tr w:rsidR="006B27FC" w:rsidRPr="008B17CD" w14:paraId="69255468" w14:textId="77777777">
        <w:tc>
          <w:tcPr>
            <w:tcW w:w="0" w:type="auto"/>
            <w:hideMark/>
          </w:tcPr>
          <w:p w14:paraId="13EF80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性能质量</w:t>
            </w:r>
          </w:p>
        </w:tc>
        <w:tc>
          <w:tcPr>
            <w:tcW w:w="0" w:type="auto"/>
            <w:hideMark/>
          </w:tcPr>
          <w:p w14:paraId="6618775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常规查询响应</w:t>
            </w:r>
          </w:p>
        </w:tc>
        <w:tc>
          <w:tcPr>
            <w:tcW w:w="0" w:type="auto"/>
            <w:hideMark/>
          </w:tcPr>
          <w:p w14:paraId="53A7E94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&lt;=2</w:t>
            </w:r>
            <w:r w:rsidRPr="008B17CD">
              <w:rPr>
                <w:rFonts w:ascii="Times New Roman" w:hAnsi="Times New Roman"/>
              </w:rPr>
              <w:t>秒</w:t>
            </w:r>
          </w:p>
        </w:tc>
        <w:tc>
          <w:tcPr>
            <w:tcW w:w="0" w:type="auto"/>
            <w:hideMark/>
          </w:tcPr>
          <w:p w14:paraId="6BAD0F0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95</w:t>
            </w:r>
            <w:r w:rsidRPr="008B17CD">
              <w:rPr>
                <w:rFonts w:ascii="Times New Roman" w:hAnsi="Times New Roman"/>
              </w:rPr>
              <w:t>分位</w:t>
            </w:r>
          </w:p>
        </w:tc>
      </w:tr>
      <w:tr w:rsidR="006B27FC" w:rsidRPr="008B17CD" w14:paraId="7ACF4177" w14:textId="77777777">
        <w:tc>
          <w:tcPr>
            <w:tcW w:w="0" w:type="auto"/>
            <w:hideMark/>
          </w:tcPr>
          <w:p w14:paraId="5823F8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性能质量</w:t>
            </w:r>
          </w:p>
        </w:tc>
        <w:tc>
          <w:tcPr>
            <w:tcW w:w="0" w:type="auto"/>
            <w:hideMark/>
          </w:tcPr>
          <w:p w14:paraId="770963A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复杂查询响应</w:t>
            </w:r>
          </w:p>
        </w:tc>
        <w:tc>
          <w:tcPr>
            <w:tcW w:w="0" w:type="auto"/>
            <w:hideMark/>
          </w:tcPr>
          <w:p w14:paraId="3E4058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&lt;=5</w:t>
            </w:r>
            <w:r w:rsidRPr="008B17CD">
              <w:rPr>
                <w:rFonts w:ascii="Times New Roman" w:hAnsi="Times New Roman"/>
              </w:rPr>
              <w:t>秒</w:t>
            </w:r>
          </w:p>
        </w:tc>
        <w:tc>
          <w:tcPr>
            <w:tcW w:w="0" w:type="auto"/>
            <w:hideMark/>
          </w:tcPr>
          <w:p w14:paraId="4587839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95</w:t>
            </w:r>
            <w:r w:rsidRPr="008B17CD">
              <w:rPr>
                <w:rFonts w:ascii="Times New Roman" w:hAnsi="Times New Roman"/>
              </w:rPr>
              <w:t>分位</w:t>
            </w:r>
          </w:p>
        </w:tc>
      </w:tr>
      <w:tr w:rsidR="006B27FC" w:rsidRPr="008B17CD" w14:paraId="19745BC3" w14:textId="77777777">
        <w:tc>
          <w:tcPr>
            <w:tcW w:w="0" w:type="auto"/>
            <w:hideMark/>
          </w:tcPr>
          <w:p w14:paraId="7C0F72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性能质量</w:t>
            </w:r>
          </w:p>
        </w:tc>
        <w:tc>
          <w:tcPr>
            <w:tcW w:w="0" w:type="auto"/>
            <w:hideMark/>
          </w:tcPr>
          <w:p w14:paraId="77B15D8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数据提交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保存</w:t>
            </w:r>
          </w:p>
        </w:tc>
        <w:tc>
          <w:tcPr>
            <w:tcW w:w="0" w:type="auto"/>
            <w:hideMark/>
          </w:tcPr>
          <w:p w14:paraId="6A5EE08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&lt;=3</w:t>
            </w:r>
            <w:r w:rsidRPr="008B17CD">
              <w:rPr>
                <w:rFonts w:ascii="Times New Roman" w:hAnsi="Times New Roman"/>
              </w:rPr>
              <w:t>秒</w:t>
            </w:r>
          </w:p>
        </w:tc>
        <w:tc>
          <w:tcPr>
            <w:tcW w:w="0" w:type="auto"/>
            <w:hideMark/>
          </w:tcPr>
          <w:p w14:paraId="54D8BA6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95</w:t>
            </w:r>
            <w:r w:rsidRPr="008B17CD">
              <w:rPr>
                <w:rFonts w:ascii="Times New Roman" w:hAnsi="Times New Roman"/>
              </w:rPr>
              <w:t>分位</w:t>
            </w:r>
          </w:p>
        </w:tc>
      </w:tr>
      <w:tr w:rsidR="006B27FC" w:rsidRPr="008B17CD" w14:paraId="50938186" w14:textId="77777777">
        <w:tc>
          <w:tcPr>
            <w:tcW w:w="0" w:type="auto"/>
            <w:hideMark/>
          </w:tcPr>
          <w:p w14:paraId="1FF106D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安全质量</w:t>
            </w:r>
          </w:p>
        </w:tc>
        <w:tc>
          <w:tcPr>
            <w:tcW w:w="0" w:type="auto"/>
            <w:hideMark/>
          </w:tcPr>
          <w:p w14:paraId="7CA0D02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高危漏洞数</w:t>
            </w:r>
          </w:p>
        </w:tc>
        <w:tc>
          <w:tcPr>
            <w:tcW w:w="0" w:type="auto"/>
            <w:hideMark/>
          </w:tcPr>
          <w:p w14:paraId="405F5FA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0</w:t>
            </w:r>
            <w:r w:rsidRPr="008B17CD">
              <w:rPr>
                <w:rFonts w:ascii="Times New Roman" w:hAnsi="Times New Roman"/>
              </w:rPr>
              <w:t>个</w:t>
            </w:r>
          </w:p>
        </w:tc>
        <w:tc>
          <w:tcPr>
            <w:tcW w:w="0" w:type="auto"/>
            <w:hideMark/>
          </w:tcPr>
          <w:p w14:paraId="25E4AB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安全测试报告</w:t>
            </w:r>
          </w:p>
        </w:tc>
      </w:tr>
      <w:tr w:rsidR="006B27FC" w:rsidRPr="008B17CD" w14:paraId="3B89E498" w14:textId="77777777">
        <w:tc>
          <w:tcPr>
            <w:tcW w:w="0" w:type="auto"/>
            <w:hideMark/>
          </w:tcPr>
          <w:p w14:paraId="45DCC47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安全质量</w:t>
            </w:r>
          </w:p>
        </w:tc>
        <w:tc>
          <w:tcPr>
            <w:tcW w:w="0" w:type="auto"/>
            <w:hideMark/>
          </w:tcPr>
          <w:p w14:paraId="416A4B2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中危漏洞整改率</w:t>
            </w:r>
          </w:p>
        </w:tc>
        <w:tc>
          <w:tcPr>
            <w:tcW w:w="0" w:type="auto"/>
            <w:hideMark/>
          </w:tcPr>
          <w:p w14:paraId="25D1A7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100%</w:t>
            </w:r>
            <w:r w:rsidRPr="008B17CD">
              <w:rPr>
                <w:rFonts w:ascii="Times New Roman" w:hAnsi="Times New Roman"/>
              </w:rPr>
              <w:t>整改或有书面豁免</w:t>
            </w:r>
          </w:p>
        </w:tc>
        <w:tc>
          <w:tcPr>
            <w:tcW w:w="0" w:type="auto"/>
            <w:hideMark/>
          </w:tcPr>
          <w:p w14:paraId="7716AA2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安全整改跟踪</w:t>
            </w:r>
          </w:p>
        </w:tc>
      </w:tr>
      <w:tr w:rsidR="006B27FC" w:rsidRPr="008B17CD" w14:paraId="3F276F4C" w14:textId="77777777">
        <w:tc>
          <w:tcPr>
            <w:tcW w:w="0" w:type="auto"/>
            <w:hideMark/>
          </w:tcPr>
          <w:p w14:paraId="34137A0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过程质量</w:t>
            </w:r>
          </w:p>
        </w:tc>
        <w:tc>
          <w:tcPr>
            <w:tcW w:w="0" w:type="auto"/>
            <w:hideMark/>
          </w:tcPr>
          <w:p w14:paraId="6A3C49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里程碑评审通过率</w:t>
            </w:r>
          </w:p>
        </w:tc>
        <w:tc>
          <w:tcPr>
            <w:tcW w:w="0" w:type="auto"/>
            <w:hideMark/>
          </w:tcPr>
          <w:p w14:paraId="25DFD57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100%</w:t>
            </w:r>
            <w:r w:rsidRPr="008B17CD">
              <w:rPr>
                <w:rFonts w:ascii="Times New Roman" w:hAnsi="Times New Roman"/>
              </w:rPr>
              <w:t>里程碑有评审结论</w:t>
            </w:r>
          </w:p>
        </w:tc>
        <w:tc>
          <w:tcPr>
            <w:tcW w:w="0" w:type="auto"/>
            <w:hideMark/>
          </w:tcPr>
          <w:p w14:paraId="170BEA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评审纪要</w:t>
            </w:r>
          </w:p>
        </w:tc>
      </w:tr>
      <w:tr w:rsidR="006B27FC" w:rsidRPr="008B17CD" w14:paraId="11AF1C61" w14:textId="77777777">
        <w:tc>
          <w:tcPr>
            <w:tcW w:w="0" w:type="auto"/>
            <w:hideMark/>
          </w:tcPr>
          <w:p w14:paraId="66E597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交付质量</w:t>
            </w:r>
          </w:p>
        </w:tc>
        <w:tc>
          <w:tcPr>
            <w:tcW w:w="0" w:type="auto"/>
            <w:hideMark/>
          </w:tcPr>
          <w:p w14:paraId="10FA30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交付物完整性</w:t>
            </w:r>
          </w:p>
        </w:tc>
        <w:tc>
          <w:tcPr>
            <w:tcW w:w="0" w:type="auto"/>
            <w:hideMark/>
          </w:tcPr>
          <w:p w14:paraId="6932FD8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100%</w:t>
            </w:r>
            <w:r w:rsidRPr="008B17CD">
              <w:rPr>
                <w:rFonts w:ascii="Times New Roman" w:hAnsi="Times New Roman"/>
              </w:rPr>
              <w:t>按清单提交</w:t>
            </w:r>
          </w:p>
        </w:tc>
        <w:tc>
          <w:tcPr>
            <w:tcW w:w="0" w:type="auto"/>
            <w:hideMark/>
          </w:tcPr>
          <w:p w14:paraId="6436498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交付核对表</w:t>
            </w:r>
          </w:p>
        </w:tc>
      </w:tr>
    </w:tbl>
    <w:p w14:paraId="2D156BF0" w14:textId="5DFB721A" w:rsidR="006D62E0" w:rsidRPr="008B17CD" w:rsidRDefault="006D62E0" w:rsidP="0083677B">
      <w:pPr>
        <w:pStyle w:val="03-"/>
        <w:spacing w:before="156"/>
        <w:rPr>
          <w:rFonts w:ascii="Times New Roman"/>
        </w:rPr>
      </w:pPr>
      <w:bookmarkStart w:id="125" w:name="_Toc227099890"/>
      <w:bookmarkStart w:id="126" w:name="_Toc227538566"/>
      <w:r w:rsidRPr="008B17CD">
        <w:rPr>
          <w:rFonts w:ascii="Times New Roman"/>
        </w:rPr>
        <w:t xml:space="preserve">6.2 </w:t>
      </w:r>
      <w:r w:rsidRPr="008B17CD">
        <w:rPr>
          <w:rFonts w:ascii="Times New Roman"/>
        </w:rPr>
        <w:t>质量保证活动（</w:t>
      </w:r>
      <w:r w:rsidRPr="008B17CD">
        <w:rPr>
          <w:rFonts w:ascii="Times New Roman"/>
        </w:rPr>
        <w:t>QA</w:t>
      </w:r>
      <w:r w:rsidRPr="008B17CD">
        <w:rPr>
          <w:rFonts w:ascii="Times New Roman"/>
        </w:rPr>
        <w:t>）</w:t>
      </w:r>
      <w:bookmarkEnd w:id="125"/>
      <w:bookmarkEnd w:id="1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7"/>
        <w:gridCol w:w="1476"/>
        <w:gridCol w:w="2223"/>
        <w:gridCol w:w="2946"/>
      </w:tblGrid>
      <w:tr w:rsidR="006B27FC" w:rsidRPr="008B17CD" w14:paraId="172DD95F" w14:textId="77777777">
        <w:tc>
          <w:tcPr>
            <w:tcW w:w="0" w:type="auto"/>
            <w:hideMark/>
          </w:tcPr>
          <w:p w14:paraId="29DA9B8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QA</w:t>
            </w:r>
            <w:r w:rsidRPr="008B17CD">
              <w:rPr>
                <w:rFonts w:ascii="Times New Roman" w:hAnsi="Times New Roman"/>
              </w:rPr>
              <w:t>活动</w:t>
            </w:r>
          </w:p>
        </w:tc>
        <w:tc>
          <w:tcPr>
            <w:tcW w:w="0" w:type="auto"/>
            <w:hideMark/>
          </w:tcPr>
          <w:p w14:paraId="428C3D2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执行阶段</w:t>
            </w:r>
          </w:p>
        </w:tc>
        <w:tc>
          <w:tcPr>
            <w:tcW w:w="0" w:type="auto"/>
            <w:hideMark/>
          </w:tcPr>
          <w:p w14:paraId="1912D37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责任角色</w:t>
            </w:r>
          </w:p>
        </w:tc>
        <w:tc>
          <w:tcPr>
            <w:tcW w:w="0" w:type="auto"/>
            <w:hideMark/>
          </w:tcPr>
          <w:p w14:paraId="0247CA7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输出物</w:t>
            </w:r>
          </w:p>
        </w:tc>
      </w:tr>
      <w:tr w:rsidR="006B27FC" w:rsidRPr="008B17CD" w14:paraId="0778EE21" w14:textId="77777777">
        <w:tc>
          <w:tcPr>
            <w:tcW w:w="0" w:type="auto"/>
            <w:hideMark/>
          </w:tcPr>
          <w:p w14:paraId="54F8CB3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需求评审</w:t>
            </w:r>
          </w:p>
        </w:tc>
        <w:tc>
          <w:tcPr>
            <w:tcW w:w="0" w:type="auto"/>
            <w:hideMark/>
          </w:tcPr>
          <w:p w14:paraId="67989BD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需求阶段</w:t>
            </w:r>
          </w:p>
        </w:tc>
        <w:tc>
          <w:tcPr>
            <w:tcW w:w="0" w:type="auto"/>
            <w:hideMark/>
          </w:tcPr>
          <w:p w14:paraId="649FCDB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BA/PM/</w:t>
            </w:r>
            <w:r w:rsidRPr="008B17CD">
              <w:rPr>
                <w:rFonts w:ascii="Times New Roman" w:hAnsi="Times New Roman"/>
              </w:rPr>
              <w:t>甲方代表</w:t>
            </w:r>
          </w:p>
        </w:tc>
        <w:tc>
          <w:tcPr>
            <w:tcW w:w="0" w:type="auto"/>
            <w:hideMark/>
          </w:tcPr>
          <w:p w14:paraId="61A4B9C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需求评审纪要、需求问题清单</w:t>
            </w:r>
          </w:p>
        </w:tc>
      </w:tr>
      <w:tr w:rsidR="006B27FC" w:rsidRPr="008B17CD" w14:paraId="41D69B9B" w14:textId="77777777">
        <w:tc>
          <w:tcPr>
            <w:tcW w:w="0" w:type="auto"/>
            <w:hideMark/>
          </w:tcPr>
          <w:p w14:paraId="455416B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设计评审</w:t>
            </w:r>
          </w:p>
        </w:tc>
        <w:tc>
          <w:tcPr>
            <w:tcW w:w="0" w:type="auto"/>
            <w:hideMark/>
          </w:tcPr>
          <w:p w14:paraId="45F95E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设计阶段</w:t>
            </w:r>
          </w:p>
        </w:tc>
        <w:tc>
          <w:tcPr>
            <w:tcW w:w="0" w:type="auto"/>
            <w:hideMark/>
          </w:tcPr>
          <w:p w14:paraId="0A99E9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开发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测试</w:t>
            </w:r>
          </w:p>
        </w:tc>
        <w:tc>
          <w:tcPr>
            <w:tcW w:w="0" w:type="auto"/>
            <w:hideMark/>
          </w:tcPr>
          <w:p w14:paraId="4D94002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设计评审纪要、整改清单</w:t>
            </w:r>
          </w:p>
        </w:tc>
      </w:tr>
      <w:tr w:rsidR="006B27FC" w:rsidRPr="008B17CD" w14:paraId="6BC413D4" w14:textId="77777777">
        <w:tc>
          <w:tcPr>
            <w:tcW w:w="0" w:type="auto"/>
            <w:hideMark/>
          </w:tcPr>
          <w:p w14:paraId="611C4F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代码评审（</w:t>
            </w:r>
            <w:r w:rsidRPr="008B17CD">
              <w:rPr>
                <w:rFonts w:ascii="Times New Roman" w:hAnsi="Times New Roman"/>
              </w:rPr>
              <w:t>CR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16121D2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开发阶段</w:t>
            </w:r>
          </w:p>
        </w:tc>
        <w:tc>
          <w:tcPr>
            <w:tcW w:w="0" w:type="auto"/>
            <w:hideMark/>
          </w:tcPr>
          <w:p w14:paraId="4FF4990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开发负责人</w:t>
            </w:r>
          </w:p>
        </w:tc>
        <w:tc>
          <w:tcPr>
            <w:tcW w:w="0" w:type="auto"/>
            <w:hideMark/>
          </w:tcPr>
          <w:p w14:paraId="759EE4F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CR</w:t>
            </w:r>
            <w:r w:rsidRPr="008B17CD">
              <w:rPr>
                <w:rFonts w:ascii="Times New Roman" w:hAnsi="Times New Roman"/>
              </w:rPr>
              <w:t>记录、代码整改记录</w:t>
            </w:r>
          </w:p>
        </w:tc>
      </w:tr>
      <w:tr w:rsidR="006B27FC" w:rsidRPr="008B17CD" w14:paraId="08CE6665" w14:textId="77777777">
        <w:tc>
          <w:tcPr>
            <w:tcW w:w="0" w:type="auto"/>
            <w:hideMark/>
          </w:tcPr>
          <w:p w14:paraId="5C399C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单元测试审查</w:t>
            </w:r>
          </w:p>
        </w:tc>
        <w:tc>
          <w:tcPr>
            <w:tcW w:w="0" w:type="auto"/>
            <w:hideMark/>
          </w:tcPr>
          <w:p w14:paraId="292F4D8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开发阶段</w:t>
            </w:r>
          </w:p>
        </w:tc>
        <w:tc>
          <w:tcPr>
            <w:tcW w:w="0" w:type="auto"/>
            <w:hideMark/>
          </w:tcPr>
          <w:p w14:paraId="16BD4BE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测试</w:t>
            </w:r>
          </w:p>
        </w:tc>
        <w:tc>
          <w:tcPr>
            <w:tcW w:w="0" w:type="auto"/>
            <w:hideMark/>
          </w:tcPr>
          <w:p w14:paraId="7715579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单元测试结果、覆盖率统计</w:t>
            </w:r>
          </w:p>
        </w:tc>
      </w:tr>
      <w:tr w:rsidR="006B27FC" w:rsidRPr="008B17CD" w14:paraId="3FD7F0AF" w14:textId="77777777">
        <w:tc>
          <w:tcPr>
            <w:tcW w:w="0" w:type="auto"/>
            <w:hideMark/>
          </w:tcPr>
          <w:p w14:paraId="713AF4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测试用例评审</w:t>
            </w:r>
          </w:p>
        </w:tc>
        <w:tc>
          <w:tcPr>
            <w:tcW w:w="0" w:type="auto"/>
            <w:hideMark/>
          </w:tcPr>
          <w:p w14:paraId="7DB17BD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测试准备阶段</w:t>
            </w:r>
          </w:p>
        </w:tc>
        <w:tc>
          <w:tcPr>
            <w:tcW w:w="0" w:type="auto"/>
            <w:hideMark/>
          </w:tcPr>
          <w:p w14:paraId="1CEA229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测试负责人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业务代表</w:t>
            </w:r>
          </w:p>
        </w:tc>
        <w:tc>
          <w:tcPr>
            <w:tcW w:w="0" w:type="auto"/>
            <w:hideMark/>
          </w:tcPr>
          <w:p w14:paraId="5D3E733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用例评审纪要、用例基线</w:t>
            </w:r>
          </w:p>
        </w:tc>
      </w:tr>
      <w:tr w:rsidR="006B27FC" w:rsidRPr="008B17CD" w14:paraId="33ABB476" w14:textId="77777777">
        <w:tc>
          <w:tcPr>
            <w:tcW w:w="0" w:type="auto"/>
            <w:hideMark/>
          </w:tcPr>
          <w:p w14:paraId="5A39374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缺陷评审会</w:t>
            </w:r>
          </w:p>
        </w:tc>
        <w:tc>
          <w:tcPr>
            <w:tcW w:w="0" w:type="auto"/>
            <w:hideMark/>
          </w:tcPr>
          <w:p w14:paraId="600A602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测试阶段</w:t>
            </w:r>
          </w:p>
        </w:tc>
        <w:tc>
          <w:tcPr>
            <w:tcW w:w="0" w:type="auto"/>
            <w:hideMark/>
          </w:tcPr>
          <w:p w14:paraId="0916BAD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开发</w:t>
            </w:r>
            <w:r w:rsidRPr="008B17CD">
              <w:rPr>
                <w:rFonts w:ascii="Times New Roman" w:hAnsi="Times New Roman"/>
              </w:rPr>
              <w:t>/PM</w:t>
            </w:r>
          </w:p>
        </w:tc>
        <w:tc>
          <w:tcPr>
            <w:tcW w:w="0" w:type="auto"/>
            <w:hideMark/>
          </w:tcPr>
          <w:p w14:paraId="48099B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缺陷优先级与修复计划</w:t>
            </w:r>
          </w:p>
        </w:tc>
      </w:tr>
      <w:tr w:rsidR="006B27FC" w:rsidRPr="008B17CD" w14:paraId="1A11CA6B" w14:textId="77777777">
        <w:tc>
          <w:tcPr>
            <w:tcW w:w="0" w:type="auto"/>
            <w:hideMark/>
          </w:tcPr>
          <w:p w14:paraId="5D36DF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发布准入评审</w:t>
            </w:r>
          </w:p>
        </w:tc>
        <w:tc>
          <w:tcPr>
            <w:tcW w:w="0" w:type="auto"/>
            <w:hideMark/>
          </w:tcPr>
          <w:p w14:paraId="1D2124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上线前</w:t>
            </w:r>
          </w:p>
        </w:tc>
        <w:tc>
          <w:tcPr>
            <w:tcW w:w="0" w:type="auto"/>
            <w:hideMark/>
          </w:tcPr>
          <w:p w14:paraId="1B84FD9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PM/</w:t>
            </w: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架构</w:t>
            </w:r>
            <w:r w:rsidRPr="008B17CD">
              <w:rPr>
                <w:rFonts w:ascii="Times New Roman" w:hAnsi="Times New Roman"/>
              </w:rPr>
              <w:t>/DevOps</w:t>
            </w:r>
          </w:p>
        </w:tc>
        <w:tc>
          <w:tcPr>
            <w:tcW w:w="0" w:type="auto"/>
            <w:hideMark/>
          </w:tcPr>
          <w:p w14:paraId="58002ED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准入检查表、发布建议</w:t>
            </w:r>
          </w:p>
        </w:tc>
      </w:tr>
      <w:tr w:rsidR="006B27FC" w:rsidRPr="008B17CD" w14:paraId="3C5267F5" w14:textId="77777777">
        <w:tc>
          <w:tcPr>
            <w:tcW w:w="0" w:type="auto"/>
            <w:hideMark/>
          </w:tcPr>
          <w:p w14:paraId="378F3C5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质量复盘</w:t>
            </w:r>
          </w:p>
        </w:tc>
        <w:tc>
          <w:tcPr>
            <w:tcW w:w="0" w:type="auto"/>
            <w:hideMark/>
          </w:tcPr>
          <w:p w14:paraId="0D09DA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里程碑后</w:t>
            </w:r>
          </w:p>
        </w:tc>
        <w:tc>
          <w:tcPr>
            <w:tcW w:w="0" w:type="auto"/>
            <w:hideMark/>
          </w:tcPr>
          <w:p w14:paraId="4E078A0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PM/</w:t>
            </w:r>
            <w:r w:rsidRPr="008B17CD">
              <w:rPr>
                <w:rFonts w:ascii="Times New Roman" w:hAnsi="Times New Roman"/>
              </w:rPr>
              <w:t>全员</w:t>
            </w:r>
          </w:p>
        </w:tc>
        <w:tc>
          <w:tcPr>
            <w:tcW w:w="0" w:type="auto"/>
            <w:hideMark/>
          </w:tcPr>
          <w:p w14:paraId="1246AC7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质量复盘报告、改进措施</w:t>
            </w:r>
          </w:p>
        </w:tc>
      </w:tr>
    </w:tbl>
    <w:p w14:paraId="61009132" w14:textId="77777777" w:rsidR="006D62E0" w:rsidRPr="008B17CD" w:rsidRDefault="006D62E0" w:rsidP="00951948">
      <w:pPr>
        <w:pStyle w:val="03-"/>
        <w:spacing w:before="156"/>
        <w:rPr>
          <w:rFonts w:ascii="Times New Roman"/>
        </w:rPr>
      </w:pPr>
      <w:bookmarkStart w:id="127" w:name="_Toc227099893"/>
      <w:bookmarkStart w:id="128" w:name="_Toc227538567"/>
      <w:r w:rsidRPr="008B17CD">
        <w:rPr>
          <w:rFonts w:ascii="Times New Roman"/>
        </w:rPr>
        <w:t xml:space="preserve">6.3 </w:t>
      </w:r>
      <w:r w:rsidRPr="008B17CD">
        <w:rPr>
          <w:rFonts w:ascii="Times New Roman"/>
        </w:rPr>
        <w:t>测试策略与测试计划摘要</w:t>
      </w:r>
      <w:bookmarkEnd w:id="127"/>
      <w:bookmarkEnd w:id="128"/>
    </w:p>
    <w:p w14:paraId="3F04AF3A" w14:textId="77777777" w:rsidR="006D62E0" w:rsidRPr="008B17CD" w:rsidRDefault="006D62E0" w:rsidP="00951948">
      <w:pPr>
        <w:pStyle w:val="01-"/>
        <w:ind w:firstLineChars="0" w:firstLine="0"/>
      </w:pPr>
      <w:r w:rsidRPr="008B17CD">
        <w:t>测试范围覆盖本项目全部功能模块与关键非功能特性，包括：</w:t>
      </w:r>
    </w:p>
    <w:p w14:paraId="31C31CDD" w14:textId="77777777" w:rsidR="006D62E0" w:rsidRPr="008B17CD" w:rsidRDefault="006D62E0" w:rsidP="000A2FA5">
      <w:pPr>
        <w:pStyle w:val="01-"/>
        <w:ind w:firstLine="480"/>
      </w:pPr>
      <w:r w:rsidRPr="008B17CD">
        <w:t>企业端、市级端、省级端（管理类</w:t>
      </w:r>
      <w:r w:rsidRPr="008B17CD">
        <w:t>+</w:t>
      </w:r>
      <w:r w:rsidRPr="008B17CD">
        <w:t>分析类）全流程功能</w:t>
      </w:r>
    </w:p>
    <w:p w14:paraId="25370721" w14:textId="77777777" w:rsidR="006D62E0" w:rsidRPr="008B17CD" w:rsidRDefault="006D62E0" w:rsidP="000A2FA5">
      <w:pPr>
        <w:pStyle w:val="01-"/>
        <w:ind w:firstLine="480"/>
      </w:pPr>
      <w:r w:rsidRPr="008B17CD">
        <w:t>国家系统接口上报、日志、失败重试、回执处理</w:t>
      </w:r>
    </w:p>
    <w:p w14:paraId="4B194358" w14:textId="77777777" w:rsidR="006D62E0" w:rsidRPr="008B17CD" w:rsidRDefault="006D62E0" w:rsidP="000A2FA5">
      <w:pPr>
        <w:pStyle w:val="01-"/>
        <w:ind w:firstLine="480"/>
      </w:pPr>
      <w:r w:rsidRPr="008B17CD">
        <w:t>权限与数据隔离、审计日志、配置管理相关功能</w:t>
      </w:r>
    </w:p>
    <w:p w14:paraId="23397650" w14:textId="77777777" w:rsidR="006D62E0" w:rsidRPr="008B17CD" w:rsidRDefault="006D62E0" w:rsidP="000A2FA5">
      <w:pPr>
        <w:pStyle w:val="01-"/>
        <w:ind w:firstLine="480"/>
      </w:pPr>
      <w:r w:rsidRPr="008B17CD">
        <w:t>性能、兼容性、安全性与可用性验证</w:t>
      </w:r>
    </w:p>
    <w:p w14:paraId="6E7CB1C1" w14:textId="049D384C" w:rsidR="006D62E0" w:rsidRPr="008B17CD" w:rsidRDefault="006D62E0" w:rsidP="00E65D65">
      <w:pPr>
        <w:pStyle w:val="01-"/>
        <w:ind w:firstLineChars="0" w:firstLine="0"/>
      </w:pPr>
      <w:bookmarkStart w:id="129" w:name="_Toc227099895"/>
      <w:r w:rsidRPr="008B17CD">
        <w:t>测试分层策略</w:t>
      </w:r>
      <w:bookmarkEnd w:id="129"/>
      <w:r w:rsidR="00E65D65" w:rsidRPr="008B17CD">
        <w:t>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156"/>
        <w:gridCol w:w="1535"/>
        <w:gridCol w:w="2946"/>
      </w:tblGrid>
      <w:tr w:rsidR="006B27FC" w:rsidRPr="008B17CD" w14:paraId="76E418C9" w14:textId="77777777" w:rsidTr="00E65D65">
        <w:trPr>
          <w:jc w:val="center"/>
        </w:trPr>
        <w:tc>
          <w:tcPr>
            <w:tcW w:w="0" w:type="auto"/>
            <w:hideMark/>
          </w:tcPr>
          <w:p w14:paraId="40BC190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测试层级</w:t>
            </w:r>
          </w:p>
        </w:tc>
        <w:tc>
          <w:tcPr>
            <w:tcW w:w="0" w:type="auto"/>
            <w:hideMark/>
          </w:tcPr>
          <w:p w14:paraId="0B18C1D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目标</w:t>
            </w:r>
          </w:p>
        </w:tc>
        <w:tc>
          <w:tcPr>
            <w:tcW w:w="0" w:type="auto"/>
            <w:hideMark/>
          </w:tcPr>
          <w:p w14:paraId="4FD1139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执行主体</w:t>
            </w:r>
          </w:p>
        </w:tc>
        <w:tc>
          <w:tcPr>
            <w:tcW w:w="0" w:type="auto"/>
            <w:hideMark/>
          </w:tcPr>
          <w:p w14:paraId="22E99AC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通过标准（摘要）</w:t>
            </w:r>
          </w:p>
        </w:tc>
      </w:tr>
      <w:tr w:rsidR="006B27FC" w:rsidRPr="008B17CD" w14:paraId="2C887888" w14:textId="77777777" w:rsidTr="00E65D65">
        <w:trPr>
          <w:jc w:val="center"/>
        </w:trPr>
        <w:tc>
          <w:tcPr>
            <w:tcW w:w="0" w:type="auto"/>
            <w:hideMark/>
          </w:tcPr>
          <w:p w14:paraId="2797DC5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单元测试</w:t>
            </w:r>
          </w:p>
        </w:tc>
        <w:tc>
          <w:tcPr>
            <w:tcW w:w="0" w:type="auto"/>
            <w:hideMark/>
          </w:tcPr>
          <w:p w14:paraId="07EBEEA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验证模块逻辑正确性</w:t>
            </w:r>
          </w:p>
        </w:tc>
        <w:tc>
          <w:tcPr>
            <w:tcW w:w="0" w:type="auto"/>
            <w:hideMark/>
          </w:tcPr>
          <w:p w14:paraId="012F9E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</w:t>
            </w:r>
          </w:p>
        </w:tc>
        <w:tc>
          <w:tcPr>
            <w:tcW w:w="0" w:type="auto"/>
            <w:hideMark/>
          </w:tcPr>
          <w:p w14:paraId="1ACFAF6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核心逻辑覆盖率达到项目要求</w:t>
            </w:r>
          </w:p>
        </w:tc>
      </w:tr>
      <w:tr w:rsidR="006B27FC" w:rsidRPr="008B17CD" w14:paraId="1E6F9CBD" w14:textId="77777777" w:rsidTr="00E65D65">
        <w:trPr>
          <w:jc w:val="center"/>
        </w:trPr>
        <w:tc>
          <w:tcPr>
            <w:tcW w:w="0" w:type="auto"/>
            <w:hideMark/>
          </w:tcPr>
          <w:p w14:paraId="0A84B94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集成测试</w:t>
            </w:r>
          </w:p>
        </w:tc>
        <w:tc>
          <w:tcPr>
            <w:tcW w:w="0" w:type="auto"/>
            <w:hideMark/>
          </w:tcPr>
          <w:p w14:paraId="20C4E65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验证模块间接口与流程联动</w:t>
            </w:r>
          </w:p>
        </w:tc>
        <w:tc>
          <w:tcPr>
            <w:tcW w:w="0" w:type="auto"/>
            <w:hideMark/>
          </w:tcPr>
          <w:p w14:paraId="3CC6993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</w:t>
            </w:r>
            <w:r w:rsidRPr="008B17CD">
              <w:rPr>
                <w:rFonts w:ascii="Times New Roman" w:hAnsi="Times New Roman"/>
              </w:rPr>
              <w:t>+</w:t>
            </w:r>
            <w:r w:rsidRPr="008B17CD">
              <w:rPr>
                <w:rFonts w:ascii="Times New Roman" w:hAnsi="Times New Roman"/>
              </w:rPr>
              <w:t>测试</w:t>
            </w:r>
          </w:p>
        </w:tc>
        <w:tc>
          <w:tcPr>
            <w:tcW w:w="0" w:type="auto"/>
            <w:hideMark/>
          </w:tcPr>
          <w:p w14:paraId="29F1059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主流程链路可跑通、数据一致</w:t>
            </w:r>
          </w:p>
        </w:tc>
      </w:tr>
      <w:tr w:rsidR="006B27FC" w:rsidRPr="008B17CD" w14:paraId="4B287E41" w14:textId="77777777" w:rsidTr="00E65D65">
        <w:trPr>
          <w:jc w:val="center"/>
        </w:trPr>
        <w:tc>
          <w:tcPr>
            <w:tcW w:w="0" w:type="auto"/>
            <w:hideMark/>
          </w:tcPr>
          <w:p w14:paraId="3ADCCB5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系统测试</w:t>
            </w:r>
          </w:p>
        </w:tc>
        <w:tc>
          <w:tcPr>
            <w:tcW w:w="0" w:type="auto"/>
            <w:hideMark/>
          </w:tcPr>
          <w:p w14:paraId="43708EE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验证端到</w:t>
            </w:r>
            <w:proofErr w:type="gramStart"/>
            <w:r w:rsidRPr="008B17CD">
              <w:rPr>
                <w:rFonts w:ascii="Times New Roman" w:hAnsi="Times New Roman"/>
              </w:rPr>
              <w:t>端业务</w:t>
            </w:r>
            <w:proofErr w:type="gramEnd"/>
            <w:r w:rsidRPr="008B17CD">
              <w:rPr>
                <w:rFonts w:ascii="Times New Roman" w:hAnsi="Times New Roman"/>
              </w:rPr>
              <w:t>功能与异常处理</w:t>
            </w:r>
          </w:p>
        </w:tc>
        <w:tc>
          <w:tcPr>
            <w:tcW w:w="0" w:type="auto"/>
            <w:hideMark/>
          </w:tcPr>
          <w:p w14:paraId="50283C9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</w:t>
            </w:r>
          </w:p>
        </w:tc>
        <w:tc>
          <w:tcPr>
            <w:tcW w:w="0" w:type="auto"/>
            <w:hideMark/>
          </w:tcPr>
          <w:p w14:paraId="32AA526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功能满足</w:t>
            </w:r>
            <w:r w:rsidRPr="008B17CD">
              <w:rPr>
                <w:rFonts w:ascii="Times New Roman" w:hAnsi="Times New Roman"/>
              </w:rPr>
              <w:t>SRS</w:t>
            </w:r>
            <w:r w:rsidRPr="008B17CD">
              <w:rPr>
                <w:rFonts w:ascii="Times New Roman" w:hAnsi="Times New Roman"/>
              </w:rPr>
              <w:t>与工作说明书</w:t>
            </w:r>
          </w:p>
        </w:tc>
      </w:tr>
      <w:tr w:rsidR="006B27FC" w:rsidRPr="008B17CD" w14:paraId="0129E166" w14:textId="77777777" w:rsidTr="00E65D65">
        <w:trPr>
          <w:jc w:val="center"/>
        </w:trPr>
        <w:tc>
          <w:tcPr>
            <w:tcW w:w="0" w:type="auto"/>
            <w:hideMark/>
          </w:tcPr>
          <w:p w14:paraId="6B8063F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性能测试</w:t>
            </w:r>
          </w:p>
        </w:tc>
        <w:tc>
          <w:tcPr>
            <w:tcW w:w="0" w:type="auto"/>
            <w:hideMark/>
          </w:tcPr>
          <w:p w14:paraId="3788119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验证高峰场景响应与吞吐</w:t>
            </w:r>
          </w:p>
        </w:tc>
        <w:tc>
          <w:tcPr>
            <w:tcW w:w="0" w:type="auto"/>
            <w:hideMark/>
          </w:tcPr>
          <w:p w14:paraId="7A168D8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架构</w:t>
            </w:r>
          </w:p>
        </w:tc>
        <w:tc>
          <w:tcPr>
            <w:tcW w:w="0" w:type="auto"/>
            <w:hideMark/>
          </w:tcPr>
          <w:p w14:paraId="4E3FD06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达到性能目标阈值</w:t>
            </w:r>
          </w:p>
        </w:tc>
      </w:tr>
      <w:tr w:rsidR="006B27FC" w:rsidRPr="008B17CD" w14:paraId="351C49DF" w14:textId="77777777" w:rsidTr="00E65D65">
        <w:trPr>
          <w:jc w:val="center"/>
        </w:trPr>
        <w:tc>
          <w:tcPr>
            <w:tcW w:w="0" w:type="auto"/>
            <w:hideMark/>
          </w:tcPr>
          <w:p w14:paraId="3EB8B67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安全测试</w:t>
            </w:r>
          </w:p>
        </w:tc>
        <w:tc>
          <w:tcPr>
            <w:tcW w:w="0" w:type="auto"/>
            <w:hideMark/>
          </w:tcPr>
          <w:p w14:paraId="4F3C8D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验证常见漏洞与权限风险</w:t>
            </w:r>
          </w:p>
        </w:tc>
        <w:tc>
          <w:tcPr>
            <w:tcW w:w="0" w:type="auto"/>
            <w:hideMark/>
          </w:tcPr>
          <w:p w14:paraId="6108B69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安全协作</w:t>
            </w:r>
          </w:p>
        </w:tc>
        <w:tc>
          <w:tcPr>
            <w:tcW w:w="0" w:type="auto"/>
            <w:hideMark/>
          </w:tcPr>
          <w:p w14:paraId="26520F2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无高危漏洞，风险可控</w:t>
            </w:r>
          </w:p>
        </w:tc>
      </w:tr>
      <w:tr w:rsidR="006B27FC" w:rsidRPr="008B17CD" w14:paraId="017C45D4" w14:textId="77777777" w:rsidTr="00E65D65">
        <w:trPr>
          <w:jc w:val="center"/>
        </w:trPr>
        <w:tc>
          <w:tcPr>
            <w:tcW w:w="0" w:type="auto"/>
            <w:hideMark/>
          </w:tcPr>
          <w:p w14:paraId="194ACFC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回归测试</w:t>
            </w:r>
          </w:p>
        </w:tc>
        <w:tc>
          <w:tcPr>
            <w:tcW w:w="0" w:type="auto"/>
            <w:hideMark/>
          </w:tcPr>
          <w:p w14:paraId="661197A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验证修复后</w:t>
            </w:r>
            <w:proofErr w:type="gramStart"/>
            <w:r w:rsidRPr="008B17CD">
              <w:rPr>
                <w:rFonts w:ascii="Times New Roman" w:hAnsi="Times New Roman"/>
              </w:rPr>
              <w:t>无回归</w:t>
            </w:r>
            <w:proofErr w:type="gramEnd"/>
            <w:r w:rsidRPr="008B17CD">
              <w:rPr>
                <w:rFonts w:ascii="Times New Roman" w:hAnsi="Times New Roman"/>
              </w:rPr>
              <w:t>问题</w:t>
            </w:r>
          </w:p>
        </w:tc>
        <w:tc>
          <w:tcPr>
            <w:tcW w:w="0" w:type="auto"/>
            <w:hideMark/>
          </w:tcPr>
          <w:p w14:paraId="4BF3A86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</w:t>
            </w:r>
          </w:p>
        </w:tc>
        <w:tc>
          <w:tcPr>
            <w:tcW w:w="0" w:type="auto"/>
            <w:hideMark/>
          </w:tcPr>
          <w:p w14:paraId="5D903CE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回归范围通过率满足发布准入</w:t>
            </w:r>
          </w:p>
        </w:tc>
      </w:tr>
    </w:tbl>
    <w:p w14:paraId="178F9170" w14:textId="25848F89" w:rsidR="006D62E0" w:rsidRPr="008B17CD" w:rsidRDefault="006D62E0" w:rsidP="00E65D65">
      <w:pPr>
        <w:pStyle w:val="01-"/>
        <w:ind w:firstLineChars="0" w:firstLine="0"/>
      </w:pPr>
      <w:bookmarkStart w:id="130" w:name="_Toc227099896"/>
      <w:r w:rsidRPr="008B17CD">
        <w:t>测试环境与数据策略</w:t>
      </w:r>
      <w:bookmarkEnd w:id="130"/>
      <w:r w:rsidR="00E65D65" w:rsidRPr="008B17CD">
        <w:t>如下：</w:t>
      </w:r>
    </w:p>
    <w:p w14:paraId="79CB2ABC" w14:textId="77777777" w:rsidR="006D62E0" w:rsidRPr="008B17CD" w:rsidRDefault="006D62E0" w:rsidP="00951948">
      <w:pPr>
        <w:pStyle w:val="01-"/>
        <w:ind w:firstLineChars="0" w:firstLine="0"/>
      </w:pPr>
      <w:r w:rsidRPr="008B17CD">
        <w:t>环境分层：开发环境、测试环境、验收环境，避免混用。</w:t>
      </w:r>
    </w:p>
    <w:p w14:paraId="02336AB8" w14:textId="77777777" w:rsidR="006D62E0" w:rsidRPr="008B17CD" w:rsidRDefault="006D62E0" w:rsidP="00951948">
      <w:pPr>
        <w:pStyle w:val="01-"/>
        <w:ind w:firstLineChars="0" w:firstLine="0"/>
      </w:pPr>
      <w:r w:rsidRPr="008B17CD">
        <w:t>测试数据：覆盖正常场景、边界值场景、异常场景、权限场景。</w:t>
      </w:r>
    </w:p>
    <w:p w14:paraId="0991CCD2" w14:textId="77777777" w:rsidR="006D62E0" w:rsidRPr="008B17CD" w:rsidRDefault="006D62E0" w:rsidP="00951948">
      <w:pPr>
        <w:pStyle w:val="01-"/>
        <w:ind w:firstLineChars="0" w:firstLine="0"/>
      </w:pPr>
      <w:r w:rsidRPr="008B17CD">
        <w:t>接口测试：模拟国家系统返回成功</w:t>
      </w:r>
      <w:r w:rsidRPr="008B17CD">
        <w:t>/</w:t>
      </w:r>
      <w:r w:rsidRPr="008B17CD">
        <w:t>失败</w:t>
      </w:r>
      <w:r w:rsidRPr="008B17CD">
        <w:t>/</w:t>
      </w:r>
      <w:r w:rsidRPr="008B17CD">
        <w:t>超时等情形，验证重试与日志。</w:t>
      </w:r>
    </w:p>
    <w:p w14:paraId="396B3BB4" w14:textId="77777777" w:rsidR="006D62E0" w:rsidRPr="008B17CD" w:rsidRDefault="006D62E0" w:rsidP="00951948">
      <w:pPr>
        <w:pStyle w:val="01-"/>
        <w:ind w:firstLineChars="0" w:firstLine="0"/>
      </w:pPr>
      <w:r w:rsidRPr="008B17CD">
        <w:t>数据合</w:t>
      </w:r>
      <w:proofErr w:type="gramStart"/>
      <w:r w:rsidRPr="008B17CD">
        <w:t>规</w:t>
      </w:r>
      <w:proofErr w:type="gramEnd"/>
      <w:r w:rsidRPr="008B17CD">
        <w:t>：测试数据需脱敏或使用模拟数据，避免敏感信息泄露。</w:t>
      </w:r>
    </w:p>
    <w:p w14:paraId="27711DA8" w14:textId="47A5F6DC" w:rsidR="006D62E0" w:rsidRPr="008B17CD" w:rsidRDefault="006D62E0" w:rsidP="00E65D65">
      <w:pPr>
        <w:pStyle w:val="01-"/>
        <w:ind w:firstLineChars="0" w:firstLine="0"/>
      </w:pPr>
      <w:bookmarkStart w:id="131" w:name="_Toc227099897"/>
      <w:r w:rsidRPr="008B17CD">
        <w:rPr>
          <w:rStyle w:val="01-0"/>
        </w:rPr>
        <w:t>缺陷管理</w:t>
      </w:r>
      <w:r w:rsidRPr="008B17CD">
        <w:t>策略</w:t>
      </w:r>
      <w:bookmarkEnd w:id="131"/>
      <w:r w:rsidR="00E65D65" w:rsidRPr="008B17CD">
        <w:t>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996"/>
        <w:gridCol w:w="1424"/>
        <w:gridCol w:w="1424"/>
      </w:tblGrid>
      <w:tr w:rsidR="006B27FC" w:rsidRPr="008B17CD" w14:paraId="0B604A40" w14:textId="77777777">
        <w:trPr>
          <w:jc w:val="center"/>
        </w:trPr>
        <w:tc>
          <w:tcPr>
            <w:tcW w:w="0" w:type="auto"/>
            <w:hideMark/>
          </w:tcPr>
          <w:p w14:paraId="398B6D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缺陷级别</w:t>
            </w:r>
          </w:p>
        </w:tc>
        <w:tc>
          <w:tcPr>
            <w:tcW w:w="0" w:type="auto"/>
            <w:hideMark/>
          </w:tcPr>
          <w:p w14:paraId="34E28B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示例</w:t>
            </w:r>
          </w:p>
        </w:tc>
        <w:tc>
          <w:tcPr>
            <w:tcW w:w="0" w:type="auto"/>
            <w:hideMark/>
          </w:tcPr>
          <w:p w14:paraId="721ACEC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响应时限</w:t>
            </w:r>
          </w:p>
        </w:tc>
        <w:tc>
          <w:tcPr>
            <w:tcW w:w="0" w:type="auto"/>
            <w:hideMark/>
          </w:tcPr>
          <w:p w14:paraId="097C94A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修复时限</w:t>
            </w:r>
          </w:p>
        </w:tc>
      </w:tr>
      <w:tr w:rsidR="006B27FC" w:rsidRPr="008B17CD" w14:paraId="07ACD67B" w14:textId="77777777">
        <w:trPr>
          <w:jc w:val="center"/>
        </w:trPr>
        <w:tc>
          <w:tcPr>
            <w:tcW w:w="0" w:type="auto"/>
            <w:hideMark/>
          </w:tcPr>
          <w:p w14:paraId="080D42D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P1</w:t>
            </w:r>
          </w:p>
        </w:tc>
        <w:tc>
          <w:tcPr>
            <w:tcW w:w="0" w:type="auto"/>
            <w:hideMark/>
          </w:tcPr>
          <w:p w14:paraId="7FC9A7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核心流程中断、数据错误、严重安全问题</w:t>
            </w:r>
          </w:p>
        </w:tc>
        <w:tc>
          <w:tcPr>
            <w:tcW w:w="0" w:type="auto"/>
            <w:hideMark/>
          </w:tcPr>
          <w:p w14:paraId="761C02A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小时内</w:t>
            </w:r>
          </w:p>
        </w:tc>
        <w:tc>
          <w:tcPr>
            <w:tcW w:w="0" w:type="auto"/>
            <w:hideMark/>
          </w:tcPr>
          <w:p w14:paraId="2B9ED7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24</w:t>
            </w:r>
            <w:r w:rsidRPr="008B17CD">
              <w:rPr>
                <w:rFonts w:ascii="Times New Roman" w:hAnsi="Times New Roman"/>
              </w:rPr>
              <w:t>小时内</w:t>
            </w:r>
          </w:p>
        </w:tc>
      </w:tr>
      <w:tr w:rsidR="006B27FC" w:rsidRPr="008B17CD" w14:paraId="6B487EA5" w14:textId="77777777">
        <w:trPr>
          <w:jc w:val="center"/>
        </w:trPr>
        <w:tc>
          <w:tcPr>
            <w:tcW w:w="0" w:type="auto"/>
            <w:hideMark/>
          </w:tcPr>
          <w:p w14:paraId="0CACEE7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P2</w:t>
            </w:r>
          </w:p>
        </w:tc>
        <w:tc>
          <w:tcPr>
            <w:tcW w:w="0" w:type="auto"/>
            <w:hideMark/>
          </w:tcPr>
          <w:p w14:paraId="61455DD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主要功能</w:t>
            </w:r>
            <w:proofErr w:type="gramStart"/>
            <w:r w:rsidRPr="008B17CD">
              <w:rPr>
                <w:rFonts w:ascii="Times New Roman" w:hAnsi="Times New Roman"/>
              </w:rPr>
              <w:t>不</w:t>
            </w:r>
            <w:proofErr w:type="gramEnd"/>
            <w:r w:rsidRPr="008B17CD">
              <w:rPr>
                <w:rFonts w:ascii="Times New Roman" w:hAnsi="Times New Roman"/>
              </w:rPr>
              <w:t>可用、关键业务异常</w:t>
            </w:r>
          </w:p>
        </w:tc>
        <w:tc>
          <w:tcPr>
            <w:tcW w:w="0" w:type="auto"/>
            <w:hideMark/>
          </w:tcPr>
          <w:p w14:paraId="3D2ED32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  <w:r w:rsidRPr="008B17CD">
              <w:rPr>
                <w:rFonts w:ascii="Times New Roman" w:hAnsi="Times New Roman"/>
              </w:rPr>
              <w:t>小时内</w:t>
            </w:r>
          </w:p>
        </w:tc>
        <w:tc>
          <w:tcPr>
            <w:tcW w:w="0" w:type="auto"/>
            <w:hideMark/>
          </w:tcPr>
          <w:p w14:paraId="48687B2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个工作日内</w:t>
            </w:r>
          </w:p>
        </w:tc>
      </w:tr>
      <w:tr w:rsidR="006B27FC" w:rsidRPr="008B17CD" w14:paraId="296CFFB4" w14:textId="77777777">
        <w:trPr>
          <w:jc w:val="center"/>
        </w:trPr>
        <w:tc>
          <w:tcPr>
            <w:tcW w:w="0" w:type="auto"/>
            <w:hideMark/>
          </w:tcPr>
          <w:p w14:paraId="572F821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P3</w:t>
            </w:r>
          </w:p>
        </w:tc>
        <w:tc>
          <w:tcPr>
            <w:tcW w:w="0" w:type="auto"/>
            <w:hideMark/>
          </w:tcPr>
          <w:p w14:paraId="549E99D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一般功能问题、局部逻辑问题</w:t>
            </w:r>
          </w:p>
        </w:tc>
        <w:tc>
          <w:tcPr>
            <w:tcW w:w="0" w:type="auto"/>
            <w:hideMark/>
          </w:tcPr>
          <w:p w14:paraId="63801BF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  <w:r w:rsidRPr="008B17CD">
              <w:rPr>
                <w:rFonts w:ascii="Times New Roman" w:hAnsi="Times New Roman"/>
              </w:rPr>
              <w:t>个工作日内</w:t>
            </w:r>
          </w:p>
        </w:tc>
        <w:tc>
          <w:tcPr>
            <w:tcW w:w="0" w:type="auto"/>
            <w:hideMark/>
          </w:tcPr>
          <w:p w14:paraId="44BD33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3-5</w:t>
            </w:r>
            <w:r w:rsidRPr="008B17CD">
              <w:rPr>
                <w:rFonts w:ascii="Times New Roman" w:hAnsi="Times New Roman"/>
              </w:rPr>
              <w:t>个工作日</w:t>
            </w:r>
          </w:p>
        </w:tc>
      </w:tr>
      <w:tr w:rsidR="006B27FC" w:rsidRPr="008B17CD" w14:paraId="0B6C88E7" w14:textId="77777777">
        <w:trPr>
          <w:jc w:val="center"/>
        </w:trPr>
        <w:tc>
          <w:tcPr>
            <w:tcW w:w="0" w:type="auto"/>
            <w:hideMark/>
          </w:tcPr>
          <w:p w14:paraId="559A66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P4</w:t>
            </w:r>
          </w:p>
        </w:tc>
        <w:tc>
          <w:tcPr>
            <w:tcW w:w="0" w:type="auto"/>
            <w:hideMark/>
          </w:tcPr>
          <w:p w14:paraId="1F4F62C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文案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样式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体验优化</w:t>
            </w:r>
          </w:p>
        </w:tc>
        <w:tc>
          <w:tcPr>
            <w:tcW w:w="0" w:type="auto"/>
            <w:hideMark/>
          </w:tcPr>
          <w:p w14:paraId="438D6B9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下迭代处理</w:t>
            </w:r>
          </w:p>
        </w:tc>
        <w:tc>
          <w:tcPr>
            <w:tcW w:w="0" w:type="auto"/>
            <w:hideMark/>
          </w:tcPr>
          <w:p w14:paraId="2365975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按排</w:t>
            </w:r>
            <w:proofErr w:type="gramEnd"/>
            <w:r w:rsidRPr="008B17CD">
              <w:rPr>
                <w:rFonts w:ascii="Times New Roman" w:hAnsi="Times New Roman"/>
              </w:rPr>
              <w:t>期处理</w:t>
            </w:r>
          </w:p>
        </w:tc>
      </w:tr>
    </w:tbl>
    <w:p w14:paraId="5B7D87B3" w14:textId="5F3E3D24" w:rsidR="006D62E0" w:rsidRPr="008B17CD" w:rsidRDefault="006D62E0" w:rsidP="00951948">
      <w:pPr>
        <w:pStyle w:val="01-"/>
        <w:ind w:firstLineChars="0" w:firstLine="0"/>
      </w:pPr>
      <w:bookmarkStart w:id="132" w:name="_Toc227099898"/>
      <w:r w:rsidRPr="008B17CD">
        <w:t>测试输出物</w:t>
      </w:r>
      <w:bookmarkEnd w:id="132"/>
      <w:r w:rsidR="00E65D65" w:rsidRPr="008B17CD">
        <w:t>包括：</w:t>
      </w:r>
      <w:r w:rsidRPr="008B17CD">
        <w:t>测试计划、测试用例、测试数据说明</w:t>
      </w:r>
      <w:r w:rsidR="00E65D65" w:rsidRPr="008B17CD">
        <w:t>、缺</w:t>
      </w:r>
      <w:r w:rsidRPr="008B17CD">
        <w:t>陷清单与状态统计</w:t>
      </w:r>
    </w:p>
    <w:p w14:paraId="1AC929C0" w14:textId="63C615B9" w:rsidR="006D62E0" w:rsidRPr="008B17CD" w:rsidRDefault="006D62E0" w:rsidP="00951948">
      <w:pPr>
        <w:pStyle w:val="01-"/>
        <w:ind w:firstLineChars="0" w:firstLine="0"/>
      </w:pPr>
      <w:r w:rsidRPr="008B17CD">
        <w:t>功能</w:t>
      </w:r>
      <w:r w:rsidRPr="008B17CD">
        <w:t>/</w:t>
      </w:r>
      <w:r w:rsidRPr="008B17CD">
        <w:t>集成</w:t>
      </w:r>
      <w:r w:rsidRPr="008B17CD">
        <w:t>/</w:t>
      </w:r>
      <w:r w:rsidRPr="008B17CD">
        <w:t>系统</w:t>
      </w:r>
      <w:r w:rsidRPr="008B17CD">
        <w:t>/</w:t>
      </w:r>
      <w:r w:rsidRPr="008B17CD">
        <w:t>性能</w:t>
      </w:r>
      <w:r w:rsidRPr="008B17CD">
        <w:t>/</w:t>
      </w:r>
      <w:r w:rsidRPr="008B17CD">
        <w:t>安全测试报告</w:t>
      </w:r>
      <w:r w:rsidR="00E65D65" w:rsidRPr="008B17CD">
        <w:t>、</w:t>
      </w:r>
      <w:r w:rsidRPr="008B17CD">
        <w:t>回归测试报告与发布准入检查表</w:t>
      </w:r>
    </w:p>
    <w:p w14:paraId="325362B9" w14:textId="77777777" w:rsidR="006D62E0" w:rsidRPr="008B17CD" w:rsidRDefault="006D62E0" w:rsidP="00951948">
      <w:pPr>
        <w:pStyle w:val="03-"/>
        <w:spacing w:before="156"/>
        <w:rPr>
          <w:rFonts w:ascii="Times New Roman"/>
        </w:rPr>
      </w:pPr>
      <w:bookmarkStart w:id="133" w:name="_Toc227099899"/>
      <w:bookmarkStart w:id="134" w:name="_Toc227538568"/>
      <w:r w:rsidRPr="008B17CD">
        <w:rPr>
          <w:rFonts w:ascii="Times New Roman"/>
        </w:rPr>
        <w:t xml:space="preserve">6.4 </w:t>
      </w:r>
      <w:r w:rsidRPr="008B17CD">
        <w:rPr>
          <w:rFonts w:ascii="Times New Roman"/>
        </w:rPr>
        <w:t>验收质量控制</w:t>
      </w:r>
      <w:bookmarkEnd w:id="133"/>
      <w:bookmarkEnd w:id="134"/>
    </w:p>
    <w:p w14:paraId="2DA12BDB" w14:textId="3ABF76AC" w:rsidR="006D62E0" w:rsidRPr="008B17CD" w:rsidRDefault="006D62E0" w:rsidP="00E65D65">
      <w:pPr>
        <w:pStyle w:val="01-"/>
        <w:ind w:firstLine="480"/>
      </w:pPr>
      <w:bookmarkStart w:id="135" w:name="_Toc227099900"/>
      <w:r w:rsidRPr="008B17CD">
        <w:t>验收质量控制目标</w:t>
      </w:r>
      <w:bookmarkEnd w:id="135"/>
      <w:r w:rsidR="00E65D65" w:rsidRPr="008B17CD">
        <w:t>为</w:t>
      </w:r>
      <w:r w:rsidRPr="008B17CD">
        <w:t>确保最终交付结果在</w:t>
      </w:r>
      <w:r w:rsidRPr="008B17CD">
        <w:t>“</w:t>
      </w:r>
      <w:r w:rsidRPr="008B17CD">
        <w:t>功能完整性、性能达标性、安全合</w:t>
      </w:r>
      <w:proofErr w:type="gramStart"/>
      <w:r w:rsidRPr="008B17CD">
        <w:t>规</w:t>
      </w:r>
      <w:proofErr w:type="gramEnd"/>
      <w:r w:rsidRPr="008B17CD">
        <w:t>性、文档一致性、可运维性</w:t>
      </w:r>
      <w:r w:rsidRPr="008B17CD">
        <w:t>”</w:t>
      </w:r>
      <w:r w:rsidRPr="008B17CD">
        <w:t>五个维</w:t>
      </w:r>
      <w:proofErr w:type="gramStart"/>
      <w:r w:rsidRPr="008B17CD">
        <w:t>度满足</w:t>
      </w:r>
      <w:proofErr w:type="gramEnd"/>
      <w:r w:rsidRPr="008B17CD">
        <w:t>验收要求，实现可签署交付。</w:t>
      </w:r>
    </w:p>
    <w:p w14:paraId="1B1C2EE7" w14:textId="3495D2E4" w:rsidR="006D62E0" w:rsidRPr="008B17CD" w:rsidRDefault="006D62E0" w:rsidP="00951948">
      <w:pPr>
        <w:pStyle w:val="04-"/>
        <w:spacing w:before="156"/>
        <w:rPr>
          <w:rFonts w:ascii="Times New Roman"/>
        </w:rPr>
      </w:pPr>
      <w:bookmarkStart w:id="136" w:name="_Toc227099901"/>
      <w:bookmarkStart w:id="137" w:name="_Toc227538569"/>
      <w:r w:rsidRPr="008B17CD">
        <w:rPr>
          <w:rFonts w:ascii="Times New Roman"/>
        </w:rPr>
        <w:t>6.4.</w:t>
      </w:r>
      <w:r w:rsidR="00E65D65" w:rsidRPr="008B17CD">
        <w:rPr>
          <w:rFonts w:ascii="Times New Roman"/>
        </w:rPr>
        <w:t>1</w:t>
      </w:r>
      <w:r w:rsidRPr="008B17CD">
        <w:rPr>
          <w:rFonts w:ascii="Times New Roman"/>
        </w:rPr>
        <w:t xml:space="preserve"> </w:t>
      </w:r>
      <w:r w:rsidRPr="008B17CD">
        <w:rPr>
          <w:rFonts w:ascii="Times New Roman"/>
        </w:rPr>
        <w:t>验收控制流程</w:t>
      </w:r>
      <w:bookmarkEnd w:id="136"/>
      <w:bookmarkEnd w:id="137"/>
    </w:p>
    <w:p w14:paraId="23400C31" w14:textId="77777777" w:rsidR="006D62E0" w:rsidRPr="008B17CD" w:rsidRDefault="006D62E0" w:rsidP="00951948">
      <w:pPr>
        <w:pStyle w:val="01-"/>
        <w:ind w:firstLineChars="0" w:firstLine="0"/>
      </w:pPr>
      <w:r w:rsidRPr="008B17CD">
        <w:t>验收准备：确认验收范围、验收用例、验收环境、验收数据、验收日程。</w:t>
      </w:r>
    </w:p>
    <w:p w14:paraId="6B207716" w14:textId="77777777" w:rsidR="006D62E0" w:rsidRPr="008B17CD" w:rsidRDefault="006D62E0" w:rsidP="00951948">
      <w:pPr>
        <w:pStyle w:val="01-"/>
        <w:ind w:firstLineChars="0" w:firstLine="0"/>
      </w:pPr>
      <w:r w:rsidRPr="008B17CD">
        <w:t>预验收：乙方先行执行预验收并关闭关键问题。</w:t>
      </w:r>
    </w:p>
    <w:p w14:paraId="5785652D" w14:textId="77777777" w:rsidR="006D62E0" w:rsidRPr="008B17CD" w:rsidRDefault="006D62E0" w:rsidP="00951948">
      <w:pPr>
        <w:pStyle w:val="01-"/>
        <w:ind w:firstLineChars="0" w:firstLine="0"/>
      </w:pPr>
      <w:r w:rsidRPr="008B17CD">
        <w:t>正式验收：甲方验收组按用例执行并记录结果。</w:t>
      </w:r>
    </w:p>
    <w:p w14:paraId="338755A0" w14:textId="77777777" w:rsidR="006D62E0" w:rsidRPr="008B17CD" w:rsidRDefault="006D62E0" w:rsidP="00951948">
      <w:pPr>
        <w:pStyle w:val="01-"/>
        <w:ind w:firstLineChars="0" w:firstLine="0"/>
      </w:pPr>
      <w:r w:rsidRPr="008B17CD">
        <w:t>问题整改：对未通过</w:t>
      </w:r>
      <w:proofErr w:type="gramStart"/>
      <w:r w:rsidRPr="008B17CD">
        <w:t>项形成</w:t>
      </w:r>
      <w:proofErr w:type="gramEnd"/>
      <w:r w:rsidRPr="008B17CD">
        <w:t>整改计划，闭环后复验。</w:t>
      </w:r>
    </w:p>
    <w:p w14:paraId="69ECB2A4" w14:textId="77777777" w:rsidR="006D62E0" w:rsidRPr="008B17CD" w:rsidRDefault="006D62E0" w:rsidP="00951948">
      <w:pPr>
        <w:pStyle w:val="01-"/>
        <w:ind w:firstLineChars="0" w:firstLine="0"/>
      </w:pPr>
      <w:r w:rsidRPr="008B17CD">
        <w:t>验收签署：通过后签署验收报告并归档。</w:t>
      </w:r>
    </w:p>
    <w:p w14:paraId="388E1D6A" w14:textId="19AC99AF" w:rsidR="006D62E0" w:rsidRPr="008B17CD" w:rsidRDefault="006D62E0" w:rsidP="00E65D65">
      <w:pPr>
        <w:pStyle w:val="01-"/>
        <w:ind w:firstLineChars="0" w:firstLine="0"/>
      </w:pPr>
      <w:bookmarkStart w:id="138" w:name="_Toc227099902"/>
      <w:r w:rsidRPr="008B17CD">
        <w:t>验收检查清单（摘要）</w:t>
      </w:r>
      <w:bookmarkEnd w:id="138"/>
      <w:r w:rsidR="00E65D65" w:rsidRPr="008B17CD">
        <w:t>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4626"/>
        <w:gridCol w:w="2526"/>
      </w:tblGrid>
      <w:tr w:rsidR="006B27FC" w:rsidRPr="008B17CD" w14:paraId="34E4C793" w14:textId="77777777">
        <w:trPr>
          <w:jc w:val="center"/>
        </w:trPr>
        <w:tc>
          <w:tcPr>
            <w:tcW w:w="0" w:type="auto"/>
            <w:hideMark/>
          </w:tcPr>
          <w:p w14:paraId="3F0B2B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验收维度</w:t>
            </w:r>
          </w:p>
        </w:tc>
        <w:tc>
          <w:tcPr>
            <w:tcW w:w="0" w:type="auto"/>
            <w:hideMark/>
          </w:tcPr>
          <w:p w14:paraId="2A85062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核查要点</w:t>
            </w:r>
          </w:p>
        </w:tc>
        <w:tc>
          <w:tcPr>
            <w:tcW w:w="0" w:type="auto"/>
            <w:hideMark/>
          </w:tcPr>
          <w:p w14:paraId="4C4958E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验证方式</w:t>
            </w:r>
          </w:p>
        </w:tc>
      </w:tr>
      <w:tr w:rsidR="006B27FC" w:rsidRPr="008B17CD" w14:paraId="1964968C" w14:textId="77777777">
        <w:trPr>
          <w:jc w:val="center"/>
        </w:trPr>
        <w:tc>
          <w:tcPr>
            <w:tcW w:w="0" w:type="auto"/>
            <w:hideMark/>
          </w:tcPr>
          <w:p w14:paraId="47C91F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功能验收</w:t>
            </w:r>
          </w:p>
        </w:tc>
        <w:tc>
          <w:tcPr>
            <w:tcW w:w="0" w:type="auto"/>
            <w:hideMark/>
          </w:tcPr>
          <w:p w14:paraId="09CD4E0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主业务</w:t>
            </w:r>
            <w:proofErr w:type="gramEnd"/>
            <w:r w:rsidRPr="008B17CD">
              <w:rPr>
                <w:rFonts w:ascii="Times New Roman" w:hAnsi="Times New Roman"/>
              </w:rPr>
              <w:t>链路完整、角色权限正确、异常处理合理</w:t>
            </w:r>
          </w:p>
        </w:tc>
        <w:tc>
          <w:tcPr>
            <w:tcW w:w="0" w:type="auto"/>
            <w:hideMark/>
          </w:tcPr>
          <w:p w14:paraId="2438280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用例执行、现场演示</w:t>
            </w:r>
          </w:p>
        </w:tc>
      </w:tr>
      <w:tr w:rsidR="006B27FC" w:rsidRPr="008B17CD" w14:paraId="51BEC87D" w14:textId="77777777">
        <w:trPr>
          <w:jc w:val="center"/>
        </w:trPr>
        <w:tc>
          <w:tcPr>
            <w:tcW w:w="0" w:type="auto"/>
            <w:hideMark/>
          </w:tcPr>
          <w:p w14:paraId="42F031F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性能验收</w:t>
            </w:r>
          </w:p>
        </w:tc>
        <w:tc>
          <w:tcPr>
            <w:tcW w:w="0" w:type="auto"/>
            <w:hideMark/>
          </w:tcPr>
          <w:p w14:paraId="13B9473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响应时间、并发能力达到计划指标</w:t>
            </w:r>
          </w:p>
        </w:tc>
        <w:tc>
          <w:tcPr>
            <w:tcW w:w="0" w:type="auto"/>
            <w:hideMark/>
          </w:tcPr>
          <w:p w14:paraId="45EDE0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压测报告</w:t>
            </w:r>
            <w:proofErr w:type="gramEnd"/>
            <w:r w:rsidRPr="008B17CD">
              <w:rPr>
                <w:rFonts w:ascii="Times New Roman" w:hAnsi="Times New Roman"/>
              </w:rPr>
              <w:t>、监控数据</w:t>
            </w:r>
          </w:p>
        </w:tc>
      </w:tr>
      <w:tr w:rsidR="006B27FC" w:rsidRPr="008B17CD" w14:paraId="63EA03B1" w14:textId="77777777">
        <w:trPr>
          <w:jc w:val="center"/>
        </w:trPr>
        <w:tc>
          <w:tcPr>
            <w:tcW w:w="0" w:type="auto"/>
            <w:hideMark/>
          </w:tcPr>
          <w:p w14:paraId="1F1E339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安全验收</w:t>
            </w:r>
          </w:p>
        </w:tc>
        <w:tc>
          <w:tcPr>
            <w:tcW w:w="0" w:type="auto"/>
            <w:hideMark/>
          </w:tcPr>
          <w:p w14:paraId="64ADC29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无高危漏洞、权限隔离有效、关键操作留痕</w:t>
            </w:r>
          </w:p>
        </w:tc>
        <w:tc>
          <w:tcPr>
            <w:tcW w:w="0" w:type="auto"/>
            <w:hideMark/>
          </w:tcPr>
          <w:p w14:paraId="790F883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安全报告、抽样检查</w:t>
            </w:r>
          </w:p>
        </w:tc>
      </w:tr>
      <w:tr w:rsidR="006B27FC" w:rsidRPr="008B17CD" w14:paraId="4CB820C7" w14:textId="77777777">
        <w:trPr>
          <w:jc w:val="center"/>
        </w:trPr>
        <w:tc>
          <w:tcPr>
            <w:tcW w:w="0" w:type="auto"/>
            <w:hideMark/>
          </w:tcPr>
          <w:p w14:paraId="239C89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数据验收</w:t>
            </w:r>
          </w:p>
        </w:tc>
        <w:tc>
          <w:tcPr>
            <w:tcW w:w="0" w:type="auto"/>
            <w:hideMark/>
          </w:tcPr>
          <w:p w14:paraId="4750D2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上报数据准确、汇总口径一致、接口日志完整</w:t>
            </w:r>
          </w:p>
        </w:tc>
        <w:tc>
          <w:tcPr>
            <w:tcW w:w="0" w:type="auto"/>
            <w:hideMark/>
          </w:tcPr>
          <w:p w14:paraId="029C997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数据核对、接口日志审计</w:t>
            </w:r>
          </w:p>
        </w:tc>
      </w:tr>
      <w:tr w:rsidR="006B27FC" w:rsidRPr="008B17CD" w14:paraId="2DEBDD08" w14:textId="77777777">
        <w:trPr>
          <w:jc w:val="center"/>
        </w:trPr>
        <w:tc>
          <w:tcPr>
            <w:tcW w:w="0" w:type="auto"/>
            <w:hideMark/>
          </w:tcPr>
          <w:p w14:paraId="4ECE55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文档验收</w:t>
            </w:r>
          </w:p>
        </w:tc>
        <w:tc>
          <w:tcPr>
            <w:tcW w:w="0" w:type="auto"/>
            <w:hideMark/>
          </w:tcPr>
          <w:p w14:paraId="5CA48D8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文档齐全、版本一致、可指导部署与使用</w:t>
            </w:r>
          </w:p>
        </w:tc>
        <w:tc>
          <w:tcPr>
            <w:tcW w:w="0" w:type="auto"/>
            <w:hideMark/>
          </w:tcPr>
          <w:p w14:paraId="2FD588B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交付物核对表</w:t>
            </w:r>
          </w:p>
        </w:tc>
      </w:tr>
    </w:tbl>
    <w:p w14:paraId="162F0B8A" w14:textId="77777777" w:rsidR="006D62E0" w:rsidRPr="008B17CD" w:rsidRDefault="006D62E0" w:rsidP="00951948">
      <w:pPr>
        <w:pStyle w:val="01-"/>
        <w:ind w:firstLineChars="0" w:firstLine="0"/>
      </w:pPr>
      <w:r w:rsidRPr="008B17CD">
        <w:t>满足以下条件方可放行上线</w:t>
      </w:r>
      <w:r w:rsidRPr="008B17CD">
        <w:t>/</w:t>
      </w:r>
      <w:r w:rsidRPr="008B17CD">
        <w:t>验收签署：</w:t>
      </w:r>
    </w:p>
    <w:p w14:paraId="25DA6661" w14:textId="77777777" w:rsidR="006D62E0" w:rsidRPr="008B17CD" w:rsidRDefault="006D62E0" w:rsidP="00951948">
      <w:pPr>
        <w:pStyle w:val="01-"/>
        <w:ind w:firstLine="480"/>
      </w:pPr>
      <w:r w:rsidRPr="008B17CD">
        <w:t>关键业务流程全部通过；</w:t>
      </w:r>
    </w:p>
    <w:p w14:paraId="46966863" w14:textId="77777777" w:rsidR="006D62E0" w:rsidRPr="008B17CD" w:rsidRDefault="006D62E0" w:rsidP="00951948">
      <w:pPr>
        <w:pStyle w:val="01-"/>
        <w:ind w:firstLine="480"/>
      </w:pPr>
      <w:r w:rsidRPr="008B17CD">
        <w:t>P1/P2</w:t>
      </w:r>
      <w:r w:rsidRPr="008B17CD">
        <w:t>缺陷全部关闭；</w:t>
      </w:r>
    </w:p>
    <w:p w14:paraId="132F6CF1" w14:textId="77777777" w:rsidR="006D62E0" w:rsidRPr="008B17CD" w:rsidRDefault="006D62E0" w:rsidP="00951948">
      <w:pPr>
        <w:pStyle w:val="01-"/>
        <w:ind w:firstLine="480"/>
      </w:pPr>
      <w:r w:rsidRPr="008B17CD">
        <w:t>性能与安全指标达到约定阈值；</w:t>
      </w:r>
    </w:p>
    <w:p w14:paraId="1D731E43" w14:textId="77777777" w:rsidR="006D62E0" w:rsidRPr="008B17CD" w:rsidRDefault="006D62E0" w:rsidP="00951948">
      <w:pPr>
        <w:pStyle w:val="01-"/>
        <w:ind w:firstLine="480"/>
      </w:pPr>
      <w:r w:rsidRPr="008B17CD">
        <w:t>交付物完整且版本一致；</w:t>
      </w:r>
    </w:p>
    <w:p w14:paraId="645CB978" w14:textId="77777777" w:rsidR="006D62E0" w:rsidRPr="008B17CD" w:rsidRDefault="006D62E0" w:rsidP="00951948">
      <w:pPr>
        <w:pStyle w:val="01-"/>
        <w:ind w:firstLine="480"/>
      </w:pPr>
      <w:r w:rsidRPr="008B17CD">
        <w:t>遗留问题有甲方认可的书面处置方案。</w:t>
      </w:r>
    </w:p>
    <w:p w14:paraId="54441539" w14:textId="4743C3E5" w:rsidR="006D62E0" w:rsidRPr="008B17CD" w:rsidRDefault="006D62E0" w:rsidP="00951948">
      <w:pPr>
        <w:pStyle w:val="01-"/>
        <w:ind w:firstLineChars="0" w:firstLine="0"/>
      </w:pPr>
      <w:r w:rsidRPr="008B17CD">
        <w:t>质量红线</w:t>
      </w:r>
      <w:r w:rsidR="00951948" w:rsidRPr="008B17CD">
        <w:t>，</w:t>
      </w:r>
      <w:r w:rsidRPr="008B17CD">
        <w:t>任</w:t>
      </w:r>
      <w:proofErr w:type="gramStart"/>
      <w:r w:rsidRPr="008B17CD">
        <w:t>一</w:t>
      </w:r>
      <w:proofErr w:type="gramEnd"/>
      <w:r w:rsidRPr="008B17CD">
        <w:t>触发即不得放行：</w:t>
      </w:r>
    </w:p>
    <w:p w14:paraId="52EF035F" w14:textId="77777777" w:rsidR="006D62E0" w:rsidRPr="008B17CD" w:rsidRDefault="006D62E0" w:rsidP="00951948">
      <w:pPr>
        <w:pStyle w:val="01-"/>
        <w:ind w:firstLine="480"/>
      </w:pPr>
      <w:r w:rsidRPr="008B17CD">
        <w:t>存在未关闭的高危安全漏洞；</w:t>
      </w:r>
    </w:p>
    <w:p w14:paraId="36614148" w14:textId="77777777" w:rsidR="006D62E0" w:rsidRPr="008B17CD" w:rsidRDefault="006D62E0" w:rsidP="00951948">
      <w:pPr>
        <w:pStyle w:val="01-"/>
        <w:ind w:firstLine="480"/>
      </w:pPr>
      <w:r w:rsidRPr="008B17CD">
        <w:t>核心业务流程存在阻断级缺陷；</w:t>
      </w:r>
    </w:p>
    <w:p w14:paraId="4C1244F7" w14:textId="77777777" w:rsidR="006D62E0" w:rsidRPr="008B17CD" w:rsidRDefault="006D62E0" w:rsidP="00951948">
      <w:pPr>
        <w:pStyle w:val="01-"/>
        <w:ind w:firstLine="480"/>
      </w:pPr>
      <w:r w:rsidRPr="008B17CD">
        <w:lastRenderedPageBreak/>
        <w:t>关键性能指标明显不达标且无可接受替代方案；</w:t>
      </w:r>
    </w:p>
    <w:p w14:paraId="73ECA174" w14:textId="77777777" w:rsidR="006D62E0" w:rsidRPr="008B17CD" w:rsidRDefault="006D62E0" w:rsidP="00951948">
      <w:pPr>
        <w:pStyle w:val="01-"/>
        <w:ind w:firstLine="480"/>
      </w:pPr>
      <w:r w:rsidRPr="008B17CD">
        <w:t>交付文档与系统实现严重不一致。</w:t>
      </w:r>
    </w:p>
    <w:p w14:paraId="57FAC44B" w14:textId="77777777" w:rsidR="006D62E0" w:rsidRPr="008B17CD" w:rsidRDefault="006D62E0" w:rsidP="00951948">
      <w:pPr>
        <w:pStyle w:val="02-"/>
        <w:spacing w:before="156" w:after="312"/>
        <w:rPr>
          <w:rFonts w:ascii="Times New Roman"/>
        </w:rPr>
      </w:pPr>
      <w:bookmarkStart w:id="139" w:name="_Toc227099904"/>
      <w:bookmarkStart w:id="140" w:name="_Toc227538570"/>
      <w:r w:rsidRPr="008B17CD">
        <w:rPr>
          <w:rFonts w:ascii="Times New Roman"/>
        </w:rPr>
        <w:t xml:space="preserve">7. </w:t>
      </w:r>
      <w:r w:rsidRPr="008B17CD">
        <w:rPr>
          <w:rFonts w:ascii="Times New Roman"/>
        </w:rPr>
        <w:t>人力资源计划（</w:t>
      </w:r>
      <w:r w:rsidRPr="008B17CD">
        <w:rPr>
          <w:rFonts w:ascii="Times New Roman"/>
        </w:rPr>
        <w:t>HR Plan</w:t>
      </w:r>
      <w:r w:rsidRPr="008B17CD">
        <w:rPr>
          <w:rFonts w:ascii="Times New Roman"/>
        </w:rPr>
        <w:t>）</w:t>
      </w:r>
      <w:bookmarkEnd w:id="139"/>
      <w:bookmarkEnd w:id="140"/>
    </w:p>
    <w:p w14:paraId="4A49537A" w14:textId="77777777" w:rsidR="006D62E0" w:rsidRPr="008B17CD" w:rsidRDefault="006D62E0" w:rsidP="00951948">
      <w:pPr>
        <w:pStyle w:val="03-"/>
        <w:spacing w:before="156"/>
        <w:rPr>
          <w:rFonts w:ascii="Times New Roman"/>
        </w:rPr>
      </w:pPr>
      <w:bookmarkStart w:id="141" w:name="_Toc227099905"/>
      <w:bookmarkStart w:id="142" w:name="_Toc227538571"/>
      <w:r w:rsidRPr="008B17CD">
        <w:rPr>
          <w:rFonts w:ascii="Times New Roman"/>
        </w:rPr>
        <w:t xml:space="preserve">7.1 </w:t>
      </w:r>
      <w:r w:rsidRPr="008B17CD">
        <w:rPr>
          <w:rFonts w:ascii="Times New Roman"/>
        </w:rPr>
        <w:t>团队组织与岗位分工</w:t>
      </w:r>
      <w:bookmarkEnd w:id="141"/>
      <w:bookmarkEnd w:id="142"/>
    </w:p>
    <w:p w14:paraId="190E8E16" w14:textId="4B4CC405" w:rsidR="006D62E0" w:rsidRPr="008B17CD" w:rsidRDefault="006D62E0" w:rsidP="009751A0">
      <w:pPr>
        <w:pStyle w:val="01-"/>
        <w:ind w:firstLine="480"/>
      </w:pPr>
      <w:r w:rsidRPr="008B17CD">
        <w:t>本节用于明确项目团队成员的角色、职权、职责、能力要求与汇报关系，确保</w:t>
      </w:r>
      <w:r w:rsidRPr="008B17CD">
        <w:t>“</w:t>
      </w:r>
      <w:r w:rsidRPr="008B17CD">
        <w:t>事有专人、责权清晰、协作顺畅</w:t>
      </w:r>
      <w:r w:rsidRPr="008B17CD">
        <w:t>”</w:t>
      </w:r>
      <w:r w:rsidRPr="008B17CD"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969"/>
        <w:gridCol w:w="2168"/>
        <w:gridCol w:w="2772"/>
        <w:gridCol w:w="1808"/>
      </w:tblGrid>
      <w:tr w:rsidR="00935995" w:rsidRPr="008B17CD" w14:paraId="48EB20A3" w14:textId="77777777">
        <w:tc>
          <w:tcPr>
            <w:tcW w:w="0" w:type="auto"/>
            <w:hideMark/>
          </w:tcPr>
          <w:p w14:paraId="5E6D983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角色</w:t>
            </w:r>
          </w:p>
        </w:tc>
        <w:tc>
          <w:tcPr>
            <w:tcW w:w="0" w:type="auto"/>
            <w:hideMark/>
          </w:tcPr>
          <w:p w14:paraId="2D76497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对应人员</w:t>
            </w:r>
          </w:p>
        </w:tc>
        <w:tc>
          <w:tcPr>
            <w:tcW w:w="0" w:type="auto"/>
            <w:hideMark/>
          </w:tcPr>
          <w:p w14:paraId="2DEDCE0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主要职权</w:t>
            </w:r>
          </w:p>
        </w:tc>
        <w:tc>
          <w:tcPr>
            <w:tcW w:w="0" w:type="auto"/>
            <w:hideMark/>
          </w:tcPr>
          <w:p w14:paraId="17067E7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主要职责</w:t>
            </w:r>
          </w:p>
        </w:tc>
        <w:tc>
          <w:tcPr>
            <w:tcW w:w="0" w:type="auto"/>
            <w:hideMark/>
          </w:tcPr>
          <w:p w14:paraId="6F2DBE5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能力要求</w:t>
            </w:r>
          </w:p>
        </w:tc>
      </w:tr>
      <w:tr w:rsidR="00935995" w:rsidRPr="008B17CD" w14:paraId="6686B9BE" w14:textId="77777777">
        <w:tc>
          <w:tcPr>
            <w:tcW w:w="0" w:type="auto"/>
            <w:hideMark/>
          </w:tcPr>
          <w:p w14:paraId="7F4FE6C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项目经理（</w:t>
            </w:r>
            <w:r w:rsidRPr="008B17CD">
              <w:rPr>
                <w:rFonts w:ascii="Times New Roman" w:hAnsi="Times New Roman"/>
              </w:rPr>
              <w:t>PM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375456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朱写</w:t>
            </w:r>
          </w:p>
        </w:tc>
        <w:tc>
          <w:tcPr>
            <w:tcW w:w="0" w:type="auto"/>
            <w:hideMark/>
          </w:tcPr>
          <w:p w14:paraId="397EA5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计划统筹、资源协调、里程碑推进、风险与变更提请权限</w:t>
            </w:r>
          </w:p>
        </w:tc>
        <w:tc>
          <w:tcPr>
            <w:tcW w:w="0" w:type="auto"/>
            <w:hideMark/>
          </w:tcPr>
          <w:p w14:paraId="4A9E2DC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负责项目全生命周期管理，组织评审与汇报，对进度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质量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范围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成本结果负责</w:t>
            </w:r>
          </w:p>
        </w:tc>
        <w:tc>
          <w:tcPr>
            <w:tcW w:w="0" w:type="auto"/>
            <w:hideMark/>
          </w:tcPr>
          <w:p w14:paraId="315009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项目管理、沟通协调、风险控制能力</w:t>
            </w:r>
          </w:p>
        </w:tc>
      </w:tr>
      <w:tr w:rsidR="00935995" w:rsidRPr="008B17CD" w14:paraId="65B9B60E" w14:textId="77777777">
        <w:tc>
          <w:tcPr>
            <w:tcW w:w="0" w:type="auto"/>
            <w:hideMark/>
          </w:tcPr>
          <w:p w14:paraId="5990A6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需求分析（</w:t>
            </w:r>
            <w:r w:rsidRPr="008B17CD">
              <w:rPr>
                <w:rFonts w:ascii="Times New Roman" w:hAnsi="Times New Roman"/>
              </w:rPr>
              <w:t>BA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1D5945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金青宏</w:t>
            </w:r>
          </w:p>
        </w:tc>
        <w:tc>
          <w:tcPr>
            <w:tcW w:w="0" w:type="auto"/>
            <w:hideMark/>
          </w:tcPr>
          <w:p w14:paraId="04D2CD5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需求澄清与需求文档维护权限</w:t>
            </w:r>
          </w:p>
        </w:tc>
        <w:tc>
          <w:tcPr>
            <w:tcW w:w="0" w:type="auto"/>
            <w:hideMark/>
          </w:tcPr>
          <w:p w14:paraId="261C9E7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业务流程梳理、需求基线维护、</w:t>
            </w:r>
            <w:r w:rsidRPr="008B17CD">
              <w:rPr>
                <w:rFonts w:ascii="Times New Roman" w:hAnsi="Times New Roman"/>
              </w:rPr>
              <w:t>RTM</w:t>
            </w:r>
            <w:r w:rsidRPr="008B17CD">
              <w:rPr>
                <w:rFonts w:ascii="Times New Roman" w:hAnsi="Times New Roman"/>
              </w:rPr>
              <w:t>维护、协助验收</w:t>
            </w:r>
          </w:p>
        </w:tc>
        <w:tc>
          <w:tcPr>
            <w:tcW w:w="0" w:type="auto"/>
            <w:hideMark/>
          </w:tcPr>
          <w:p w14:paraId="32F7C12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业务分析、文档表达、需求管理能力</w:t>
            </w:r>
          </w:p>
        </w:tc>
      </w:tr>
      <w:tr w:rsidR="00935995" w:rsidRPr="008B17CD" w14:paraId="0B7C55E7" w14:textId="77777777">
        <w:tc>
          <w:tcPr>
            <w:tcW w:w="0" w:type="auto"/>
            <w:hideMark/>
          </w:tcPr>
          <w:p w14:paraId="208A1C7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后端负责人</w:t>
            </w:r>
          </w:p>
        </w:tc>
        <w:tc>
          <w:tcPr>
            <w:tcW w:w="0" w:type="auto"/>
            <w:hideMark/>
          </w:tcPr>
          <w:p w14:paraId="6D72D1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曹彭博</w:t>
            </w:r>
          </w:p>
        </w:tc>
        <w:tc>
          <w:tcPr>
            <w:tcW w:w="0" w:type="auto"/>
            <w:hideMark/>
          </w:tcPr>
          <w:p w14:paraId="68E9831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技术方案把关、代码评审把关权限</w:t>
            </w:r>
          </w:p>
        </w:tc>
        <w:tc>
          <w:tcPr>
            <w:tcW w:w="0" w:type="auto"/>
            <w:hideMark/>
          </w:tcPr>
          <w:p w14:paraId="6157F78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架构设计、关键模块设计与实现、性能与安全关键点把控</w:t>
            </w:r>
          </w:p>
        </w:tc>
        <w:tc>
          <w:tcPr>
            <w:tcW w:w="0" w:type="auto"/>
            <w:hideMark/>
          </w:tcPr>
          <w:p w14:paraId="06BFE9E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架构设计、后端开发、性能优化能力</w:t>
            </w:r>
          </w:p>
        </w:tc>
      </w:tr>
      <w:tr w:rsidR="00935995" w:rsidRPr="008B17CD" w14:paraId="7A125D42" w14:textId="77777777">
        <w:tc>
          <w:tcPr>
            <w:tcW w:w="0" w:type="auto"/>
            <w:hideMark/>
          </w:tcPr>
          <w:p w14:paraId="3BF8276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后端开发工程师</w:t>
            </w:r>
          </w:p>
        </w:tc>
        <w:tc>
          <w:tcPr>
            <w:tcW w:w="0" w:type="auto"/>
            <w:hideMark/>
          </w:tcPr>
          <w:p w14:paraId="3A0B916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涂睿轩、曾彦承</w:t>
            </w:r>
          </w:p>
        </w:tc>
        <w:tc>
          <w:tcPr>
            <w:tcW w:w="0" w:type="auto"/>
            <w:hideMark/>
          </w:tcPr>
          <w:p w14:paraId="68D4E13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模块实现与联调执行权限</w:t>
            </w:r>
          </w:p>
        </w:tc>
        <w:tc>
          <w:tcPr>
            <w:tcW w:w="0" w:type="auto"/>
            <w:hideMark/>
          </w:tcPr>
          <w:p w14:paraId="49D211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业务模块开发、单元测试、缺陷修复、接口联调</w:t>
            </w:r>
          </w:p>
        </w:tc>
        <w:tc>
          <w:tcPr>
            <w:tcW w:w="0" w:type="auto"/>
            <w:hideMark/>
          </w:tcPr>
          <w:p w14:paraId="1B006A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Java/</w:t>
            </w:r>
            <w:r w:rsidRPr="008B17CD">
              <w:rPr>
                <w:rFonts w:ascii="Times New Roman" w:hAnsi="Times New Roman"/>
              </w:rPr>
              <w:t>数据库</w:t>
            </w:r>
            <w:r w:rsidRPr="008B17CD">
              <w:rPr>
                <w:rFonts w:ascii="Times New Roman" w:hAnsi="Times New Roman"/>
              </w:rPr>
              <w:t>/API</w:t>
            </w:r>
            <w:r w:rsidRPr="008B17CD">
              <w:rPr>
                <w:rFonts w:ascii="Times New Roman" w:hAnsi="Times New Roman"/>
              </w:rPr>
              <w:t>开发能力</w:t>
            </w:r>
          </w:p>
        </w:tc>
      </w:tr>
      <w:tr w:rsidR="00935995" w:rsidRPr="008B17CD" w14:paraId="1532880D" w14:textId="77777777">
        <w:tc>
          <w:tcPr>
            <w:tcW w:w="0" w:type="auto"/>
            <w:hideMark/>
          </w:tcPr>
          <w:p w14:paraId="2D90AD6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前端负责人</w:t>
            </w:r>
          </w:p>
        </w:tc>
        <w:tc>
          <w:tcPr>
            <w:tcW w:w="0" w:type="auto"/>
            <w:hideMark/>
          </w:tcPr>
          <w:p w14:paraId="22592F2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钱泰文</w:t>
            </w:r>
          </w:p>
        </w:tc>
        <w:tc>
          <w:tcPr>
            <w:tcW w:w="0" w:type="auto"/>
            <w:hideMark/>
          </w:tcPr>
          <w:p w14:paraId="5272796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前端技术选型、页面规范把关权限</w:t>
            </w:r>
          </w:p>
        </w:tc>
        <w:tc>
          <w:tcPr>
            <w:tcW w:w="0" w:type="auto"/>
            <w:hideMark/>
          </w:tcPr>
          <w:p w14:paraId="0CA851E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前端架构、组件规范、交互一致性、联调协同</w:t>
            </w:r>
          </w:p>
        </w:tc>
        <w:tc>
          <w:tcPr>
            <w:tcW w:w="0" w:type="auto"/>
            <w:hideMark/>
          </w:tcPr>
          <w:p w14:paraId="305A59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前端工程化与交互设计能力</w:t>
            </w:r>
          </w:p>
        </w:tc>
      </w:tr>
      <w:tr w:rsidR="00935995" w:rsidRPr="008B17CD" w14:paraId="6A66CAF7" w14:textId="77777777">
        <w:tc>
          <w:tcPr>
            <w:tcW w:w="0" w:type="auto"/>
            <w:hideMark/>
          </w:tcPr>
          <w:p w14:paraId="4E9A180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前端开发工程师</w:t>
            </w:r>
          </w:p>
        </w:tc>
        <w:tc>
          <w:tcPr>
            <w:tcW w:w="0" w:type="auto"/>
            <w:hideMark/>
          </w:tcPr>
          <w:p w14:paraId="08981B4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余博文</w:t>
            </w:r>
            <w:proofErr w:type="gramEnd"/>
            <w:r w:rsidRPr="008B17CD">
              <w:rPr>
                <w:rFonts w:ascii="Times New Roman" w:hAnsi="Times New Roman"/>
              </w:rPr>
              <w:t>、曹相阳</w:t>
            </w:r>
          </w:p>
        </w:tc>
        <w:tc>
          <w:tcPr>
            <w:tcW w:w="0" w:type="auto"/>
            <w:hideMark/>
          </w:tcPr>
          <w:p w14:paraId="4E5A899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页面实现与联调执行权限</w:t>
            </w:r>
          </w:p>
        </w:tc>
        <w:tc>
          <w:tcPr>
            <w:tcW w:w="0" w:type="auto"/>
            <w:hideMark/>
          </w:tcPr>
          <w:p w14:paraId="025D652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各端页面开发、图表功能实现、缺陷修复</w:t>
            </w:r>
          </w:p>
        </w:tc>
        <w:tc>
          <w:tcPr>
            <w:tcW w:w="0" w:type="auto"/>
            <w:hideMark/>
          </w:tcPr>
          <w:p w14:paraId="53FEA0A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Vue/</w:t>
            </w:r>
            <w:r w:rsidRPr="008B17CD">
              <w:rPr>
                <w:rFonts w:ascii="Times New Roman" w:hAnsi="Times New Roman"/>
              </w:rPr>
              <w:t>组件开发、图表开发能力</w:t>
            </w:r>
          </w:p>
        </w:tc>
      </w:tr>
      <w:tr w:rsidR="00935995" w:rsidRPr="008B17CD" w14:paraId="336312A3" w14:textId="77777777">
        <w:tc>
          <w:tcPr>
            <w:tcW w:w="0" w:type="auto"/>
            <w:hideMark/>
          </w:tcPr>
          <w:p w14:paraId="0485467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测试负责人</w:t>
            </w:r>
          </w:p>
        </w:tc>
        <w:tc>
          <w:tcPr>
            <w:tcW w:w="0" w:type="auto"/>
            <w:hideMark/>
          </w:tcPr>
          <w:p w14:paraId="07ED09D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李一鸣</w:t>
            </w:r>
          </w:p>
        </w:tc>
        <w:tc>
          <w:tcPr>
            <w:tcW w:w="0" w:type="auto"/>
            <w:hideMark/>
          </w:tcPr>
          <w:p w14:paraId="2B9E4E7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测试准入建议、缺陷优先级建议权限</w:t>
            </w:r>
          </w:p>
        </w:tc>
        <w:tc>
          <w:tcPr>
            <w:tcW w:w="0" w:type="auto"/>
            <w:hideMark/>
          </w:tcPr>
          <w:p w14:paraId="73345C1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测试计划、用例评审、缺陷管理、测试报告</w:t>
            </w:r>
          </w:p>
        </w:tc>
        <w:tc>
          <w:tcPr>
            <w:tcW w:w="0" w:type="auto"/>
            <w:hideMark/>
          </w:tcPr>
          <w:p w14:paraId="3ABE58D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测试设计、质量管理、沟通协调能力</w:t>
            </w:r>
          </w:p>
        </w:tc>
      </w:tr>
      <w:tr w:rsidR="00935995" w:rsidRPr="008B17CD" w14:paraId="740102FF" w14:textId="77777777">
        <w:tc>
          <w:tcPr>
            <w:tcW w:w="0" w:type="auto"/>
            <w:hideMark/>
          </w:tcPr>
          <w:p w14:paraId="7ACECB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测试工程师</w:t>
            </w:r>
          </w:p>
        </w:tc>
        <w:tc>
          <w:tcPr>
            <w:tcW w:w="0" w:type="auto"/>
            <w:hideMark/>
          </w:tcPr>
          <w:p w14:paraId="6A6501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王琛红</w:t>
            </w:r>
          </w:p>
        </w:tc>
        <w:tc>
          <w:tcPr>
            <w:tcW w:w="0" w:type="auto"/>
            <w:hideMark/>
          </w:tcPr>
          <w:p w14:paraId="3FEBD4E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测试执行与缺陷提交权限</w:t>
            </w:r>
          </w:p>
        </w:tc>
        <w:tc>
          <w:tcPr>
            <w:tcW w:w="0" w:type="auto"/>
            <w:hideMark/>
          </w:tcPr>
          <w:p w14:paraId="555441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集成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回归测试执行、复测验证、测试数据维护</w:t>
            </w:r>
          </w:p>
        </w:tc>
        <w:tc>
          <w:tcPr>
            <w:tcW w:w="0" w:type="auto"/>
            <w:hideMark/>
          </w:tcPr>
          <w:p w14:paraId="1C729D1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功能测试、接口测试、缺陷定位能力</w:t>
            </w:r>
          </w:p>
        </w:tc>
      </w:tr>
      <w:tr w:rsidR="00935995" w:rsidRPr="008B17CD" w14:paraId="4ADC680F" w14:textId="77777777">
        <w:tc>
          <w:tcPr>
            <w:tcW w:w="0" w:type="auto"/>
            <w:hideMark/>
          </w:tcPr>
          <w:p w14:paraId="65DCDE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DevOps/</w:t>
            </w:r>
            <w:r w:rsidRPr="008B17CD">
              <w:rPr>
                <w:rFonts w:ascii="Times New Roman" w:hAnsi="Times New Roman"/>
              </w:rPr>
              <w:t>配置管理</w:t>
            </w:r>
          </w:p>
        </w:tc>
        <w:tc>
          <w:tcPr>
            <w:tcW w:w="0" w:type="auto"/>
            <w:hideMark/>
          </w:tcPr>
          <w:p w14:paraId="6558992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王威霖</w:t>
            </w:r>
          </w:p>
        </w:tc>
        <w:tc>
          <w:tcPr>
            <w:tcW w:w="0" w:type="auto"/>
            <w:hideMark/>
          </w:tcPr>
          <w:p w14:paraId="12F8270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版本发布、环境配置、基线管理执行权限</w:t>
            </w:r>
          </w:p>
        </w:tc>
        <w:tc>
          <w:tcPr>
            <w:tcW w:w="0" w:type="auto"/>
            <w:hideMark/>
          </w:tcPr>
          <w:p w14:paraId="54FD809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构建发布、环境部署、配置与版本审计、</w:t>
            </w:r>
            <w:proofErr w:type="gramStart"/>
            <w:r w:rsidRPr="008B17CD">
              <w:rPr>
                <w:rFonts w:ascii="Times New Roman" w:hAnsi="Times New Roman"/>
              </w:rPr>
              <w:t>回滚保障</w:t>
            </w:r>
            <w:proofErr w:type="gramEnd"/>
          </w:p>
        </w:tc>
        <w:tc>
          <w:tcPr>
            <w:tcW w:w="0" w:type="auto"/>
            <w:hideMark/>
          </w:tcPr>
          <w:p w14:paraId="1C3C282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CI/CD</w:t>
            </w:r>
            <w:r w:rsidRPr="008B17CD">
              <w:rPr>
                <w:rFonts w:ascii="Times New Roman" w:hAnsi="Times New Roman"/>
              </w:rPr>
              <w:t>、环境部署、配置管理能力</w:t>
            </w:r>
          </w:p>
        </w:tc>
      </w:tr>
      <w:tr w:rsidR="00935995" w:rsidRPr="008B17CD" w14:paraId="4C7D0186" w14:textId="77777777">
        <w:tc>
          <w:tcPr>
            <w:tcW w:w="0" w:type="auto"/>
            <w:hideMark/>
          </w:tcPr>
          <w:p w14:paraId="0490DAC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文档与交付管理</w:t>
            </w:r>
          </w:p>
        </w:tc>
        <w:tc>
          <w:tcPr>
            <w:tcW w:w="0" w:type="auto"/>
            <w:hideMark/>
          </w:tcPr>
          <w:p w14:paraId="442590C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孙谋</w:t>
            </w:r>
          </w:p>
        </w:tc>
        <w:tc>
          <w:tcPr>
            <w:tcW w:w="0" w:type="auto"/>
            <w:hideMark/>
          </w:tcPr>
          <w:p w14:paraId="703115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文档归档与交付清单维护权限</w:t>
            </w:r>
          </w:p>
        </w:tc>
        <w:tc>
          <w:tcPr>
            <w:tcW w:w="0" w:type="auto"/>
            <w:hideMark/>
          </w:tcPr>
          <w:p w14:paraId="2612306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交付物整理、用户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部署手册组织、会议纪要归档</w:t>
            </w:r>
          </w:p>
        </w:tc>
        <w:tc>
          <w:tcPr>
            <w:tcW w:w="0" w:type="auto"/>
            <w:hideMark/>
          </w:tcPr>
          <w:p w14:paraId="22D7D1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文档规范、交付管理、过程记录能力</w:t>
            </w:r>
          </w:p>
        </w:tc>
      </w:tr>
    </w:tbl>
    <w:p w14:paraId="2707CB2C" w14:textId="0D5AF971" w:rsidR="006D62E0" w:rsidRPr="008B17CD" w:rsidRDefault="006D62E0" w:rsidP="009751A0">
      <w:pPr>
        <w:pStyle w:val="01-"/>
        <w:ind w:firstLine="480"/>
      </w:pPr>
      <w:bookmarkStart w:id="143" w:name="_Toc227099909"/>
      <w:r w:rsidRPr="008B17CD">
        <w:rPr>
          <w:rStyle w:val="01-0"/>
        </w:rPr>
        <w:t>汇报关系与协作机制</w:t>
      </w:r>
      <w:bookmarkEnd w:id="143"/>
      <w:r w:rsidR="009751A0" w:rsidRPr="008B17CD">
        <w:rPr>
          <w:rStyle w:val="01-0"/>
        </w:rPr>
        <w:t>为</w:t>
      </w:r>
      <w:r w:rsidRPr="008B17CD">
        <w:t>日常工作采用</w:t>
      </w:r>
      <w:r w:rsidRPr="008B17CD">
        <w:t>“</w:t>
      </w:r>
      <w:r w:rsidRPr="008B17CD">
        <w:t>专业组负责人</w:t>
      </w:r>
      <w:r w:rsidRPr="008B17CD">
        <w:t xml:space="preserve"> + PM</w:t>
      </w:r>
      <w:r w:rsidRPr="008B17CD">
        <w:t>统筹</w:t>
      </w:r>
      <w:r w:rsidRPr="008B17CD">
        <w:t>”</w:t>
      </w:r>
      <w:r w:rsidRPr="008B17CD">
        <w:t>双线协同。任务层面</w:t>
      </w:r>
      <w:r w:rsidR="00951948" w:rsidRPr="008B17CD">
        <w:t>，</w:t>
      </w:r>
      <w:r w:rsidRPr="008B17CD">
        <w:t>成员向所属专业负责人汇报执行情况</w:t>
      </w:r>
      <w:r w:rsidR="00951948" w:rsidRPr="008B17CD">
        <w:t>；</w:t>
      </w:r>
      <w:r w:rsidRPr="008B17CD">
        <w:t>里程碑层面</w:t>
      </w:r>
      <w:r w:rsidR="00951948" w:rsidRPr="008B17CD">
        <w:t>，</w:t>
      </w:r>
      <w:r w:rsidRPr="008B17CD">
        <w:t>由</w:t>
      </w:r>
      <w:r w:rsidRPr="008B17CD">
        <w:t>PM</w:t>
      </w:r>
      <w:r w:rsidRPr="008B17CD">
        <w:t>统一对甲方汇报。跨组协作事项（如接口联调、性能压测）由</w:t>
      </w:r>
      <w:r w:rsidRPr="008B17CD">
        <w:t>PM</w:t>
      </w:r>
      <w:r w:rsidRPr="008B17CD">
        <w:t>牵头组织联合</w:t>
      </w:r>
      <w:proofErr w:type="gramStart"/>
      <w:r w:rsidRPr="008B17CD">
        <w:t>专项会</w:t>
      </w:r>
      <w:proofErr w:type="gramEnd"/>
      <w:r w:rsidRPr="008B17CD">
        <w:t>处理。</w:t>
      </w:r>
    </w:p>
    <w:p w14:paraId="710A2475" w14:textId="77777777" w:rsidR="006D62E0" w:rsidRPr="008B17CD" w:rsidRDefault="006D62E0" w:rsidP="00951948">
      <w:pPr>
        <w:pStyle w:val="03-"/>
        <w:spacing w:before="156"/>
        <w:rPr>
          <w:rFonts w:ascii="Times New Roman"/>
        </w:rPr>
      </w:pPr>
      <w:bookmarkStart w:id="144" w:name="_Toc227099910"/>
      <w:bookmarkStart w:id="145" w:name="_Toc227538572"/>
      <w:r w:rsidRPr="008B17CD">
        <w:rPr>
          <w:rFonts w:ascii="Times New Roman"/>
        </w:rPr>
        <w:t xml:space="preserve">7.2 </w:t>
      </w:r>
      <w:r w:rsidRPr="008B17CD">
        <w:rPr>
          <w:rFonts w:ascii="Times New Roman"/>
        </w:rPr>
        <w:t>人员能力与培训计划</w:t>
      </w:r>
      <w:bookmarkEnd w:id="144"/>
      <w:bookmarkEnd w:id="145"/>
    </w:p>
    <w:p w14:paraId="77C6A9F6" w14:textId="636F83B7" w:rsidR="006D62E0" w:rsidRPr="008B17CD" w:rsidRDefault="006D62E0" w:rsidP="00A72D7C">
      <w:pPr>
        <w:pStyle w:val="01-"/>
        <w:ind w:firstLineChars="0" w:firstLine="420"/>
      </w:pPr>
      <w:r w:rsidRPr="008B17CD">
        <w:lastRenderedPageBreak/>
        <w:t>岗位能力与工作</w:t>
      </w:r>
      <w:proofErr w:type="gramStart"/>
      <w:r w:rsidRPr="008B17CD">
        <w:t>包复杂</w:t>
      </w:r>
      <w:proofErr w:type="gramEnd"/>
      <w:r w:rsidRPr="008B17CD">
        <w:t>度匹配</w:t>
      </w:r>
      <w:r w:rsidR="00951948" w:rsidRPr="008B17CD">
        <w:t>，</w:t>
      </w:r>
      <w:r w:rsidRPr="008B17CD">
        <w:t>核心模块由负责人牵头，普通模块由工程师实施。对关键风险岗位（接口、性能、安全、部署）设置能力冗余，避免单点依赖。通过</w:t>
      </w:r>
      <w:r w:rsidRPr="008B17CD">
        <w:t>“</w:t>
      </w:r>
      <w:r w:rsidRPr="008B17CD">
        <w:t>培训</w:t>
      </w:r>
      <w:r w:rsidRPr="008B17CD">
        <w:t>+</w:t>
      </w:r>
      <w:r w:rsidRPr="008B17CD">
        <w:t>评审</w:t>
      </w:r>
      <w:r w:rsidRPr="008B17CD">
        <w:t>+</w:t>
      </w:r>
      <w:r w:rsidRPr="008B17CD">
        <w:t>实战</w:t>
      </w:r>
      <w:r w:rsidRPr="008B17CD">
        <w:t>”</w:t>
      </w:r>
      <w:r w:rsidRPr="008B17CD">
        <w:t>方式持续提升团队整体交付能力。</w:t>
      </w:r>
    </w:p>
    <w:p w14:paraId="1B734CFD" w14:textId="1E3D07E4" w:rsidR="006D62E0" w:rsidRPr="008B17CD" w:rsidRDefault="006D62E0" w:rsidP="00A72D7C">
      <w:pPr>
        <w:pStyle w:val="01-"/>
        <w:ind w:firstLineChars="0" w:firstLine="0"/>
      </w:pPr>
      <w:bookmarkStart w:id="146" w:name="_Toc227099912"/>
      <w:r w:rsidRPr="008B17CD">
        <w:t>培训需求识别</w:t>
      </w:r>
      <w:bookmarkEnd w:id="146"/>
      <w:r w:rsidR="004670A5" w:rsidRPr="008B17CD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7"/>
        <w:gridCol w:w="1795"/>
        <w:gridCol w:w="1953"/>
        <w:gridCol w:w="2132"/>
      </w:tblGrid>
      <w:tr w:rsidR="00935995" w:rsidRPr="008B17CD" w14:paraId="06393FD2" w14:textId="77777777">
        <w:tc>
          <w:tcPr>
            <w:tcW w:w="0" w:type="auto"/>
            <w:hideMark/>
          </w:tcPr>
          <w:p w14:paraId="315D51D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培训主题</w:t>
            </w:r>
          </w:p>
        </w:tc>
        <w:tc>
          <w:tcPr>
            <w:tcW w:w="0" w:type="auto"/>
            <w:hideMark/>
          </w:tcPr>
          <w:p w14:paraId="6418727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培训对象</w:t>
            </w:r>
          </w:p>
        </w:tc>
        <w:tc>
          <w:tcPr>
            <w:tcW w:w="0" w:type="auto"/>
            <w:hideMark/>
          </w:tcPr>
          <w:p w14:paraId="18EC8AF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培训时点</w:t>
            </w:r>
          </w:p>
        </w:tc>
        <w:tc>
          <w:tcPr>
            <w:tcW w:w="0" w:type="auto"/>
            <w:hideMark/>
          </w:tcPr>
          <w:p w14:paraId="459BD4A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培训目标</w:t>
            </w:r>
          </w:p>
        </w:tc>
      </w:tr>
      <w:tr w:rsidR="00935995" w:rsidRPr="008B17CD" w14:paraId="591D8500" w14:textId="77777777">
        <w:tc>
          <w:tcPr>
            <w:tcW w:w="0" w:type="auto"/>
            <w:hideMark/>
          </w:tcPr>
          <w:p w14:paraId="5D51FD2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业务流程与口径（备案</w:t>
            </w:r>
            <w:r w:rsidRPr="008B17CD">
              <w:rPr>
                <w:rFonts w:ascii="Times New Roman" w:hAnsi="Times New Roman"/>
              </w:rPr>
              <w:t>-</w:t>
            </w:r>
            <w:r w:rsidRPr="008B17CD">
              <w:rPr>
                <w:rFonts w:ascii="Times New Roman" w:hAnsi="Times New Roman"/>
              </w:rPr>
              <w:t>填报</w:t>
            </w:r>
            <w:r w:rsidRPr="008B17CD">
              <w:rPr>
                <w:rFonts w:ascii="Times New Roman" w:hAnsi="Times New Roman"/>
              </w:rPr>
              <w:t>-</w:t>
            </w:r>
            <w:r w:rsidRPr="008B17CD">
              <w:rPr>
                <w:rFonts w:ascii="Times New Roman" w:hAnsi="Times New Roman"/>
              </w:rPr>
              <w:t>审核</w:t>
            </w:r>
            <w:r w:rsidRPr="008B17CD">
              <w:rPr>
                <w:rFonts w:ascii="Times New Roman" w:hAnsi="Times New Roman"/>
              </w:rPr>
              <w:t>-</w:t>
            </w:r>
            <w:r w:rsidRPr="008B17CD">
              <w:rPr>
                <w:rFonts w:ascii="Times New Roman" w:hAnsi="Times New Roman"/>
              </w:rPr>
              <w:t>汇总）</w:t>
            </w:r>
          </w:p>
        </w:tc>
        <w:tc>
          <w:tcPr>
            <w:tcW w:w="0" w:type="auto"/>
            <w:hideMark/>
          </w:tcPr>
          <w:p w14:paraId="2D69C54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全员</w:t>
            </w:r>
          </w:p>
        </w:tc>
        <w:tc>
          <w:tcPr>
            <w:tcW w:w="0" w:type="auto"/>
            <w:hideMark/>
          </w:tcPr>
          <w:p w14:paraId="4DC1A47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启动期（第</w:t>
            </w:r>
            <w:r w:rsidRPr="008B17CD">
              <w:rPr>
                <w:rFonts w:ascii="Times New Roman" w:hAnsi="Times New Roman"/>
              </w:rPr>
              <w:t>1-10</w:t>
            </w:r>
            <w:r w:rsidRPr="008B17CD">
              <w:rPr>
                <w:rFonts w:ascii="Times New Roman" w:hAnsi="Times New Roman"/>
              </w:rPr>
              <w:t>天）</w:t>
            </w:r>
          </w:p>
        </w:tc>
        <w:tc>
          <w:tcPr>
            <w:tcW w:w="0" w:type="auto"/>
            <w:hideMark/>
          </w:tcPr>
          <w:p w14:paraId="18CF05C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统一业务理解，减少返工</w:t>
            </w:r>
          </w:p>
        </w:tc>
      </w:tr>
      <w:tr w:rsidR="00935995" w:rsidRPr="008B17CD" w14:paraId="669B36A8" w14:textId="77777777">
        <w:tc>
          <w:tcPr>
            <w:tcW w:w="0" w:type="auto"/>
            <w:hideMark/>
          </w:tcPr>
          <w:p w14:paraId="5C84257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需求与文档规范（</w:t>
            </w:r>
            <w:r w:rsidRPr="008B17CD">
              <w:rPr>
                <w:rFonts w:ascii="Times New Roman" w:hAnsi="Times New Roman"/>
              </w:rPr>
              <w:t>SRS/RTM/</w:t>
            </w:r>
            <w:r w:rsidRPr="008B17CD">
              <w:rPr>
                <w:rFonts w:ascii="Times New Roman" w:hAnsi="Times New Roman"/>
              </w:rPr>
              <w:t>评审）</w:t>
            </w:r>
          </w:p>
        </w:tc>
        <w:tc>
          <w:tcPr>
            <w:tcW w:w="0" w:type="auto"/>
            <w:hideMark/>
          </w:tcPr>
          <w:p w14:paraId="549D55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BA</w:t>
            </w:r>
            <w:r w:rsidRPr="008B17CD">
              <w:rPr>
                <w:rFonts w:ascii="Times New Roman" w:hAnsi="Times New Roman"/>
              </w:rPr>
              <w:t>、</w:t>
            </w:r>
            <w:r w:rsidRPr="008B17CD">
              <w:rPr>
                <w:rFonts w:ascii="Times New Roman" w:hAnsi="Times New Roman"/>
              </w:rPr>
              <w:t>PM</w:t>
            </w:r>
            <w:r w:rsidRPr="008B17CD">
              <w:rPr>
                <w:rFonts w:ascii="Times New Roman" w:hAnsi="Times New Roman"/>
              </w:rPr>
              <w:t>、测试</w:t>
            </w:r>
          </w:p>
        </w:tc>
        <w:tc>
          <w:tcPr>
            <w:tcW w:w="0" w:type="auto"/>
            <w:hideMark/>
          </w:tcPr>
          <w:p w14:paraId="32D6228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需求阶段（第</w:t>
            </w:r>
            <w:r w:rsidRPr="008B17CD">
              <w:rPr>
                <w:rFonts w:ascii="Times New Roman" w:hAnsi="Times New Roman"/>
              </w:rPr>
              <w:t>11-25</w:t>
            </w:r>
            <w:r w:rsidRPr="008B17CD">
              <w:rPr>
                <w:rFonts w:ascii="Times New Roman" w:hAnsi="Times New Roman"/>
              </w:rPr>
              <w:t>天）</w:t>
            </w:r>
          </w:p>
        </w:tc>
        <w:tc>
          <w:tcPr>
            <w:tcW w:w="0" w:type="auto"/>
            <w:hideMark/>
          </w:tcPr>
          <w:p w14:paraId="5BF87B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提升需求可追溯与可验证性</w:t>
            </w:r>
          </w:p>
        </w:tc>
      </w:tr>
      <w:tr w:rsidR="00935995" w:rsidRPr="008B17CD" w14:paraId="0408CF52" w14:textId="77777777">
        <w:tc>
          <w:tcPr>
            <w:tcW w:w="0" w:type="auto"/>
            <w:hideMark/>
          </w:tcPr>
          <w:p w14:paraId="6B8CB0C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架构与接口规范（含国家接口）</w:t>
            </w:r>
          </w:p>
        </w:tc>
        <w:tc>
          <w:tcPr>
            <w:tcW w:w="0" w:type="auto"/>
            <w:hideMark/>
          </w:tcPr>
          <w:p w14:paraId="0F66DC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架构、后端、测试</w:t>
            </w:r>
          </w:p>
        </w:tc>
        <w:tc>
          <w:tcPr>
            <w:tcW w:w="0" w:type="auto"/>
            <w:hideMark/>
          </w:tcPr>
          <w:p w14:paraId="781767A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设计阶段（第</w:t>
            </w:r>
            <w:r w:rsidRPr="008B17CD">
              <w:rPr>
                <w:rFonts w:ascii="Times New Roman" w:hAnsi="Times New Roman"/>
              </w:rPr>
              <w:t>26-40</w:t>
            </w:r>
            <w:r w:rsidRPr="008B17CD">
              <w:rPr>
                <w:rFonts w:ascii="Times New Roman" w:hAnsi="Times New Roman"/>
              </w:rPr>
              <w:t>天）</w:t>
            </w:r>
          </w:p>
        </w:tc>
        <w:tc>
          <w:tcPr>
            <w:tcW w:w="0" w:type="auto"/>
            <w:hideMark/>
          </w:tcPr>
          <w:p w14:paraId="34F05C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降低联调风险，统一接口标准</w:t>
            </w:r>
          </w:p>
        </w:tc>
      </w:tr>
      <w:tr w:rsidR="00935995" w:rsidRPr="008B17CD" w14:paraId="2817EA14" w14:textId="77777777">
        <w:tc>
          <w:tcPr>
            <w:tcW w:w="0" w:type="auto"/>
            <w:hideMark/>
          </w:tcPr>
          <w:p w14:paraId="610639C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测试与质量门禁规范</w:t>
            </w:r>
          </w:p>
        </w:tc>
        <w:tc>
          <w:tcPr>
            <w:tcW w:w="0" w:type="auto"/>
            <w:hideMark/>
          </w:tcPr>
          <w:p w14:paraId="46E381F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开发、测试、</w:t>
            </w:r>
            <w:r w:rsidRPr="008B17CD">
              <w:rPr>
                <w:rFonts w:ascii="Times New Roman" w:hAnsi="Times New Roman"/>
              </w:rPr>
              <w:t>PM</w:t>
            </w:r>
          </w:p>
        </w:tc>
        <w:tc>
          <w:tcPr>
            <w:tcW w:w="0" w:type="auto"/>
            <w:hideMark/>
          </w:tcPr>
          <w:p w14:paraId="20FD2E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开发中期（第</w:t>
            </w:r>
            <w:r w:rsidRPr="008B17CD">
              <w:rPr>
                <w:rFonts w:ascii="Times New Roman" w:hAnsi="Times New Roman"/>
              </w:rPr>
              <w:t>60</w:t>
            </w:r>
            <w:r w:rsidRPr="008B17CD">
              <w:rPr>
                <w:rFonts w:ascii="Times New Roman" w:hAnsi="Times New Roman"/>
              </w:rPr>
              <w:t>天前后）</w:t>
            </w:r>
          </w:p>
        </w:tc>
        <w:tc>
          <w:tcPr>
            <w:tcW w:w="0" w:type="auto"/>
            <w:hideMark/>
          </w:tcPr>
          <w:p w14:paraId="2BE916A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提升</w:t>
            </w:r>
            <w:proofErr w:type="gramStart"/>
            <w:r w:rsidRPr="008B17CD">
              <w:rPr>
                <w:rFonts w:ascii="Times New Roman" w:hAnsi="Times New Roman"/>
              </w:rPr>
              <w:t>提测质量</w:t>
            </w:r>
            <w:proofErr w:type="gramEnd"/>
            <w:r w:rsidRPr="008B17CD">
              <w:rPr>
                <w:rFonts w:ascii="Times New Roman" w:hAnsi="Times New Roman"/>
              </w:rPr>
              <w:t>与缺陷处理效率</w:t>
            </w:r>
          </w:p>
        </w:tc>
      </w:tr>
      <w:tr w:rsidR="00935995" w:rsidRPr="008B17CD" w14:paraId="6EC59633" w14:textId="77777777">
        <w:tc>
          <w:tcPr>
            <w:tcW w:w="0" w:type="auto"/>
            <w:hideMark/>
          </w:tcPr>
          <w:p w14:paraId="387BC51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</w:t>
            </w:r>
            <w:proofErr w:type="gramStart"/>
            <w:r w:rsidRPr="008B17CD">
              <w:rPr>
                <w:rFonts w:ascii="Times New Roman" w:hAnsi="Times New Roman"/>
              </w:rPr>
              <w:t>与回滚演练</w:t>
            </w:r>
            <w:proofErr w:type="gramEnd"/>
          </w:p>
        </w:tc>
        <w:tc>
          <w:tcPr>
            <w:tcW w:w="0" w:type="auto"/>
            <w:hideMark/>
          </w:tcPr>
          <w:p w14:paraId="7F44528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DevOps</w:t>
            </w:r>
            <w:r w:rsidRPr="008B17CD">
              <w:rPr>
                <w:rFonts w:ascii="Times New Roman" w:hAnsi="Times New Roman"/>
              </w:rPr>
              <w:t>、开发、测试</w:t>
            </w:r>
          </w:p>
        </w:tc>
        <w:tc>
          <w:tcPr>
            <w:tcW w:w="0" w:type="auto"/>
            <w:hideMark/>
          </w:tcPr>
          <w:p w14:paraId="7B1DE83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上线前（第</w:t>
            </w:r>
            <w:r w:rsidRPr="008B17CD">
              <w:rPr>
                <w:rFonts w:ascii="Times New Roman" w:hAnsi="Times New Roman"/>
              </w:rPr>
              <w:t>100</w:t>
            </w:r>
            <w:r w:rsidRPr="008B17CD">
              <w:rPr>
                <w:rFonts w:ascii="Times New Roman" w:hAnsi="Times New Roman"/>
              </w:rPr>
              <w:t>天后）</w:t>
            </w:r>
          </w:p>
        </w:tc>
        <w:tc>
          <w:tcPr>
            <w:tcW w:w="0" w:type="auto"/>
            <w:hideMark/>
          </w:tcPr>
          <w:p w14:paraId="45627F9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保障上线稳定与应急能力</w:t>
            </w:r>
          </w:p>
        </w:tc>
      </w:tr>
      <w:tr w:rsidR="00935995" w:rsidRPr="008B17CD" w14:paraId="29C028A2" w14:textId="77777777">
        <w:tc>
          <w:tcPr>
            <w:tcW w:w="0" w:type="auto"/>
            <w:hideMark/>
          </w:tcPr>
          <w:p w14:paraId="2D20144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验收与交付材料规范</w:t>
            </w:r>
          </w:p>
        </w:tc>
        <w:tc>
          <w:tcPr>
            <w:tcW w:w="0" w:type="auto"/>
            <w:hideMark/>
          </w:tcPr>
          <w:p w14:paraId="42B66A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</w:t>
            </w:r>
            <w:r w:rsidRPr="008B17CD">
              <w:rPr>
                <w:rFonts w:ascii="Times New Roman" w:hAnsi="Times New Roman"/>
              </w:rPr>
              <w:t>、测试、文档</w:t>
            </w:r>
          </w:p>
        </w:tc>
        <w:tc>
          <w:tcPr>
            <w:tcW w:w="0" w:type="auto"/>
            <w:hideMark/>
          </w:tcPr>
          <w:p w14:paraId="6B28CB8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验收前（第</w:t>
            </w:r>
            <w:r w:rsidRPr="008B17CD">
              <w:rPr>
                <w:rFonts w:ascii="Times New Roman" w:hAnsi="Times New Roman"/>
              </w:rPr>
              <w:t>110</w:t>
            </w:r>
            <w:r w:rsidRPr="008B17CD">
              <w:rPr>
                <w:rFonts w:ascii="Times New Roman" w:hAnsi="Times New Roman"/>
              </w:rPr>
              <w:t>天后）</w:t>
            </w:r>
          </w:p>
        </w:tc>
        <w:tc>
          <w:tcPr>
            <w:tcW w:w="0" w:type="auto"/>
            <w:hideMark/>
          </w:tcPr>
          <w:p w14:paraId="17155DE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确保验收资料完整规范</w:t>
            </w:r>
          </w:p>
        </w:tc>
      </w:tr>
    </w:tbl>
    <w:p w14:paraId="42ECA87C" w14:textId="6AB0D34E" w:rsidR="006D62E0" w:rsidRPr="008B17CD" w:rsidRDefault="006D62E0" w:rsidP="00951948">
      <w:pPr>
        <w:pStyle w:val="02-"/>
        <w:spacing w:before="156" w:after="312"/>
        <w:rPr>
          <w:rFonts w:ascii="Times New Roman"/>
        </w:rPr>
      </w:pPr>
      <w:bookmarkStart w:id="147" w:name="_Toc227099919"/>
      <w:bookmarkStart w:id="148" w:name="_Toc227538573"/>
      <w:r w:rsidRPr="008B17CD">
        <w:rPr>
          <w:rFonts w:ascii="Times New Roman"/>
        </w:rPr>
        <w:t xml:space="preserve">8. </w:t>
      </w:r>
      <w:r w:rsidRPr="008B17CD">
        <w:rPr>
          <w:rFonts w:ascii="Times New Roman"/>
        </w:rPr>
        <w:t>风险计划</w:t>
      </w:r>
      <w:bookmarkEnd w:id="147"/>
      <w:bookmarkEnd w:id="148"/>
    </w:p>
    <w:p w14:paraId="0C0872EB" w14:textId="77777777" w:rsidR="006D62E0" w:rsidRPr="008B17CD" w:rsidRDefault="006D62E0" w:rsidP="008B0E6B">
      <w:pPr>
        <w:pStyle w:val="03-"/>
        <w:spacing w:before="156"/>
        <w:rPr>
          <w:rFonts w:ascii="Times New Roman"/>
        </w:rPr>
      </w:pPr>
      <w:bookmarkStart w:id="149" w:name="_Toc227099920"/>
      <w:bookmarkStart w:id="150" w:name="_Toc227538574"/>
      <w:r w:rsidRPr="008B17CD">
        <w:rPr>
          <w:rFonts w:ascii="Times New Roman"/>
        </w:rPr>
        <w:t xml:space="preserve">8.1 </w:t>
      </w:r>
      <w:r w:rsidRPr="008B17CD">
        <w:rPr>
          <w:rFonts w:ascii="Times New Roman"/>
        </w:rPr>
        <w:t>风险管理方法与流程</w:t>
      </w:r>
      <w:bookmarkEnd w:id="149"/>
      <w:bookmarkEnd w:id="150"/>
    </w:p>
    <w:p w14:paraId="56088FE6" w14:textId="1F76D77A" w:rsidR="006D62E0" w:rsidRPr="008B17CD" w:rsidRDefault="006D62E0" w:rsidP="008B0E6B">
      <w:pPr>
        <w:pStyle w:val="01-"/>
        <w:ind w:firstLine="480"/>
      </w:pPr>
      <w:r w:rsidRPr="008B17CD">
        <w:t>在项目全生命周期内，持续识别、评估、应对和跟踪风险，将风险对范围、进度、成本、质量与验收的负面影响控制在可接受范围内，保障</w:t>
      </w:r>
      <w:r w:rsidR="00FC349F">
        <w:rPr>
          <w:rFonts w:hint="eastAsia"/>
        </w:rPr>
        <w:t>74</w:t>
      </w:r>
      <w:r w:rsidRPr="008B17CD">
        <w:t>天工期内按质交付。</w:t>
      </w:r>
    </w:p>
    <w:p w14:paraId="5E8DAD53" w14:textId="77777777" w:rsidR="00F645F2" w:rsidRPr="008B17CD" w:rsidRDefault="006D62E0" w:rsidP="00F645F2">
      <w:pPr>
        <w:pStyle w:val="01-"/>
        <w:ind w:firstLineChars="0" w:firstLine="0"/>
      </w:pPr>
      <w:bookmarkStart w:id="151" w:name="_Toc227099922"/>
      <w:r w:rsidRPr="008B17CD">
        <w:t>风险管理原则</w:t>
      </w:r>
      <w:bookmarkEnd w:id="151"/>
      <w:r w:rsidR="00F645F2" w:rsidRPr="008B17CD">
        <w:t>：</w:t>
      </w:r>
    </w:p>
    <w:p w14:paraId="1A955A7A" w14:textId="77777777" w:rsidR="00F645F2" w:rsidRPr="008B17CD" w:rsidRDefault="006D62E0" w:rsidP="00F645F2">
      <w:pPr>
        <w:pStyle w:val="01-"/>
        <w:numPr>
          <w:ilvl w:val="0"/>
          <w:numId w:val="156"/>
        </w:numPr>
        <w:ind w:firstLineChars="0"/>
      </w:pPr>
      <w:r w:rsidRPr="008B17CD">
        <w:t>前置识别：风险尽量在需求与设计阶段前置暴露，减少后期返工成本。</w:t>
      </w:r>
    </w:p>
    <w:p w14:paraId="550FFEB3" w14:textId="77777777" w:rsidR="00F645F2" w:rsidRPr="008B17CD" w:rsidRDefault="006D62E0" w:rsidP="00F645F2">
      <w:pPr>
        <w:pStyle w:val="01-"/>
        <w:numPr>
          <w:ilvl w:val="0"/>
          <w:numId w:val="156"/>
        </w:numPr>
        <w:ind w:firstLineChars="0"/>
      </w:pPr>
      <w:r w:rsidRPr="008B17CD">
        <w:t>量化评估：采用统一的概率</w:t>
      </w:r>
      <w:r w:rsidRPr="008B17CD">
        <w:t>-</w:t>
      </w:r>
      <w:r w:rsidRPr="008B17CD">
        <w:t>影响矩阵进行分级，避免主观判断偏差。</w:t>
      </w:r>
    </w:p>
    <w:p w14:paraId="0ED060DB" w14:textId="77777777" w:rsidR="00F645F2" w:rsidRPr="008B17CD" w:rsidRDefault="006D62E0" w:rsidP="00F645F2">
      <w:pPr>
        <w:pStyle w:val="01-"/>
        <w:numPr>
          <w:ilvl w:val="0"/>
          <w:numId w:val="156"/>
        </w:numPr>
        <w:ind w:firstLineChars="0"/>
      </w:pPr>
      <w:r w:rsidRPr="008B17CD">
        <w:t>责任到人：每项风险必须指定责任人（</w:t>
      </w:r>
      <w:r w:rsidRPr="008B17CD">
        <w:t>Risk Owner</w:t>
      </w:r>
      <w:r w:rsidRPr="008B17CD">
        <w:t>）并明确触发条件。</w:t>
      </w:r>
    </w:p>
    <w:p w14:paraId="1D109D66" w14:textId="77777777" w:rsidR="00F645F2" w:rsidRPr="008B17CD" w:rsidRDefault="006D62E0" w:rsidP="00F645F2">
      <w:pPr>
        <w:pStyle w:val="01-"/>
        <w:numPr>
          <w:ilvl w:val="0"/>
          <w:numId w:val="156"/>
        </w:numPr>
        <w:ind w:firstLineChars="0"/>
      </w:pPr>
      <w:r w:rsidRPr="008B17CD">
        <w:t>闭环管理：形成</w:t>
      </w:r>
      <w:r w:rsidRPr="008B17CD">
        <w:t>“</w:t>
      </w:r>
      <w:r w:rsidRPr="008B17CD">
        <w:t>识别</w:t>
      </w:r>
      <w:r w:rsidRPr="008B17CD">
        <w:t>—</w:t>
      </w:r>
      <w:r w:rsidRPr="008B17CD">
        <w:t>评估</w:t>
      </w:r>
      <w:r w:rsidRPr="008B17CD">
        <w:t>—</w:t>
      </w:r>
      <w:r w:rsidRPr="008B17CD">
        <w:t>应对</w:t>
      </w:r>
      <w:r w:rsidRPr="008B17CD">
        <w:t>—</w:t>
      </w:r>
      <w:r w:rsidRPr="008B17CD">
        <w:t>监控</w:t>
      </w:r>
      <w:r w:rsidRPr="008B17CD">
        <w:t>—</w:t>
      </w:r>
      <w:r w:rsidRPr="008B17CD">
        <w:t>复盘</w:t>
      </w:r>
      <w:r w:rsidRPr="008B17CD">
        <w:t>”</w:t>
      </w:r>
      <w:r w:rsidRPr="008B17CD">
        <w:t>的闭环机制。</w:t>
      </w:r>
    </w:p>
    <w:p w14:paraId="6C8F02E2" w14:textId="77777777" w:rsidR="00BF65E3" w:rsidRPr="008B17CD" w:rsidRDefault="006D62E0" w:rsidP="00BF65E3">
      <w:pPr>
        <w:pStyle w:val="01-"/>
        <w:numPr>
          <w:ilvl w:val="0"/>
          <w:numId w:val="156"/>
        </w:numPr>
        <w:ind w:firstLineChars="0"/>
      </w:pPr>
      <w:r w:rsidRPr="008B17CD">
        <w:t>动态更新：风险登记册每周更新，重大变化随时升级处理。</w:t>
      </w:r>
      <w:bookmarkStart w:id="152" w:name="_Toc227099923"/>
    </w:p>
    <w:p w14:paraId="7956D451" w14:textId="55D4A911" w:rsidR="006D62E0" w:rsidRPr="008B17CD" w:rsidRDefault="00BF65E3" w:rsidP="00BF65E3">
      <w:pPr>
        <w:pStyle w:val="01-"/>
        <w:ind w:firstLineChars="0" w:firstLine="0"/>
      </w:pPr>
      <w:r w:rsidRPr="008B17CD">
        <w:t>风</w:t>
      </w:r>
      <w:r w:rsidR="006D62E0" w:rsidRPr="008B17CD">
        <w:t>险管理流程</w:t>
      </w:r>
      <w:bookmarkEnd w:id="152"/>
      <w:r w:rsidRPr="008B17CD">
        <w:t>：</w:t>
      </w:r>
    </w:p>
    <w:p w14:paraId="131C199F" w14:textId="77777777" w:rsidR="006D62E0" w:rsidRPr="008B17CD" w:rsidRDefault="006D62E0" w:rsidP="00BF65E3">
      <w:pPr>
        <w:pStyle w:val="01-"/>
        <w:numPr>
          <w:ilvl w:val="0"/>
          <w:numId w:val="157"/>
        </w:numPr>
        <w:ind w:firstLineChars="0"/>
      </w:pPr>
      <w:r w:rsidRPr="008B17CD">
        <w:t>风险识别：在周例会、评审会、迭代回顾、缺陷评审中持续识别风险。</w:t>
      </w:r>
    </w:p>
    <w:p w14:paraId="380F9558" w14:textId="77777777" w:rsidR="006D62E0" w:rsidRPr="008B17CD" w:rsidRDefault="006D62E0" w:rsidP="00BF65E3">
      <w:pPr>
        <w:pStyle w:val="01-"/>
        <w:numPr>
          <w:ilvl w:val="0"/>
          <w:numId w:val="157"/>
        </w:numPr>
        <w:ind w:firstLineChars="0"/>
      </w:pPr>
      <w:r w:rsidRPr="008B17CD">
        <w:t>风险分析：评估风险概率、影响范围、</w:t>
      </w:r>
      <w:proofErr w:type="gramStart"/>
      <w:r w:rsidRPr="008B17CD">
        <w:t>暴露值</w:t>
      </w:r>
      <w:proofErr w:type="gramEnd"/>
      <w:r w:rsidRPr="008B17CD">
        <w:t>与优先级。</w:t>
      </w:r>
    </w:p>
    <w:p w14:paraId="48E12DBB" w14:textId="77777777" w:rsidR="006D62E0" w:rsidRPr="008B17CD" w:rsidRDefault="006D62E0" w:rsidP="00BF65E3">
      <w:pPr>
        <w:pStyle w:val="01-"/>
        <w:numPr>
          <w:ilvl w:val="0"/>
          <w:numId w:val="157"/>
        </w:numPr>
        <w:ind w:firstLineChars="0"/>
      </w:pPr>
      <w:r w:rsidRPr="008B17CD">
        <w:t>风险应对：确定策略（规避、减轻、转移、接受）与应急预案。</w:t>
      </w:r>
    </w:p>
    <w:p w14:paraId="01A433D5" w14:textId="77777777" w:rsidR="006D62E0" w:rsidRPr="008B17CD" w:rsidRDefault="006D62E0" w:rsidP="00BF65E3">
      <w:pPr>
        <w:pStyle w:val="01-"/>
        <w:numPr>
          <w:ilvl w:val="0"/>
          <w:numId w:val="157"/>
        </w:numPr>
        <w:ind w:firstLineChars="0"/>
      </w:pPr>
      <w:r w:rsidRPr="008B17CD">
        <w:t>风险监控：按周跟踪状态、触发条件、处置进度与残余风险。</w:t>
      </w:r>
    </w:p>
    <w:p w14:paraId="13651E24" w14:textId="77777777" w:rsidR="006D62E0" w:rsidRPr="008B17CD" w:rsidRDefault="006D62E0" w:rsidP="00BF65E3">
      <w:pPr>
        <w:pStyle w:val="01-"/>
        <w:numPr>
          <w:ilvl w:val="0"/>
          <w:numId w:val="157"/>
        </w:numPr>
        <w:ind w:firstLineChars="0"/>
      </w:pPr>
      <w:r w:rsidRPr="008B17CD">
        <w:lastRenderedPageBreak/>
        <w:t>风险复盘：里程碑后复盘风险成因与处置效果，沉淀改进项。</w:t>
      </w:r>
    </w:p>
    <w:p w14:paraId="64426596" w14:textId="77777777" w:rsidR="006D62E0" w:rsidRPr="008B17CD" w:rsidRDefault="006D62E0" w:rsidP="008B0E6B">
      <w:pPr>
        <w:pStyle w:val="01-"/>
        <w:ind w:firstLineChars="0" w:firstLine="0"/>
      </w:pPr>
      <w:r w:rsidRPr="008B17CD">
        <w:t>本项目风险分为以下类别：</w:t>
      </w:r>
    </w:p>
    <w:p w14:paraId="62400824" w14:textId="77777777" w:rsidR="006D62E0" w:rsidRPr="008B17CD" w:rsidRDefault="006D62E0" w:rsidP="008B0E6B">
      <w:pPr>
        <w:pStyle w:val="01-"/>
        <w:numPr>
          <w:ilvl w:val="0"/>
          <w:numId w:val="145"/>
        </w:numPr>
        <w:ind w:firstLineChars="0"/>
      </w:pPr>
      <w:r w:rsidRPr="008B17CD">
        <w:t>需求与范围风险</w:t>
      </w:r>
    </w:p>
    <w:p w14:paraId="4D852ABD" w14:textId="77777777" w:rsidR="006D62E0" w:rsidRPr="008B17CD" w:rsidRDefault="006D62E0" w:rsidP="008B0E6B">
      <w:pPr>
        <w:pStyle w:val="01-"/>
        <w:numPr>
          <w:ilvl w:val="0"/>
          <w:numId w:val="145"/>
        </w:numPr>
        <w:ind w:firstLineChars="0"/>
      </w:pPr>
      <w:r w:rsidRPr="008B17CD">
        <w:t>进度与资源风险</w:t>
      </w:r>
    </w:p>
    <w:p w14:paraId="08C57073" w14:textId="77777777" w:rsidR="006D62E0" w:rsidRPr="008B17CD" w:rsidRDefault="006D62E0" w:rsidP="008B0E6B">
      <w:pPr>
        <w:pStyle w:val="01-"/>
        <w:numPr>
          <w:ilvl w:val="0"/>
          <w:numId w:val="145"/>
        </w:numPr>
        <w:ind w:firstLineChars="0"/>
      </w:pPr>
      <w:r w:rsidRPr="008B17CD">
        <w:t>技术与架构风险</w:t>
      </w:r>
    </w:p>
    <w:p w14:paraId="1977B2D0" w14:textId="77777777" w:rsidR="006D62E0" w:rsidRPr="008B17CD" w:rsidRDefault="006D62E0" w:rsidP="008B0E6B">
      <w:pPr>
        <w:pStyle w:val="01-"/>
        <w:numPr>
          <w:ilvl w:val="0"/>
          <w:numId w:val="145"/>
        </w:numPr>
        <w:ind w:firstLineChars="0"/>
      </w:pPr>
      <w:r w:rsidRPr="008B17CD">
        <w:t>质量与测试风险</w:t>
      </w:r>
    </w:p>
    <w:p w14:paraId="20139089" w14:textId="77777777" w:rsidR="006D62E0" w:rsidRPr="008B17CD" w:rsidRDefault="006D62E0" w:rsidP="008B0E6B">
      <w:pPr>
        <w:pStyle w:val="01-"/>
        <w:numPr>
          <w:ilvl w:val="0"/>
          <w:numId w:val="145"/>
        </w:numPr>
        <w:ind w:firstLineChars="0"/>
      </w:pPr>
      <w:r w:rsidRPr="008B17CD">
        <w:t>接口与外部依赖风险</w:t>
      </w:r>
    </w:p>
    <w:p w14:paraId="299C8960" w14:textId="77777777" w:rsidR="006D62E0" w:rsidRPr="008B17CD" w:rsidRDefault="006D62E0" w:rsidP="008B0E6B">
      <w:pPr>
        <w:pStyle w:val="01-"/>
        <w:numPr>
          <w:ilvl w:val="0"/>
          <w:numId w:val="145"/>
        </w:numPr>
        <w:ind w:firstLineChars="0"/>
      </w:pPr>
      <w:r w:rsidRPr="008B17CD">
        <w:t>安全与合</w:t>
      </w:r>
      <w:proofErr w:type="gramStart"/>
      <w:r w:rsidRPr="008B17CD">
        <w:t>规</w:t>
      </w:r>
      <w:proofErr w:type="gramEnd"/>
      <w:r w:rsidRPr="008B17CD">
        <w:t>风险</w:t>
      </w:r>
    </w:p>
    <w:p w14:paraId="754EE4CA" w14:textId="77777777" w:rsidR="006D62E0" w:rsidRPr="008B17CD" w:rsidRDefault="006D62E0" w:rsidP="008B0E6B">
      <w:pPr>
        <w:pStyle w:val="01-"/>
        <w:numPr>
          <w:ilvl w:val="0"/>
          <w:numId w:val="145"/>
        </w:numPr>
        <w:ind w:firstLineChars="0"/>
      </w:pPr>
      <w:r w:rsidRPr="008B17CD">
        <w:t>部署与运维风险</w:t>
      </w:r>
    </w:p>
    <w:p w14:paraId="6EAC0D12" w14:textId="77777777" w:rsidR="006D62E0" w:rsidRPr="008B17CD" w:rsidRDefault="006D62E0" w:rsidP="008B0E6B">
      <w:pPr>
        <w:pStyle w:val="01-"/>
        <w:numPr>
          <w:ilvl w:val="0"/>
          <w:numId w:val="145"/>
        </w:numPr>
        <w:ind w:firstLineChars="0"/>
      </w:pPr>
      <w:r w:rsidRPr="008B17CD">
        <w:t>验收与沟通风险</w:t>
      </w:r>
    </w:p>
    <w:p w14:paraId="597E56C3" w14:textId="77777777" w:rsidR="006D62E0" w:rsidRPr="008B17CD" w:rsidRDefault="006D62E0" w:rsidP="008B0E6B">
      <w:pPr>
        <w:pStyle w:val="03-"/>
        <w:spacing w:before="156"/>
        <w:rPr>
          <w:rFonts w:ascii="Times New Roman"/>
        </w:rPr>
      </w:pPr>
      <w:bookmarkStart w:id="153" w:name="_Toc227099925"/>
      <w:bookmarkStart w:id="154" w:name="_Toc227538575"/>
      <w:r w:rsidRPr="008B17CD">
        <w:rPr>
          <w:rFonts w:ascii="Times New Roman"/>
        </w:rPr>
        <w:t xml:space="preserve">8.2 </w:t>
      </w:r>
      <w:r w:rsidRPr="008B17CD">
        <w:rPr>
          <w:rFonts w:ascii="Times New Roman"/>
        </w:rPr>
        <w:t>风险识别与分级标准</w:t>
      </w:r>
      <w:bookmarkEnd w:id="153"/>
      <w:bookmarkEnd w:id="154"/>
    </w:p>
    <w:p w14:paraId="5ED34DFB" w14:textId="676DADE9" w:rsidR="006D62E0" w:rsidRPr="008B17CD" w:rsidRDefault="006D62E0" w:rsidP="00E03095">
      <w:pPr>
        <w:pStyle w:val="01-"/>
        <w:ind w:firstLineChars="0" w:firstLine="0"/>
      </w:pPr>
      <w:bookmarkStart w:id="155" w:name="_Toc227099926"/>
      <w:r w:rsidRPr="008B17CD">
        <w:t>概率分级（</w:t>
      </w:r>
      <w:r w:rsidRPr="008B17CD">
        <w:t>P</w:t>
      </w:r>
      <w:r w:rsidRPr="008B17CD">
        <w:t>）</w:t>
      </w:r>
      <w:bookmarkEnd w:id="15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2106"/>
        <w:gridCol w:w="636"/>
      </w:tblGrid>
      <w:tr w:rsidR="006B27FC" w:rsidRPr="008B17CD" w14:paraId="5E73C556" w14:textId="77777777">
        <w:trPr>
          <w:jc w:val="center"/>
        </w:trPr>
        <w:tc>
          <w:tcPr>
            <w:tcW w:w="0" w:type="auto"/>
            <w:hideMark/>
          </w:tcPr>
          <w:p w14:paraId="6B6379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等级</w:t>
            </w:r>
          </w:p>
        </w:tc>
        <w:tc>
          <w:tcPr>
            <w:tcW w:w="0" w:type="auto"/>
            <w:hideMark/>
          </w:tcPr>
          <w:p w14:paraId="623A77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描述</w:t>
            </w:r>
          </w:p>
        </w:tc>
        <w:tc>
          <w:tcPr>
            <w:tcW w:w="0" w:type="auto"/>
            <w:hideMark/>
          </w:tcPr>
          <w:p w14:paraId="780477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取值</w:t>
            </w:r>
          </w:p>
        </w:tc>
      </w:tr>
      <w:tr w:rsidR="006B27FC" w:rsidRPr="008B17CD" w14:paraId="56D7440A" w14:textId="77777777">
        <w:trPr>
          <w:jc w:val="center"/>
        </w:trPr>
        <w:tc>
          <w:tcPr>
            <w:tcW w:w="0" w:type="auto"/>
            <w:hideMark/>
          </w:tcPr>
          <w:p w14:paraId="1A666F5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66CA93E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极低（几乎不发生）</w:t>
            </w:r>
          </w:p>
        </w:tc>
        <w:tc>
          <w:tcPr>
            <w:tcW w:w="0" w:type="auto"/>
            <w:hideMark/>
          </w:tcPr>
          <w:p w14:paraId="049803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</w:tr>
      <w:tr w:rsidR="006B27FC" w:rsidRPr="008B17CD" w14:paraId="2D1CF9FD" w14:textId="77777777">
        <w:trPr>
          <w:jc w:val="center"/>
        </w:trPr>
        <w:tc>
          <w:tcPr>
            <w:tcW w:w="0" w:type="auto"/>
            <w:hideMark/>
          </w:tcPr>
          <w:p w14:paraId="1B5A08A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680BB4E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低（偶发）</w:t>
            </w:r>
          </w:p>
        </w:tc>
        <w:tc>
          <w:tcPr>
            <w:tcW w:w="0" w:type="auto"/>
            <w:hideMark/>
          </w:tcPr>
          <w:p w14:paraId="2427FCE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</w:p>
        </w:tc>
      </w:tr>
      <w:tr w:rsidR="006B27FC" w:rsidRPr="008B17CD" w14:paraId="3C106441" w14:textId="77777777">
        <w:trPr>
          <w:jc w:val="center"/>
        </w:trPr>
        <w:tc>
          <w:tcPr>
            <w:tcW w:w="0" w:type="auto"/>
            <w:hideMark/>
          </w:tcPr>
          <w:p w14:paraId="4BAF25D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194C900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中（可能发生）</w:t>
            </w:r>
          </w:p>
        </w:tc>
        <w:tc>
          <w:tcPr>
            <w:tcW w:w="0" w:type="auto"/>
            <w:hideMark/>
          </w:tcPr>
          <w:p w14:paraId="293D9F2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</w:tr>
      <w:tr w:rsidR="006B27FC" w:rsidRPr="008B17CD" w14:paraId="5E64DC88" w14:textId="77777777">
        <w:trPr>
          <w:jc w:val="center"/>
        </w:trPr>
        <w:tc>
          <w:tcPr>
            <w:tcW w:w="0" w:type="auto"/>
            <w:hideMark/>
          </w:tcPr>
          <w:p w14:paraId="5BE2E2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2A16A2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高（较大概率发生）</w:t>
            </w:r>
          </w:p>
        </w:tc>
        <w:tc>
          <w:tcPr>
            <w:tcW w:w="0" w:type="auto"/>
            <w:hideMark/>
          </w:tcPr>
          <w:p w14:paraId="415E6C1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</w:tr>
      <w:tr w:rsidR="006B27FC" w:rsidRPr="008B17CD" w14:paraId="08DD3B27" w14:textId="77777777">
        <w:trPr>
          <w:jc w:val="center"/>
        </w:trPr>
        <w:tc>
          <w:tcPr>
            <w:tcW w:w="0" w:type="auto"/>
            <w:hideMark/>
          </w:tcPr>
          <w:p w14:paraId="5E6D40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2041C2A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极高（很可能发生）</w:t>
            </w:r>
          </w:p>
        </w:tc>
        <w:tc>
          <w:tcPr>
            <w:tcW w:w="0" w:type="auto"/>
            <w:hideMark/>
          </w:tcPr>
          <w:p w14:paraId="15D434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</w:t>
            </w:r>
          </w:p>
        </w:tc>
      </w:tr>
    </w:tbl>
    <w:p w14:paraId="2A3300A4" w14:textId="5FA9B9B8" w:rsidR="006D62E0" w:rsidRPr="008B17CD" w:rsidRDefault="006D62E0" w:rsidP="00E03095">
      <w:pPr>
        <w:pStyle w:val="01-"/>
        <w:ind w:firstLineChars="0" w:firstLine="0"/>
      </w:pPr>
      <w:bookmarkStart w:id="156" w:name="_Toc227099927"/>
      <w:r w:rsidRPr="008B17CD">
        <w:t>影响分级（</w:t>
      </w:r>
      <w:r w:rsidRPr="008B17CD">
        <w:t>I</w:t>
      </w:r>
      <w:r w:rsidRPr="008B17CD">
        <w:t>）</w:t>
      </w:r>
      <w:bookmarkEnd w:id="15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425"/>
        <w:gridCol w:w="636"/>
      </w:tblGrid>
      <w:tr w:rsidR="006B27FC" w:rsidRPr="008B17CD" w14:paraId="482EB6ED" w14:textId="77777777">
        <w:trPr>
          <w:jc w:val="center"/>
        </w:trPr>
        <w:tc>
          <w:tcPr>
            <w:tcW w:w="0" w:type="auto"/>
            <w:hideMark/>
          </w:tcPr>
          <w:p w14:paraId="01AC534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等级</w:t>
            </w:r>
          </w:p>
        </w:tc>
        <w:tc>
          <w:tcPr>
            <w:tcW w:w="0" w:type="auto"/>
            <w:hideMark/>
          </w:tcPr>
          <w:p w14:paraId="4B0340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描述</w:t>
            </w:r>
          </w:p>
        </w:tc>
        <w:tc>
          <w:tcPr>
            <w:tcW w:w="0" w:type="auto"/>
            <w:hideMark/>
          </w:tcPr>
          <w:p w14:paraId="56D5190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取值</w:t>
            </w:r>
          </w:p>
        </w:tc>
      </w:tr>
      <w:tr w:rsidR="006B27FC" w:rsidRPr="008B17CD" w14:paraId="29DCB44E" w14:textId="77777777">
        <w:trPr>
          <w:jc w:val="center"/>
        </w:trPr>
        <w:tc>
          <w:tcPr>
            <w:tcW w:w="0" w:type="auto"/>
            <w:hideMark/>
          </w:tcPr>
          <w:p w14:paraId="432C8C9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1F199B2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影响轻微，不影响里程碑</w:t>
            </w:r>
          </w:p>
        </w:tc>
        <w:tc>
          <w:tcPr>
            <w:tcW w:w="0" w:type="auto"/>
            <w:hideMark/>
          </w:tcPr>
          <w:p w14:paraId="3461E00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</w:p>
        </w:tc>
      </w:tr>
      <w:tr w:rsidR="006B27FC" w:rsidRPr="008B17CD" w14:paraId="166D5D06" w14:textId="77777777">
        <w:trPr>
          <w:jc w:val="center"/>
        </w:trPr>
        <w:tc>
          <w:tcPr>
            <w:tcW w:w="0" w:type="auto"/>
            <w:hideMark/>
          </w:tcPr>
          <w:p w14:paraId="12FDD18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2E5CF76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影响较小，可在组内消化</w:t>
            </w:r>
          </w:p>
        </w:tc>
        <w:tc>
          <w:tcPr>
            <w:tcW w:w="0" w:type="auto"/>
            <w:hideMark/>
          </w:tcPr>
          <w:p w14:paraId="3F8CC4F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</w:p>
        </w:tc>
      </w:tr>
      <w:tr w:rsidR="006B27FC" w:rsidRPr="008B17CD" w14:paraId="0F60917A" w14:textId="77777777">
        <w:trPr>
          <w:jc w:val="center"/>
        </w:trPr>
        <w:tc>
          <w:tcPr>
            <w:tcW w:w="0" w:type="auto"/>
            <w:hideMark/>
          </w:tcPr>
          <w:p w14:paraId="7C967D7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3458AA6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影响中等，可能影响阶段目标</w:t>
            </w:r>
          </w:p>
        </w:tc>
        <w:tc>
          <w:tcPr>
            <w:tcW w:w="0" w:type="auto"/>
            <w:hideMark/>
          </w:tcPr>
          <w:p w14:paraId="488E1FA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</w:tr>
      <w:tr w:rsidR="006B27FC" w:rsidRPr="008B17CD" w14:paraId="2EA3EFA9" w14:textId="77777777">
        <w:trPr>
          <w:jc w:val="center"/>
        </w:trPr>
        <w:tc>
          <w:tcPr>
            <w:tcW w:w="0" w:type="auto"/>
            <w:hideMark/>
          </w:tcPr>
          <w:p w14:paraId="06B99FF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1A3A3B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影响较大，可能影响关键里程碑</w:t>
            </w:r>
          </w:p>
        </w:tc>
        <w:tc>
          <w:tcPr>
            <w:tcW w:w="0" w:type="auto"/>
            <w:hideMark/>
          </w:tcPr>
          <w:p w14:paraId="46F7E1F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</w:tr>
      <w:tr w:rsidR="006B27FC" w:rsidRPr="008B17CD" w14:paraId="2B084537" w14:textId="77777777">
        <w:trPr>
          <w:jc w:val="center"/>
        </w:trPr>
        <w:tc>
          <w:tcPr>
            <w:tcW w:w="0" w:type="auto"/>
            <w:hideMark/>
          </w:tcPr>
          <w:p w14:paraId="622DEB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16B832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影响重大，可能导致验收延期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失败</w:t>
            </w:r>
          </w:p>
        </w:tc>
        <w:tc>
          <w:tcPr>
            <w:tcW w:w="0" w:type="auto"/>
            <w:hideMark/>
          </w:tcPr>
          <w:p w14:paraId="3385B1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</w:t>
            </w:r>
          </w:p>
        </w:tc>
      </w:tr>
    </w:tbl>
    <w:p w14:paraId="77542093" w14:textId="7E9EA5D1" w:rsidR="006D62E0" w:rsidRPr="008B17CD" w:rsidRDefault="006D62E0" w:rsidP="00E03095">
      <w:pPr>
        <w:pStyle w:val="01-"/>
        <w:ind w:firstLineChars="0" w:firstLine="0"/>
      </w:pPr>
      <w:bookmarkStart w:id="157" w:name="_Toc227099928"/>
      <w:r w:rsidRPr="008B17CD">
        <w:t>风险</w:t>
      </w:r>
      <w:proofErr w:type="gramStart"/>
      <w:r w:rsidRPr="008B17CD">
        <w:t>暴露值</w:t>
      </w:r>
      <w:proofErr w:type="gramEnd"/>
      <w:r w:rsidRPr="008B17CD">
        <w:t>与等级判定</w:t>
      </w:r>
      <w:bookmarkEnd w:id="157"/>
    </w:p>
    <w:p w14:paraId="7172A02F" w14:textId="77777777" w:rsidR="006D62E0" w:rsidRPr="008B17CD" w:rsidRDefault="006D62E0" w:rsidP="00C87823">
      <w:pPr>
        <w:pStyle w:val="01-"/>
        <w:ind w:firstLine="480"/>
      </w:pPr>
      <w:r w:rsidRPr="008B17CD">
        <w:t>风险暴露值（</w:t>
      </w:r>
      <w:r w:rsidRPr="008B17CD">
        <w:t>RE</w:t>
      </w:r>
      <w:r w:rsidRPr="008B17CD">
        <w:t>）</w:t>
      </w:r>
      <w:r w:rsidRPr="008B17CD">
        <w:t>= P × 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605"/>
        <w:gridCol w:w="2946"/>
      </w:tblGrid>
      <w:tr w:rsidR="006B27FC" w:rsidRPr="008B17CD" w14:paraId="0751A1C1" w14:textId="77777777">
        <w:trPr>
          <w:jc w:val="center"/>
        </w:trPr>
        <w:tc>
          <w:tcPr>
            <w:tcW w:w="0" w:type="auto"/>
            <w:hideMark/>
          </w:tcPr>
          <w:p w14:paraId="557823C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暴露值</w:t>
            </w:r>
            <w:proofErr w:type="gramEnd"/>
            <w:r w:rsidRPr="008B17CD">
              <w:rPr>
                <w:rFonts w:ascii="Times New Roman" w:hAnsi="Times New Roman"/>
              </w:rPr>
              <w:t>区间</w:t>
            </w:r>
          </w:p>
        </w:tc>
        <w:tc>
          <w:tcPr>
            <w:tcW w:w="0" w:type="auto"/>
            <w:hideMark/>
          </w:tcPr>
          <w:p w14:paraId="7D01A17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风险等级</w:t>
            </w:r>
          </w:p>
        </w:tc>
        <w:tc>
          <w:tcPr>
            <w:tcW w:w="0" w:type="auto"/>
            <w:hideMark/>
          </w:tcPr>
          <w:p w14:paraId="429C75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管理要求</w:t>
            </w:r>
          </w:p>
        </w:tc>
      </w:tr>
      <w:tr w:rsidR="006B27FC" w:rsidRPr="008B17CD" w14:paraId="2ADD85D0" w14:textId="77777777">
        <w:trPr>
          <w:jc w:val="center"/>
        </w:trPr>
        <w:tc>
          <w:tcPr>
            <w:tcW w:w="0" w:type="auto"/>
            <w:hideMark/>
          </w:tcPr>
          <w:p w14:paraId="61B723B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1-5</w:t>
            </w:r>
          </w:p>
        </w:tc>
        <w:tc>
          <w:tcPr>
            <w:tcW w:w="0" w:type="auto"/>
            <w:hideMark/>
          </w:tcPr>
          <w:p w14:paraId="49E1B23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低风险（</w:t>
            </w:r>
            <w:r w:rsidRPr="008B17CD">
              <w:rPr>
                <w:rFonts w:ascii="Times New Roman" w:hAnsi="Times New Roman"/>
              </w:rPr>
              <w:t>L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727FC6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例行跟踪，可接受或轻量处置</w:t>
            </w:r>
          </w:p>
        </w:tc>
      </w:tr>
      <w:tr w:rsidR="006B27FC" w:rsidRPr="008B17CD" w14:paraId="38659AC4" w14:textId="77777777">
        <w:trPr>
          <w:jc w:val="center"/>
        </w:trPr>
        <w:tc>
          <w:tcPr>
            <w:tcW w:w="0" w:type="auto"/>
            <w:hideMark/>
          </w:tcPr>
          <w:p w14:paraId="0F63531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6-12</w:t>
            </w:r>
          </w:p>
        </w:tc>
        <w:tc>
          <w:tcPr>
            <w:tcW w:w="0" w:type="auto"/>
            <w:hideMark/>
          </w:tcPr>
          <w:p w14:paraId="707804C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中风险（</w:t>
            </w:r>
            <w:r w:rsidRPr="008B17CD">
              <w:rPr>
                <w:rFonts w:ascii="Times New Roman" w:hAnsi="Times New Roman"/>
              </w:rPr>
              <w:t>M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475C3B8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指定应对措施，</w:t>
            </w:r>
            <w:proofErr w:type="gramStart"/>
            <w:r w:rsidRPr="008B17CD">
              <w:rPr>
                <w:rFonts w:ascii="Times New Roman" w:hAnsi="Times New Roman"/>
              </w:rPr>
              <w:t>周度跟踪</w:t>
            </w:r>
            <w:proofErr w:type="gramEnd"/>
          </w:p>
        </w:tc>
      </w:tr>
      <w:tr w:rsidR="006B27FC" w:rsidRPr="008B17CD" w14:paraId="172F2BC3" w14:textId="77777777">
        <w:trPr>
          <w:jc w:val="center"/>
        </w:trPr>
        <w:tc>
          <w:tcPr>
            <w:tcW w:w="0" w:type="auto"/>
            <w:hideMark/>
          </w:tcPr>
          <w:p w14:paraId="2CEF25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13-19</w:t>
            </w:r>
          </w:p>
        </w:tc>
        <w:tc>
          <w:tcPr>
            <w:tcW w:w="0" w:type="auto"/>
            <w:hideMark/>
          </w:tcPr>
          <w:p w14:paraId="6D7B805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高风险（</w:t>
            </w:r>
            <w:r w:rsidRPr="008B17CD">
              <w:rPr>
                <w:rFonts w:ascii="Times New Roman" w:hAnsi="Times New Roman"/>
              </w:rPr>
              <w:t>H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35F871B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制定专项方案，</w:t>
            </w:r>
            <w:r w:rsidRPr="008B17CD">
              <w:rPr>
                <w:rFonts w:ascii="Times New Roman" w:hAnsi="Times New Roman"/>
              </w:rPr>
              <w:t>PM</w:t>
            </w:r>
            <w:r w:rsidRPr="008B17CD">
              <w:rPr>
                <w:rFonts w:ascii="Times New Roman" w:hAnsi="Times New Roman"/>
              </w:rPr>
              <w:t>重点跟踪</w:t>
            </w:r>
          </w:p>
        </w:tc>
      </w:tr>
      <w:tr w:rsidR="006B27FC" w:rsidRPr="008B17CD" w14:paraId="30011FD1" w14:textId="77777777">
        <w:trPr>
          <w:jc w:val="center"/>
        </w:trPr>
        <w:tc>
          <w:tcPr>
            <w:tcW w:w="0" w:type="auto"/>
            <w:hideMark/>
          </w:tcPr>
          <w:p w14:paraId="07AE86C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20-25</w:t>
            </w:r>
          </w:p>
        </w:tc>
        <w:tc>
          <w:tcPr>
            <w:tcW w:w="0" w:type="auto"/>
            <w:hideMark/>
          </w:tcPr>
          <w:p w14:paraId="4D741BF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极高风险（</w:t>
            </w:r>
            <w:r w:rsidRPr="008B17CD">
              <w:rPr>
                <w:rFonts w:ascii="Times New Roman" w:hAnsi="Times New Roman"/>
              </w:rPr>
              <w:t>E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7A6281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立即升级，组织专项会议决策</w:t>
            </w:r>
          </w:p>
        </w:tc>
      </w:tr>
    </w:tbl>
    <w:p w14:paraId="362E5165" w14:textId="60EF8763" w:rsidR="006D62E0" w:rsidRPr="008B17CD" w:rsidRDefault="006D62E0" w:rsidP="00E03095">
      <w:pPr>
        <w:pStyle w:val="01-"/>
        <w:ind w:firstLineChars="0" w:firstLine="0"/>
      </w:pPr>
      <w:r w:rsidRPr="008B17CD">
        <w:t>风险状态定义</w:t>
      </w:r>
    </w:p>
    <w:p w14:paraId="29F55993" w14:textId="77777777" w:rsidR="006D62E0" w:rsidRPr="008B17CD" w:rsidRDefault="006D62E0" w:rsidP="00C87823">
      <w:pPr>
        <w:pStyle w:val="01-"/>
        <w:ind w:firstLine="480"/>
      </w:pPr>
      <w:r w:rsidRPr="008B17CD">
        <w:t>Open</w:t>
      </w:r>
      <w:r w:rsidRPr="008B17CD">
        <w:t>：已识别，未关闭</w:t>
      </w:r>
    </w:p>
    <w:p w14:paraId="447A13A0" w14:textId="77777777" w:rsidR="006D62E0" w:rsidRPr="008B17CD" w:rsidRDefault="006D62E0" w:rsidP="00C87823">
      <w:pPr>
        <w:pStyle w:val="01-"/>
        <w:ind w:firstLine="480"/>
      </w:pPr>
      <w:r w:rsidRPr="008B17CD">
        <w:lastRenderedPageBreak/>
        <w:t>Mitigating</w:t>
      </w:r>
      <w:r w:rsidRPr="008B17CD">
        <w:t>：执行应对中</w:t>
      </w:r>
    </w:p>
    <w:p w14:paraId="1A4FB5F2" w14:textId="77777777" w:rsidR="006D62E0" w:rsidRPr="008B17CD" w:rsidRDefault="006D62E0" w:rsidP="00C87823">
      <w:pPr>
        <w:pStyle w:val="01-"/>
        <w:ind w:firstLine="480"/>
      </w:pPr>
      <w:r w:rsidRPr="008B17CD">
        <w:t>Watching</w:t>
      </w:r>
      <w:r w:rsidRPr="008B17CD">
        <w:t>：已受控，持续观察</w:t>
      </w:r>
    </w:p>
    <w:p w14:paraId="7F03D010" w14:textId="77777777" w:rsidR="006D62E0" w:rsidRPr="008B17CD" w:rsidRDefault="006D62E0" w:rsidP="00C87823">
      <w:pPr>
        <w:pStyle w:val="01-"/>
        <w:ind w:firstLine="480"/>
      </w:pPr>
      <w:r w:rsidRPr="008B17CD">
        <w:t>Closed</w:t>
      </w:r>
      <w:r w:rsidRPr="008B17CD">
        <w:t>：已关闭（触发条件解除或风险消失）</w:t>
      </w:r>
    </w:p>
    <w:p w14:paraId="5051FD22" w14:textId="77777777" w:rsidR="006D62E0" w:rsidRPr="008B17CD" w:rsidRDefault="006D62E0" w:rsidP="00C87823">
      <w:pPr>
        <w:pStyle w:val="01-"/>
        <w:ind w:firstLine="480"/>
      </w:pPr>
      <w:r w:rsidRPr="008B17CD">
        <w:t>Transferred</w:t>
      </w:r>
      <w:r w:rsidRPr="008B17CD">
        <w:t>：转移至外部责任方处理</w:t>
      </w:r>
    </w:p>
    <w:p w14:paraId="7B24C0DE" w14:textId="1763AC0F" w:rsidR="006D62E0" w:rsidRPr="008B17CD" w:rsidRDefault="006D62E0" w:rsidP="006011F1">
      <w:pPr>
        <w:pStyle w:val="03-"/>
        <w:spacing w:before="156"/>
        <w:rPr>
          <w:rFonts w:ascii="Times New Roman"/>
        </w:rPr>
      </w:pPr>
      <w:bookmarkStart w:id="158" w:name="_Toc227099929"/>
      <w:bookmarkStart w:id="159" w:name="_Toc227538576"/>
      <w:r w:rsidRPr="008B17CD">
        <w:rPr>
          <w:rFonts w:ascii="Times New Roman"/>
        </w:rPr>
        <w:t xml:space="preserve">8.3 </w:t>
      </w:r>
      <w:r w:rsidRPr="008B17CD">
        <w:rPr>
          <w:rFonts w:ascii="Times New Roman"/>
        </w:rPr>
        <w:t>风险登记册（</w:t>
      </w:r>
      <w:r w:rsidRPr="008B17CD">
        <w:rPr>
          <w:rFonts w:ascii="Times New Roman"/>
        </w:rPr>
        <w:t>Risk Register</w:t>
      </w:r>
      <w:r w:rsidRPr="008B17CD">
        <w:rPr>
          <w:rFonts w:ascii="Times New Roman"/>
        </w:rPr>
        <w:t>）</w:t>
      </w:r>
      <w:bookmarkEnd w:id="158"/>
      <w:bookmarkEnd w:id="15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1224"/>
        <w:gridCol w:w="640"/>
        <w:gridCol w:w="333"/>
        <w:gridCol w:w="321"/>
        <w:gridCol w:w="485"/>
        <w:gridCol w:w="464"/>
        <w:gridCol w:w="1166"/>
        <w:gridCol w:w="2152"/>
        <w:gridCol w:w="503"/>
        <w:gridCol w:w="1023"/>
      </w:tblGrid>
      <w:tr w:rsidR="006B27FC" w:rsidRPr="008B17CD" w14:paraId="4D7F0DA4" w14:textId="77777777">
        <w:tc>
          <w:tcPr>
            <w:tcW w:w="0" w:type="auto"/>
            <w:hideMark/>
          </w:tcPr>
          <w:p w14:paraId="4C08103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编号</w:t>
            </w:r>
          </w:p>
        </w:tc>
        <w:tc>
          <w:tcPr>
            <w:tcW w:w="0" w:type="auto"/>
            <w:hideMark/>
          </w:tcPr>
          <w:p w14:paraId="6C63DD4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风险描述</w:t>
            </w:r>
          </w:p>
        </w:tc>
        <w:tc>
          <w:tcPr>
            <w:tcW w:w="0" w:type="auto"/>
            <w:hideMark/>
          </w:tcPr>
          <w:p w14:paraId="4E2D0D4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类别</w:t>
            </w:r>
          </w:p>
        </w:tc>
        <w:tc>
          <w:tcPr>
            <w:tcW w:w="0" w:type="auto"/>
            <w:hideMark/>
          </w:tcPr>
          <w:p w14:paraId="3163ACB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</w:t>
            </w:r>
          </w:p>
        </w:tc>
        <w:tc>
          <w:tcPr>
            <w:tcW w:w="0" w:type="auto"/>
            <w:hideMark/>
          </w:tcPr>
          <w:p w14:paraId="57E5EA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2A69EFC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RE</w:t>
            </w:r>
          </w:p>
        </w:tc>
        <w:tc>
          <w:tcPr>
            <w:tcW w:w="0" w:type="auto"/>
            <w:hideMark/>
          </w:tcPr>
          <w:p w14:paraId="3D1F9C5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等级</w:t>
            </w:r>
          </w:p>
        </w:tc>
        <w:tc>
          <w:tcPr>
            <w:tcW w:w="0" w:type="auto"/>
            <w:hideMark/>
          </w:tcPr>
          <w:p w14:paraId="00BCF47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触发条件</w:t>
            </w:r>
          </w:p>
        </w:tc>
        <w:tc>
          <w:tcPr>
            <w:tcW w:w="0" w:type="auto"/>
            <w:hideMark/>
          </w:tcPr>
          <w:p w14:paraId="6BFC658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应对策略</w:t>
            </w:r>
          </w:p>
        </w:tc>
        <w:tc>
          <w:tcPr>
            <w:tcW w:w="0" w:type="auto"/>
            <w:hideMark/>
          </w:tcPr>
          <w:p w14:paraId="4CCFF17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责任人</w:t>
            </w:r>
          </w:p>
        </w:tc>
        <w:tc>
          <w:tcPr>
            <w:tcW w:w="0" w:type="auto"/>
            <w:hideMark/>
          </w:tcPr>
          <w:p w14:paraId="6070411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当前状态</w:t>
            </w:r>
          </w:p>
        </w:tc>
      </w:tr>
      <w:tr w:rsidR="006B27FC" w:rsidRPr="008B17CD" w14:paraId="46B6B5EC" w14:textId="77777777">
        <w:tc>
          <w:tcPr>
            <w:tcW w:w="0" w:type="auto"/>
            <w:hideMark/>
          </w:tcPr>
          <w:p w14:paraId="1E3B1C1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R-01</w:t>
            </w:r>
          </w:p>
        </w:tc>
        <w:tc>
          <w:tcPr>
            <w:tcW w:w="0" w:type="auto"/>
            <w:hideMark/>
          </w:tcPr>
          <w:p w14:paraId="5CB0FA6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需求口径反复变动导致返工</w:t>
            </w:r>
          </w:p>
        </w:tc>
        <w:tc>
          <w:tcPr>
            <w:tcW w:w="0" w:type="auto"/>
            <w:hideMark/>
          </w:tcPr>
          <w:p w14:paraId="0C82A0F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范围</w:t>
            </w:r>
          </w:p>
        </w:tc>
        <w:tc>
          <w:tcPr>
            <w:tcW w:w="0" w:type="auto"/>
            <w:hideMark/>
          </w:tcPr>
          <w:p w14:paraId="0A6657B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133FA0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0AEF08F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16</w:t>
            </w:r>
          </w:p>
        </w:tc>
        <w:tc>
          <w:tcPr>
            <w:tcW w:w="0" w:type="auto"/>
            <w:hideMark/>
          </w:tcPr>
          <w:p w14:paraId="0F3823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H</w:t>
            </w:r>
          </w:p>
        </w:tc>
        <w:tc>
          <w:tcPr>
            <w:tcW w:w="0" w:type="auto"/>
            <w:hideMark/>
          </w:tcPr>
          <w:p w14:paraId="77B221C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需求评审后仍出现大幅改口</w:t>
            </w:r>
          </w:p>
        </w:tc>
        <w:tc>
          <w:tcPr>
            <w:tcW w:w="0" w:type="auto"/>
            <w:hideMark/>
          </w:tcPr>
          <w:p w14:paraId="07C7559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冻结需求基线；重大变更走</w:t>
            </w:r>
            <w:r w:rsidRPr="008B17CD">
              <w:rPr>
                <w:rFonts w:ascii="Times New Roman" w:hAnsi="Times New Roman"/>
              </w:rPr>
              <w:t>CCB</w:t>
            </w:r>
            <w:r w:rsidRPr="008B17CD">
              <w:rPr>
                <w:rFonts w:ascii="Times New Roman" w:hAnsi="Times New Roman"/>
              </w:rPr>
              <w:t>；保留</w:t>
            </w:r>
            <w:r w:rsidRPr="008B17CD">
              <w:rPr>
                <w:rFonts w:ascii="Times New Roman" w:hAnsi="Times New Roman"/>
              </w:rPr>
              <w:t>MVP</w:t>
            </w:r>
            <w:r w:rsidRPr="008B17CD">
              <w:rPr>
                <w:rFonts w:ascii="Times New Roman" w:hAnsi="Times New Roman"/>
              </w:rPr>
              <w:t>优先级</w:t>
            </w:r>
          </w:p>
        </w:tc>
        <w:tc>
          <w:tcPr>
            <w:tcW w:w="0" w:type="auto"/>
            <w:hideMark/>
          </w:tcPr>
          <w:p w14:paraId="052C656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金青宏</w:t>
            </w:r>
          </w:p>
        </w:tc>
        <w:tc>
          <w:tcPr>
            <w:tcW w:w="0" w:type="auto"/>
            <w:hideMark/>
          </w:tcPr>
          <w:p w14:paraId="133A82C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2B5595C9" w14:textId="77777777">
        <w:tc>
          <w:tcPr>
            <w:tcW w:w="0" w:type="auto"/>
            <w:hideMark/>
          </w:tcPr>
          <w:p w14:paraId="6A6E05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R-02</w:t>
            </w:r>
          </w:p>
        </w:tc>
        <w:tc>
          <w:tcPr>
            <w:tcW w:w="0" w:type="auto"/>
            <w:hideMark/>
          </w:tcPr>
          <w:p w14:paraId="19C5FB7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范围蔓延导致进度与成本超支</w:t>
            </w:r>
          </w:p>
        </w:tc>
        <w:tc>
          <w:tcPr>
            <w:tcW w:w="0" w:type="auto"/>
            <w:hideMark/>
          </w:tcPr>
          <w:p w14:paraId="5B4D53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范围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进度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成本</w:t>
            </w:r>
          </w:p>
        </w:tc>
        <w:tc>
          <w:tcPr>
            <w:tcW w:w="0" w:type="auto"/>
            <w:hideMark/>
          </w:tcPr>
          <w:p w14:paraId="407740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39EBE2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2956AE7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16</w:t>
            </w:r>
          </w:p>
        </w:tc>
        <w:tc>
          <w:tcPr>
            <w:tcW w:w="0" w:type="auto"/>
            <w:hideMark/>
          </w:tcPr>
          <w:p w14:paraId="7D7018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H</w:t>
            </w:r>
          </w:p>
        </w:tc>
        <w:tc>
          <w:tcPr>
            <w:tcW w:w="0" w:type="auto"/>
            <w:hideMark/>
          </w:tcPr>
          <w:p w14:paraId="5064BC9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非计划需求持续插入迭代</w:t>
            </w:r>
          </w:p>
        </w:tc>
        <w:tc>
          <w:tcPr>
            <w:tcW w:w="0" w:type="auto"/>
            <w:hideMark/>
          </w:tcPr>
          <w:p w14:paraId="43A5093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严格执行变更流程；设里程碑冻结点</w:t>
            </w:r>
          </w:p>
        </w:tc>
        <w:tc>
          <w:tcPr>
            <w:tcW w:w="0" w:type="auto"/>
            <w:hideMark/>
          </w:tcPr>
          <w:p w14:paraId="2D5E3FB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朱写</w:t>
            </w:r>
          </w:p>
        </w:tc>
        <w:tc>
          <w:tcPr>
            <w:tcW w:w="0" w:type="auto"/>
            <w:hideMark/>
          </w:tcPr>
          <w:p w14:paraId="13BF42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15622D46" w14:textId="77777777">
        <w:tc>
          <w:tcPr>
            <w:tcW w:w="0" w:type="auto"/>
            <w:hideMark/>
          </w:tcPr>
          <w:p w14:paraId="0D60082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R-03</w:t>
            </w:r>
          </w:p>
        </w:tc>
        <w:tc>
          <w:tcPr>
            <w:tcW w:w="0" w:type="auto"/>
            <w:hideMark/>
          </w:tcPr>
          <w:p w14:paraId="38267D1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国家系统接口规范延迟或变更</w:t>
            </w:r>
          </w:p>
        </w:tc>
        <w:tc>
          <w:tcPr>
            <w:tcW w:w="0" w:type="auto"/>
            <w:hideMark/>
          </w:tcPr>
          <w:p w14:paraId="379AA86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外部依赖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接口</w:t>
            </w:r>
          </w:p>
        </w:tc>
        <w:tc>
          <w:tcPr>
            <w:tcW w:w="0" w:type="auto"/>
            <w:hideMark/>
          </w:tcPr>
          <w:p w14:paraId="433BAD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636A643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0393C7C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20</w:t>
            </w:r>
          </w:p>
        </w:tc>
        <w:tc>
          <w:tcPr>
            <w:tcW w:w="0" w:type="auto"/>
            <w:hideMark/>
          </w:tcPr>
          <w:p w14:paraId="57632A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E</w:t>
            </w:r>
          </w:p>
        </w:tc>
        <w:tc>
          <w:tcPr>
            <w:tcW w:w="0" w:type="auto"/>
            <w:hideMark/>
          </w:tcPr>
          <w:p w14:paraId="1259C69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关键字段或加密规则未及时确认</w:t>
            </w:r>
          </w:p>
        </w:tc>
        <w:tc>
          <w:tcPr>
            <w:tcW w:w="0" w:type="auto"/>
            <w:hideMark/>
          </w:tcPr>
          <w:p w14:paraId="1924CF8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提前申请接口文档；预留适配层；设置接口联调缓冲</w:t>
            </w:r>
          </w:p>
        </w:tc>
        <w:tc>
          <w:tcPr>
            <w:tcW w:w="0" w:type="auto"/>
            <w:hideMark/>
          </w:tcPr>
          <w:p w14:paraId="343914E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曹彭博</w:t>
            </w:r>
          </w:p>
        </w:tc>
        <w:tc>
          <w:tcPr>
            <w:tcW w:w="0" w:type="auto"/>
            <w:hideMark/>
          </w:tcPr>
          <w:p w14:paraId="0CE3ACA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2A87D0E3" w14:textId="77777777">
        <w:tc>
          <w:tcPr>
            <w:tcW w:w="0" w:type="auto"/>
            <w:hideMark/>
          </w:tcPr>
          <w:p w14:paraId="726FA4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R-04</w:t>
            </w:r>
          </w:p>
        </w:tc>
        <w:tc>
          <w:tcPr>
            <w:tcW w:w="0" w:type="auto"/>
            <w:hideMark/>
          </w:tcPr>
          <w:p w14:paraId="3FFE2D6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接口联调环境</w:t>
            </w:r>
            <w:proofErr w:type="gramStart"/>
            <w:r w:rsidRPr="008B17CD">
              <w:rPr>
                <w:rFonts w:ascii="Times New Roman" w:hAnsi="Times New Roman"/>
              </w:rPr>
              <w:t>不</w:t>
            </w:r>
            <w:proofErr w:type="gramEnd"/>
            <w:r w:rsidRPr="008B17CD">
              <w:rPr>
                <w:rFonts w:ascii="Times New Roman" w:hAnsi="Times New Roman"/>
              </w:rPr>
              <w:t>可用或不稳定</w:t>
            </w:r>
          </w:p>
        </w:tc>
        <w:tc>
          <w:tcPr>
            <w:tcW w:w="0" w:type="auto"/>
            <w:hideMark/>
          </w:tcPr>
          <w:p w14:paraId="1521B5B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外部依赖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部署</w:t>
            </w:r>
          </w:p>
        </w:tc>
        <w:tc>
          <w:tcPr>
            <w:tcW w:w="0" w:type="auto"/>
            <w:hideMark/>
          </w:tcPr>
          <w:p w14:paraId="4944343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589532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6EC9A04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12</w:t>
            </w:r>
          </w:p>
        </w:tc>
        <w:tc>
          <w:tcPr>
            <w:tcW w:w="0" w:type="auto"/>
            <w:hideMark/>
          </w:tcPr>
          <w:p w14:paraId="4815E50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</w:t>
            </w:r>
          </w:p>
        </w:tc>
        <w:tc>
          <w:tcPr>
            <w:tcW w:w="0" w:type="auto"/>
            <w:hideMark/>
          </w:tcPr>
          <w:p w14:paraId="0AFF604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联调时频繁超时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断连</w:t>
            </w:r>
          </w:p>
        </w:tc>
        <w:tc>
          <w:tcPr>
            <w:tcW w:w="0" w:type="auto"/>
            <w:hideMark/>
          </w:tcPr>
          <w:p w14:paraId="021C985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建立</w:t>
            </w:r>
            <w:r w:rsidRPr="008B17CD">
              <w:rPr>
                <w:rFonts w:ascii="Times New Roman" w:hAnsi="Times New Roman"/>
              </w:rPr>
              <w:t>Mock</w:t>
            </w:r>
            <w:r w:rsidRPr="008B17CD">
              <w:rPr>
                <w:rFonts w:ascii="Times New Roman" w:hAnsi="Times New Roman"/>
              </w:rPr>
              <w:t>机制；分阶段联调；问题升级外部方</w:t>
            </w:r>
          </w:p>
        </w:tc>
        <w:tc>
          <w:tcPr>
            <w:tcW w:w="0" w:type="auto"/>
            <w:hideMark/>
          </w:tcPr>
          <w:p w14:paraId="1E0D560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王威霖</w:t>
            </w:r>
          </w:p>
        </w:tc>
        <w:tc>
          <w:tcPr>
            <w:tcW w:w="0" w:type="auto"/>
            <w:hideMark/>
          </w:tcPr>
          <w:p w14:paraId="00AA90F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5E318086" w14:textId="77777777">
        <w:tc>
          <w:tcPr>
            <w:tcW w:w="0" w:type="auto"/>
            <w:hideMark/>
          </w:tcPr>
          <w:p w14:paraId="37654BB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R-05</w:t>
            </w:r>
          </w:p>
        </w:tc>
        <w:tc>
          <w:tcPr>
            <w:tcW w:w="0" w:type="auto"/>
            <w:hideMark/>
          </w:tcPr>
          <w:p w14:paraId="44157F4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关键人员请假</w:t>
            </w:r>
            <w:r w:rsidRPr="008B17CD">
              <w:rPr>
                <w:rFonts w:ascii="Times New Roman" w:hAnsi="Times New Roman"/>
              </w:rPr>
              <w:t>/</w:t>
            </w:r>
            <w:proofErr w:type="gramStart"/>
            <w:r w:rsidRPr="008B17CD">
              <w:rPr>
                <w:rFonts w:ascii="Times New Roman" w:hAnsi="Times New Roman"/>
              </w:rPr>
              <w:t>不</w:t>
            </w:r>
            <w:proofErr w:type="gramEnd"/>
            <w:r w:rsidRPr="008B17CD">
              <w:rPr>
                <w:rFonts w:ascii="Times New Roman" w:hAnsi="Times New Roman"/>
              </w:rPr>
              <w:t>可用导致任务阻塞</w:t>
            </w:r>
          </w:p>
        </w:tc>
        <w:tc>
          <w:tcPr>
            <w:tcW w:w="0" w:type="auto"/>
            <w:hideMark/>
          </w:tcPr>
          <w:p w14:paraId="07BFE0B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资源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进度</w:t>
            </w:r>
          </w:p>
        </w:tc>
        <w:tc>
          <w:tcPr>
            <w:tcW w:w="0" w:type="auto"/>
            <w:hideMark/>
          </w:tcPr>
          <w:p w14:paraId="671DA3B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771EF41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7986977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12</w:t>
            </w:r>
          </w:p>
        </w:tc>
        <w:tc>
          <w:tcPr>
            <w:tcW w:w="0" w:type="auto"/>
            <w:hideMark/>
          </w:tcPr>
          <w:p w14:paraId="3B6E190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</w:t>
            </w:r>
          </w:p>
        </w:tc>
        <w:tc>
          <w:tcPr>
            <w:tcW w:w="0" w:type="auto"/>
            <w:hideMark/>
          </w:tcPr>
          <w:p w14:paraId="09C32F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关键岗位连续缺席</w:t>
            </w:r>
            <w:r w:rsidRPr="008B17CD">
              <w:rPr>
                <w:rFonts w:ascii="Times New Roman" w:hAnsi="Times New Roman"/>
              </w:rPr>
              <w:t>&gt;2</w:t>
            </w:r>
            <w:r w:rsidRPr="008B17CD">
              <w:rPr>
                <w:rFonts w:ascii="Times New Roman" w:hAnsi="Times New Roman"/>
              </w:rPr>
              <w:t>天</w:t>
            </w:r>
          </w:p>
        </w:tc>
        <w:tc>
          <w:tcPr>
            <w:tcW w:w="0" w:type="auto"/>
            <w:hideMark/>
          </w:tcPr>
          <w:p w14:paraId="200356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关键岗位双人备份；提前交接文档与脚本</w:t>
            </w:r>
          </w:p>
        </w:tc>
        <w:tc>
          <w:tcPr>
            <w:tcW w:w="0" w:type="auto"/>
            <w:hideMark/>
          </w:tcPr>
          <w:p w14:paraId="3B112AB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朱写</w:t>
            </w:r>
          </w:p>
        </w:tc>
        <w:tc>
          <w:tcPr>
            <w:tcW w:w="0" w:type="auto"/>
            <w:hideMark/>
          </w:tcPr>
          <w:p w14:paraId="1CA0C1A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Watching</w:t>
            </w:r>
          </w:p>
        </w:tc>
      </w:tr>
      <w:tr w:rsidR="006B27FC" w:rsidRPr="008B17CD" w14:paraId="43425490" w14:textId="77777777">
        <w:tc>
          <w:tcPr>
            <w:tcW w:w="0" w:type="auto"/>
            <w:hideMark/>
          </w:tcPr>
          <w:p w14:paraId="2C1C8D9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R-06</w:t>
            </w:r>
          </w:p>
        </w:tc>
        <w:tc>
          <w:tcPr>
            <w:tcW w:w="0" w:type="auto"/>
            <w:hideMark/>
          </w:tcPr>
          <w:p w14:paraId="5E71A05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开发阶段质量不足，缺陷后移至测试</w:t>
            </w:r>
          </w:p>
        </w:tc>
        <w:tc>
          <w:tcPr>
            <w:tcW w:w="0" w:type="auto"/>
            <w:hideMark/>
          </w:tcPr>
          <w:p w14:paraId="48202CE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质量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测试</w:t>
            </w:r>
          </w:p>
        </w:tc>
        <w:tc>
          <w:tcPr>
            <w:tcW w:w="0" w:type="auto"/>
            <w:hideMark/>
          </w:tcPr>
          <w:p w14:paraId="1568505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5DDF2E6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5604684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16</w:t>
            </w:r>
          </w:p>
        </w:tc>
        <w:tc>
          <w:tcPr>
            <w:tcW w:w="0" w:type="auto"/>
            <w:hideMark/>
          </w:tcPr>
          <w:p w14:paraId="0222635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H</w:t>
            </w:r>
          </w:p>
        </w:tc>
        <w:tc>
          <w:tcPr>
            <w:tcW w:w="0" w:type="auto"/>
            <w:hideMark/>
          </w:tcPr>
          <w:p w14:paraId="7C499C6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提测缺陷</w:t>
            </w:r>
            <w:proofErr w:type="gramEnd"/>
            <w:r w:rsidRPr="008B17CD">
              <w:rPr>
                <w:rFonts w:ascii="Times New Roman" w:hAnsi="Times New Roman"/>
              </w:rPr>
              <w:t>密度过高</w:t>
            </w:r>
          </w:p>
        </w:tc>
        <w:tc>
          <w:tcPr>
            <w:tcW w:w="0" w:type="auto"/>
            <w:hideMark/>
          </w:tcPr>
          <w:p w14:paraId="2F02042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强化自测与</w:t>
            </w:r>
            <w:r w:rsidRPr="008B17CD">
              <w:rPr>
                <w:rFonts w:ascii="Times New Roman" w:hAnsi="Times New Roman"/>
              </w:rPr>
              <w:t>CR</w:t>
            </w:r>
            <w:r w:rsidRPr="008B17CD">
              <w:rPr>
                <w:rFonts w:ascii="Times New Roman" w:hAnsi="Times New Roman"/>
              </w:rPr>
              <w:t>门禁；提测准入检查</w:t>
            </w:r>
          </w:p>
        </w:tc>
        <w:tc>
          <w:tcPr>
            <w:tcW w:w="0" w:type="auto"/>
            <w:hideMark/>
          </w:tcPr>
          <w:p w14:paraId="7B66D3F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李一鸣</w:t>
            </w:r>
          </w:p>
        </w:tc>
        <w:tc>
          <w:tcPr>
            <w:tcW w:w="0" w:type="auto"/>
            <w:hideMark/>
          </w:tcPr>
          <w:p w14:paraId="32DF801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0811841A" w14:textId="77777777">
        <w:tc>
          <w:tcPr>
            <w:tcW w:w="0" w:type="auto"/>
            <w:hideMark/>
          </w:tcPr>
          <w:p w14:paraId="62B300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R-07</w:t>
            </w:r>
          </w:p>
        </w:tc>
        <w:tc>
          <w:tcPr>
            <w:tcW w:w="0" w:type="auto"/>
            <w:hideMark/>
          </w:tcPr>
          <w:p w14:paraId="08259B2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性能不达标（上报高峰响应超时）</w:t>
            </w:r>
          </w:p>
        </w:tc>
        <w:tc>
          <w:tcPr>
            <w:tcW w:w="0" w:type="auto"/>
            <w:hideMark/>
          </w:tcPr>
          <w:p w14:paraId="25BD799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技术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性能</w:t>
            </w:r>
          </w:p>
        </w:tc>
        <w:tc>
          <w:tcPr>
            <w:tcW w:w="0" w:type="auto"/>
            <w:hideMark/>
          </w:tcPr>
          <w:p w14:paraId="70EF45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263A610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28A8B2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15</w:t>
            </w:r>
          </w:p>
        </w:tc>
        <w:tc>
          <w:tcPr>
            <w:tcW w:w="0" w:type="auto"/>
            <w:hideMark/>
          </w:tcPr>
          <w:p w14:paraId="6AD07B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H</w:t>
            </w:r>
          </w:p>
        </w:tc>
        <w:tc>
          <w:tcPr>
            <w:tcW w:w="0" w:type="auto"/>
            <w:hideMark/>
          </w:tcPr>
          <w:p w14:paraId="5B16EBB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压测</w:t>
            </w:r>
            <w:r w:rsidRPr="008B17CD">
              <w:rPr>
                <w:rFonts w:ascii="Times New Roman" w:hAnsi="Times New Roman"/>
              </w:rPr>
              <w:t>95</w:t>
            </w:r>
            <w:r w:rsidRPr="008B17CD">
              <w:rPr>
                <w:rFonts w:ascii="Times New Roman" w:hAnsi="Times New Roman"/>
              </w:rPr>
              <w:t>分位超</w:t>
            </w:r>
            <w:proofErr w:type="gramEnd"/>
            <w:r w:rsidRPr="008B17CD">
              <w:rPr>
                <w:rFonts w:ascii="Times New Roman" w:hAnsi="Times New Roman"/>
              </w:rPr>
              <w:t>阈值</w:t>
            </w:r>
          </w:p>
        </w:tc>
        <w:tc>
          <w:tcPr>
            <w:tcW w:w="0" w:type="auto"/>
            <w:hideMark/>
          </w:tcPr>
          <w:p w14:paraId="195D0A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提前压测；</w:t>
            </w:r>
            <w:r w:rsidRPr="008B17CD">
              <w:rPr>
                <w:rFonts w:ascii="Times New Roman" w:hAnsi="Times New Roman"/>
              </w:rPr>
              <w:t>SQL</w:t>
            </w:r>
            <w:r w:rsidRPr="008B17CD">
              <w:rPr>
                <w:rFonts w:ascii="Times New Roman" w:hAnsi="Times New Roman"/>
              </w:rPr>
              <w:t>与缓存优化；容量评估与扩容方案</w:t>
            </w:r>
          </w:p>
        </w:tc>
        <w:tc>
          <w:tcPr>
            <w:tcW w:w="0" w:type="auto"/>
            <w:hideMark/>
          </w:tcPr>
          <w:p w14:paraId="2174D72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曹彭博</w:t>
            </w:r>
          </w:p>
        </w:tc>
        <w:tc>
          <w:tcPr>
            <w:tcW w:w="0" w:type="auto"/>
            <w:hideMark/>
          </w:tcPr>
          <w:p w14:paraId="1A6DF9B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67AD1E35" w14:textId="77777777">
        <w:tc>
          <w:tcPr>
            <w:tcW w:w="0" w:type="auto"/>
            <w:hideMark/>
          </w:tcPr>
          <w:p w14:paraId="230589C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R-08</w:t>
            </w:r>
          </w:p>
        </w:tc>
        <w:tc>
          <w:tcPr>
            <w:tcW w:w="0" w:type="auto"/>
            <w:hideMark/>
          </w:tcPr>
          <w:p w14:paraId="268350D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安全漏洞（注入、越权等）影响上线</w:t>
            </w:r>
          </w:p>
        </w:tc>
        <w:tc>
          <w:tcPr>
            <w:tcW w:w="0" w:type="auto"/>
            <w:hideMark/>
          </w:tcPr>
          <w:p w14:paraId="16C10E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合</w:t>
            </w:r>
            <w:proofErr w:type="gramStart"/>
            <w:r w:rsidRPr="008B17CD">
              <w:rPr>
                <w:rFonts w:ascii="Times New Roman" w:hAnsi="Times New Roman"/>
              </w:rPr>
              <w:t>规</w:t>
            </w:r>
            <w:proofErr w:type="gramEnd"/>
          </w:p>
        </w:tc>
        <w:tc>
          <w:tcPr>
            <w:tcW w:w="0" w:type="auto"/>
            <w:hideMark/>
          </w:tcPr>
          <w:p w14:paraId="076033B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10ABF9E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309DC1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15</w:t>
            </w:r>
          </w:p>
        </w:tc>
        <w:tc>
          <w:tcPr>
            <w:tcW w:w="0" w:type="auto"/>
            <w:hideMark/>
          </w:tcPr>
          <w:p w14:paraId="2F1204C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H</w:t>
            </w:r>
          </w:p>
        </w:tc>
        <w:tc>
          <w:tcPr>
            <w:tcW w:w="0" w:type="auto"/>
            <w:hideMark/>
          </w:tcPr>
          <w:p w14:paraId="614F31F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安全测试发现高危漏洞</w:t>
            </w:r>
          </w:p>
        </w:tc>
        <w:tc>
          <w:tcPr>
            <w:tcW w:w="0" w:type="auto"/>
            <w:hideMark/>
          </w:tcPr>
          <w:p w14:paraId="363DD15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安全基线检查；漏洞整改闭环；上线前复测</w:t>
            </w:r>
          </w:p>
        </w:tc>
        <w:tc>
          <w:tcPr>
            <w:tcW w:w="0" w:type="auto"/>
            <w:hideMark/>
          </w:tcPr>
          <w:p w14:paraId="7C94B7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李一鸣</w:t>
            </w:r>
          </w:p>
        </w:tc>
        <w:tc>
          <w:tcPr>
            <w:tcW w:w="0" w:type="auto"/>
            <w:hideMark/>
          </w:tcPr>
          <w:p w14:paraId="7061815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33531C73" w14:textId="77777777">
        <w:tc>
          <w:tcPr>
            <w:tcW w:w="0" w:type="auto"/>
            <w:hideMark/>
          </w:tcPr>
          <w:p w14:paraId="776CCB7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R-09</w:t>
            </w:r>
          </w:p>
        </w:tc>
        <w:tc>
          <w:tcPr>
            <w:tcW w:w="0" w:type="auto"/>
            <w:hideMark/>
          </w:tcPr>
          <w:p w14:paraId="23C689D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数据字典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编码口径不一致导致统计偏差</w:t>
            </w:r>
          </w:p>
        </w:tc>
        <w:tc>
          <w:tcPr>
            <w:tcW w:w="0" w:type="auto"/>
            <w:hideMark/>
          </w:tcPr>
          <w:p w14:paraId="12A3EA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质量</w:t>
            </w:r>
          </w:p>
        </w:tc>
        <w:tc>
          <w:tcPr>
            <w:tcW w:w="0" w:type="auto"/>
            <w:hideMark/>
          </w:tcPr>
          <w:p w14:paraId="3563782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440680F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488E27B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12</w:t>
            </w:r>
          </w:p>
        </w:tc>
        <w:tc>
          <w:tcPr>
            <w:tcW w:w="0" w:type="auto"/>
            <w:hideMark/>
          </w:tcPr>
          <w:p w14:paraId="1095B8B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</w:t>
            </w:r>
          </w:p>
        </w:tc>
        <w:tc>
          <w:tcPr>
            <w:tcW w:w="0" w:type="auto"/>
            <w:hideMark/>
          </w:tcPr>
          <w:p w14:paraId="5ADB671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地区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行业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原因枚举版本不一致</w:t>
            </w:r>
          </w:p>
        </w:tc>
        <w:tc>
          <w:tcPr>
            <w:tcW w:w="0" w:type="auto"/>
            <w:hideMark/>
          </w:tcPr>
          <w:p w14:paraId="2E0FDDA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建立统一字典基线；变更统一发布</w:t>
            </w:r>
          </w:p>
        </w:tc>
        <w:tc>
          <w:tcPr>
            <w:tcW w:w="0" w:type="auto"/>
            <w:hideMark/>
          </w:tcPr>
          <w:p w14:paraId="31B78E9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金青宏</w:t>
            </w:r>
          </w:p>
        </w:tc>
        <w:tc>
          <w:tcPr>
            <w:tcW w:w="0" w:type="auto"/>
            <w:hideMark/>
          </w:tcPr>
          <w:p w14:paraId="69E5E37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5F95980B" w14:textId="77777777">
        <w:tc>
          <w:tcPr>
            <w:tcW w:w="0" w:type="auto"/>
            <w:hideMark/>
          </w:tcPr>
          <w:p w14:paraId="16773C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R-10</w:t>
            </w:r>
          </w:p>
        </w:tc>
        <w:tc>
          <w:tcPr>
            <w:tcW w:w="0" w:type="auto"/>
            <w:hideMark/>
          </w:tcPr>
          <w:p w14:paraId="775F649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市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企业权限隔离实现不严谨</w:t>
            </w:r>
          </w:p>
        </w:tc>
        <w:tc>
          <w:tcPr>
            <w:tcW w:w="0" w:type="auto"/>
            <w:hideMark/>
          </w:tcPr>
          <w:p w14:paraId="21A36B2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功能</w:t>
            </w:r>
          </w:p>
        </w:tc>
        <w:tc>
          <w:tcPr>
            <w:tcW w:w="0" w:type="auto"/>
            <w:hideMark/>
          </w:tcPr>
          <w:p w14:paraId="155246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1062CC3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3940E65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15</w:t>
            </w:r>
          </w:p>
        </w:tc>
        <w:tc>
          <w:tcPr>
            <w:tcW w:w="0" w:type="auto"/>
            <w:hideMark/>
          </w:tcPr>
          <w:p w14:paraId="09D196B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H</w:t>
            </w:r>
          </w:p>
        </w:tc>
        <w:tc>
          <w:tcPr>
            <w:tcW w:w="0" w:type="auto"/>
            <w:hideMark/>
          </w:tcPr>
          <w:p w14:paraId="488E93D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出现跨角色越权访问</w:t>
            </w:r>
          </w:p>
        </w:tc>
        <w:tc>
          <w:tcPr>
            <w:tcW w:w="0" w:type="auto"/>
            <w:hideMark/>
          </w:tcPr>
          <w:p w14:paraId="20C95D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强化权限测试用例；关键接口鉴权审查</w:t>
            </w:r>
          </w:p>
        </w:tc>
        <w:tc>
          <w:tcPr>
            <w:tcW w:w="0" w:type="auto"/>
            <w:hideMark/>
          </w:tcPr>
          <w:p w14:paraId="6803379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曹彭博</w:t>
            </w:r>
          </w:p>
        </w:tc>
        <w:tc>
          <w:tcPr>
            <w:tcW w:w="0" w:type="auto"/>
            <w:hideMark/>
          </w:tcPr>
          <w:p w14:paraId="5E78E92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12050793" w14:textId="77777777">
        <w:tc>
          <w:tcPr>
            <w:tcW w:w="0" w:type="auto"/>
            <w:hideMark/>
          </w:tcPr>
          <w:p w14:paraId="08F6C92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R-11</w:t>
            </w:r>
          </w:p>
        </w:tc>
        <w:tc>
          <w:tcPr>
            <w:tcW w:w="0" w:type="auto"/>
            <w:hideMark/>
          </w:tcPr>
          <w:p w14:paraId="7E8F60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部署或</w:t>
            </w:r>
            <w:proofErr w:type="gramStart"/>
            <w:r w:rsidRPr="008B17CD">
              <w:rPr>
                <w:rFonts w:ascii="Times New Roman" w:hAnsi="Times New Roman"/>
              </w:rPr>
              <w:t>回滚失败</w:t>
            </w:r>
            <w:proofErr w:type="gramEnd"/>
            <w:r w:rsidRPr="008B17CD">
              <w:rPr>
                <w:rFonts w:ascii="Times New Roman" w:hAnsi="Times New Roman"/>
              </w:rPr>
              <w:t>导致验收窗口受影响</w:t>
            </w:r>
          </w:p>
        </w:tc>
        <w:tc>
          <w:tcPr>
            <w:tcW w:w="0" w:type="auto"/>
            <w:hideMark/>
          </w:tcPr>
          <w:p w14:paraId="5D776EA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运维</w:t>
            </w:r>
          </w:p>
        </w:tc>
        <w:tc>
          <w:tcPr>
            <w:tcW w:w="0" w:type="auto"/>
            <w:hideMark/>
          </w:tcPr>
          <w:p w14:paraId="49DC619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2699D4A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767FAD8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hideMark/>
          </w:tcPr>
          <w:p w14:paraId="1B303FD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</w:t>
            </w:r>
          </w:p>
        </w:tc>
        <w:tc>
          <w:tcPr>
            <w:tcW w:w="0" w:type="auto"/>
            <w:hideMark/>
          </w:tcPr>
          <w:p w14:paraId="250D55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验收环境部署异常</w:t>
            </w:r>
          </w:p>
        </w:tc>
        <w:tc>
          <w:tcPr>
            <w:tcW w:w="0" w:type="auto"/>
            <w:hideMark/>
          </w:tcPr>
          <w:p w14:paraId="0B8A4D5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预演部署与回滚；配置脚本化；双人复核</w:t>
            </w:r>
          </w:p>
        </w:tc>
        <w:tc>
          <w:tcPr>
            <w:tcW w:w="0" w:type="auto"/>
            <w:hideMark/>
          </w:tcPr>
          <w:p w14:paraId="53C4A9F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王威霖</w:t>
            </w:r>
          </w:p>
        </w:tc>
        <w:tc>
          <w:tcPr>
            <w:tcW w:w="0" w:type="auto"/>
            <w:hideMark/>
          </w:tcPr>
          <w:p w14:paraId="3ABA24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Watching</w:t>
            </w:r>
          </w:p>
        </w:tc>
      </w:tr>
      <w:tr w:rsidR="006B27FC" w:rsidRPr="008B17CD" w14:paraId="229B7B16" w14:textId="77777777">
        <w:tc>
          <w:tcPr>
            <w:tcW w:w="0" w:type="auto"/>
            <w:hideMark/>
          </w:tcPr>
          <w:p w14:paraId="66003C8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R-12</w:t>
            </w:r>
          </w:p>
        </w:tc>
        <w:tc>
          <w:tcPr>
            <w:tcW w:w="0" w:type="auto"/>
            <w:hideMark/>
          </w:tcPr>
          <w:p w14:paraId="321E4A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验收资料不完整导致验收延后</w:t>
            </w:r>
          </w:p>
        </w:tc>
        <w:tc>
          <w:tcPr>
            <w:tcW w:w="0" w:type="auto"/>
            <w:hideMark/>
          </w:tcPr>
          <w:p w14:paraId="4F1FD3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沟通</w:t>
            </w:r>
          </w:p>
        </w:tc>
        <w:tc>
          <w:tcPr>
            <w:tcW w:w="0" w:type="auto"/>
            <w:hideMark/>
          </w:tcPr>
          <w:p w14:paraId="12F637A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0AC1B94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44ED370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12</w:t>
            </w:r>
          </w:p>
        </w:tc>
        <w:tc>
          <w:tcPr>
            <w:tcW w:w="0" w:type="auto"/>
            <w:hideMark/>
          </w:tcPr>
          <w:p w14:paraId="5B63D7E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</w:t>
            </w:r>
          </w:p>
        </w:tc>
        <w:tc>
          <w:tcPr>
            <w:tcW w:w="0" w:type="auto"/>
            <w:hideMark/>
          </w:tcPr>
          <w:p w14:paraId="205EE87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验收前发现缺失报告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记录</w:t>
            </w:r>
          </w:p>
        </w:tc>
        <w:tc>
          <w:tcPr>
            <w:tcW w:w="0" w:type="auto"/>
            <w:hideMark/>
          </w:tcPr>
          <w:p w14:paraId="74095A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验收清单化管理；预验收检查</w:t>
            </w:r>
          </w:p>
        </w:tc>
        <w:tc>
          <w:tcPr>
            <w:tcW w:w="0" w:type="auto"/>
            <w:hideMark/>
          </w:tcPr>
          <w:p w14:paraId="25D6341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孙谋</w:t>
            </w:r>
          </w:p>
        </w:tc>
        <w:tc>
          <w:tcPr>
            <w:tcW w:w="0" w:type="auto"/>
            <w:hideMark/>
          </w:tcPr>
          <w:p w14:paraId="259A116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1E1BAD33" w14:textId="77777777">
        <w:tc>
          <w:tcPr>
            <w:tcW w:w="0" w:type="auto"/>
            <w:hideMark/>
          </w:tcPr>
          <w:p w14:paraId="41CDB17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R-13</w:t>
            </w:r>
          </w:p>
        </w:tc>
        <w:tc>
          <w:tcPr>
            <w:tcW w:w="0" w:type="auto"/>
            <w:hideMark/>
          </w:tcPr>
          <w:p w14:paraId="0B1DFE1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沟通不及时造成问题积压</w:t>
            </w:r>
          </w:p>
        </w:tc>
        <w:tc>
          <w:tcPr>
            <w:tcW w:w="0" w:type="auto"/>
            <w:hideMark/>
          </w:tcPr>
          <w:p w14:paraId="18A9ACB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沟通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管理</w:t>
            </w:r>
          </w:p>
        </w:tc>
        <w:tc>
          <w:tcPr>
            <w:tcW w:w="0" w:type="auto"/>
            <w:hideMark/>
          </w:tcPr>
          <w:p w14:paraId="4053EC0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6E93AD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32710E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</w:t>
            </w:r>
          </w:p>
        </w:tc>
        <w:tc>
          <w:tcPr>
            <w:tcW w:w="0" w:type="auto"/>
            <w:hideMark/>
          </w:tcPr>
          <w:p w14:paraId="364098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</w:t>
            </w:r>
          </w:p>
        </w:tc>
        <w:tc>
          <w:tcPr>
            <w:tcW w:w="0" w:type="auto"/>
            <w:hideMark/>
          </w:tcPr>
          <w:p w14:paraId="671F49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问题超过</w:t>
            </w: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个工作日无结论</w:t>
            </w:r>
          </w:p>
        </w:tc>
        <w:tc>
          <w:tcPr>
            <w:tcW w:w="0" w:type="auto"/>
            <w:hideMark/>
          </w:tcPr>
          <w:p w14:paraId="3663799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执行升级机制（</w:t>
            </w:r>
            <w:r w:rsidRPr="008B17CD">
              <w:rPr>
                <w:rFonts w:ascii="Times New Roman" w:hAnsi="Times New Roman"/>
              </w:rPr>
              <w:t>T+2/T+5</w:t>
            </w:r>
            <w:r w:rsidRPr="008B17CD">
              <w:rPr>
                <w:rFonts w:ascii="Times New Roman" w:hAnsi="Times New Roman"/>
              </w:rPr>
              <w:t>）；周会硬性跟踪</w:t>
            </w:r>
          </w:p>
        </w:tc>
        <w:tc>
          <w:tcPr>
            <w:tcW w:w="0" w:type="auto"/>
            <w:hideMark/>
          </w:tcPr>
          <w:p w14:paraId="213C58B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朱写</w:t>
            </w:r>
          </w:p>
        </w:tc>
        <w:tc>
          <w:tcPr>
            <w:tcW w:w="0" w:type="auto"/>
            <w:hideMark/>
          </w:tcPr>
          <w:p w14:paraId="232359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6C9D4AA6" w14:textId="77777777">
        <w:tc>
          <w:tcPr>
            <w:tcW w:w="0" w:type="auto"/>
            <w:hideMark/>
          </w:tcPr>
          <w:p w14:paraId="26D04BD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R-14</w:t>
            </w:r>
          </w:p>
        </w:tc>
        <w:tc>
          <w:tcPr>
            <w:tcW w:w="0" w:type="auto"/>
            <w:hideMark/>
          </w:tcPr>
          <w:p w14:paraId="1FF9D6B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迭代承诺过大导致交付不稳定</w:t>
            </w:r>
          </w:p>
        </w:tc>
        <w:tc>
          <w:tcPr>
            <w:tcW w:w="0" w:type="auto"/>
            <w:hideMark/>
          </w:tcPr>
          <w:p w14:paraId="4EAFD88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进度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质量</w:t>
            </w:r>
          </w:p>
        </w:tc>
        <w:tc>
          <w:tcPr>
            <w:tcW w:w="0" w:type="auto"/>
            <w:hideMark/>
          </w:tcPr>
          <w:p w14:paraId="4B12213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1190E59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7EC59F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</w:t>
            </w:r>
          </w:p>
        </w:tc>
        <w:tc>
          <w:tcPr>
            <w:tcW w:w="0" w:type="auto"/>
            <w:hideMark/>
          </w:tcPr>
          <w:p w14:paraId="7E8258A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</w:t>
            </w:r>
          </w:p>
        </w:tc>
        <w:tc>
          <w:tcPr>
            <w:tcW w:w="0" w:type="auto"/>
            <w:hideMark/>
          </w:tcPr>
          <w:p w14:paraId="698F54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迭代完成率连续</w:t>
            </w:r>
            <w:r w:rsidRPr="008B17CD">
              <w:rPr>
                <w:rFonts w:ascii="Times New Roman" w:hAnsi="Times New Roman"/>
              </w:rPr>
              <w:t>&lt;85%</w:t>
            </w:r>
          </w:p>
        </w:tc>
        <w:tc>
          <w:tcPr>
            <w:tcW w:w="0" w:type="auto"/>
            <w:hideMark/>
          </w:tcPr>
          <w:p w14:paraId="3A97A99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限制</w:t>
            </w:r>
            <w:r w:rsidRPr="008B17CD">
              <w:rPr>
                <w:rFonts w:ascii="Times New Roman" w:hAnsi="Times New Roman"/>
              </w:rPr>
              <w:t>WIP</w:t>
            </w:r>
            <w:r w:rsidRPr="008B17CD">
              <w:rPr>
                <w:rFonts w:ascii="Times New Roman" w:hAnsi="Times New Roman"/>
              </w:rPr>
              <w:t>；按优先级分批交付</w:t>
            </w:r>
          </w:p>
        </w:tc>
        <w:tc>
          <w:tcPr>
            <w:tcW w:w="0" w:type="auto"/>
            <w:hideMark/>
          </w:tcPr>
          <w:p w14:paraId="675316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钱泰文</w:t>
            </w:r>
          </w:p>
        </w:tc>
        <w:tc>
          <w:tcPr>
            <w:tcW w:w="0" w:type="auto"/>
            <w:hideMark/>
          </w:tcPr>
          <w:p w14:paraId="798489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</w:tr>
      <w:tr w:rsidR="006B27FC" w:rsidRPr="008B17CD" w14:paraId="03899617" w14:textId="77777777">
        <w:tc>
          <w:tcPr>
            <w:tcW w:w="0" w:type="auto"/>
            <w:hideMark/>
          </w:tcPr>
          <w:p w14:paraId="6945A2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R-15</w:t>
            </w:r>
          </w:p>
        </w:tc>
        <w:tc>
          <w:tcPr>
            <w:tcW w:w="0" w:type="auto"/>
            <w:hideMark/>
          </w:tcPr>
          <w:p w14:paraId="2F69FED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文档与系统实现不一致影响验收</w:t>
            </w:r>
          </w:p>
        </w:tc>
        <w:tc>
          <w:tcPr>
            <w:tcW w:w="0" w:type="auto"/>
            <w:hideMark/>
          </w:tcPr>
          <w:p w14:paraId="10626E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交付</w:t>
            </w:r>
          </w:p>
        </w:tc>
        <w:tc>
          <w:tcPr>
            <w:tcW w:w="0" w:type="auto"/>
            <w:hideMark/>
          </w:tcPr>
          <w:p w14:paraId="2B24AA7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38AB49A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1E346F2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hideMark/>
          </w:tcPr>
          <w:p w14:paraId="5C98A7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</w:t>
            </w:r>
          </w:p>
        </w:tc>
        <w:tc>
          <w:tcPr>
            <w:tcW w:w="0" w:type="auto"/>
            <w:hideMark/>
          </w:tcPr>
          <w:p w14:paraId="6750317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验收检查发现文档失配</w:t>
            </w:r>
          </w:p>
        </w:tc>
        <w:tc>
          <w:tcPr>
            <w:tcW w:w="0" w:type="auto"/>
            <w:hideMark/>
          </w:tcPr>
          <w:p w14:paraId="0A85AC7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版本联动更新；发布前文档一致性核对</w:t>
            </w:r>
          </w:p>
        </w:tc>
        <w:tc>
          <w:tcPr>
            <w:tcW w:w="0" w:type="auto"/>
            <w:hideMark/>
          </w:tcPr>
          <w:p w14:paraId="4535569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孙谋</w:t>
            </w:r>
          </w:p>
        </w:tc>
        <w:tc>
          <w:tcPr>
            <w:tcW w:w="0" w:type="auto"/>
            <w:hideMark/>
          </w:tcPr>
          <w:p w14:paraId="2A4711F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Watching</w:t>
            </w:r>
          </w:p>
        </w:tc>
      </w:tr>
    </w:tbl>
    <w:p w14:paraId="0D74D834" w14:textId="77777777" w:rsidR="006D62E0" w:rsidRPr="008B17CD" w:rsidRDefault="006D62E0" w:rsidP="00C87823">
      <w:pPr>
        <w:pStyle w:val="03-"/>
        <w:spacing w:before="156"/>
        <w:rPr>
          <w:rFonts w:ascii="Times New Roman"/>
        </w:rPr>
      </w:pPr>
      <w:bookmarkStart w:id="160" w:name="_Toc227099931"/>
      <w:bookmarkStart w:id="161" w:name="_Toc227538577"/>
      <w:r w:rsidRPr="008B17CD">
        <w:rPr>
          <w:rFonts w:ascii="Times New Roman"/>
        </w:rPr>
        <w:t xml:space="preserve">8.4 </w:t>
      </w:r>
      <w:r w:rsidRPr="008B17CD">
        <w:rPr>
          <w:rFonts w:ascii="Times New Roman"/>
        </w:rPr>
        <w:t>风险监控与应急预案</w:t>
      </w:r>
      <w:bookmarkEnd w:id="160"/>
      <w:bookmarkEnd w:id="161"/>
    </w:p>
    <w:p w14:paraId="569705F3" w14:textId="2B72F8FE" w:rsidR="006D62E0" w:rsidRPr="008B17CD" w:rsidRDefault="006D62E0" w:rsidP="00107747">
      <w:pPr>
        <w:pStyle w:val="01-"/>
        <w:ind w:firstLineChars="0" w:firstLine="0"/>
      </w:pPr>
      <w:bookmarkStart w:id="162" w:name="_Toc227099932"/>
      <w:r w:rsidRPr="008B17CD">
        <w:t>风险监控机制</w:t>
      </w:r>
      <w:bookmarkEnd w:id="162"/>
      <w:r w:rsidR="00107747" w:rsidRPr="008B17CD">
        <w:t>如下：</w:t>
      </w:r>
    </w:p>
    <w:p w14:paraId="7ACC2AEB" w14:textId="77777777" w:rsidR="006D62E0" w:rsidRPr="008B17CD" w:rsidRDefault="006D62E0" w:rsidP="00C87823">
      <w:pPr>
        <w:pStyle w:val="01-"/>
        <w:ind w:firstLineChars="0" w:firstLine="0"/>
      </w:pPr>
      <w:r w:rsidRPr="008B17CD">
        <w:t>监控频率：</w:t>
      </w:r>
      <w:proofErr w:type="gramStart"/>
      <w:r w:rsidRPr="008B17CD">
        <w:t>周度滚动</w:t>
      </w:r>
      <w:proofErr w:type="gramEnd"/>
      <w:r w:rsidRPr="008B17CD">
        <w:t>更新风险登记册；高风险事项按日跟踪。</w:t>
      </w:r>
    </w:p>
    <w:p w14:paraId="05976BF1" w14:textId="77777777" w:rsidR="006D62E0" w:rsidRPr="008B17CD" w:rsidRDefault="006D62E0" w:rsidP="00C87823">
      <w:pPr>
        <w:pStyle w:val="01-"/>
        <w:ind w:firstLineChars="0" w:firstLine="0"/>
      </w:pPr>
      <w:r w:rsidRPr="008B17CD">
        <w:t>监控责任：风险责任人更新状态，</w:t>
      </w:r>
      <w:r w:rsidRPr="008B17CD">
        <w:t>PM</w:t>
      </w:r>
      <w:r w:rsidRPr="008B17CD">
        <w:t>汇总并在周报中发布。</w:t>
      </w:r>
    </w:p>
    <w:p w14:paraId="1D14A5B0" w14:textId="77777777" w:rsidR="006D62E0" w:rsidRPr="008B17CD" w:rsidRDefault="006D62E0" w:rsidP="00C87823">
      <w:pPr>
        <w:pStyle w:val="01-"/>
        <w:ind w:firstLineChars="0" w:firstLine="0"/>
      </w:pPr>
      <w:r w:rsidRPr="008B17CD">
        <w:t>会议机制：周例会审查风险变化，里程碑前召开风险专项会。</w:t>
      </w:r>
    </w:p>
    <w:p w14:paraId="3C252010" w14:textId="77777777" w:rsidR="006D62E0" w:rsidRPr="008B17CD" w:rsidRDefault="006D62E0" w:rsidP="00C87823">
      <w:pPr>
        <w:pStyle w:val="01-"/>
        <w:ind w:firstLineChars="0" w:firstLine="0"/>
      </w:pPr>
      <w:r w:rsidRPr="008B17CD">
        <w:t>触发升级：当风险等级升至</w:t>
      </w:r>
      <w:r w:rsidRPr="008B17CD">
        <w:t>E</w:t>
      </w:r>
      <w:r w:rsidRPr="008B17CD">
        <w:t>或连续两</w:t>
      </w:r>
      <w:proofErr w:type="gramStart"/>
      <w:r w:rsidRPr="008B17CD">
        <w:t>周未</w:t>
      </w:r>
      <w:proofErr w:type="gramEnd"/>
      <w:r w:rsidRPr="008B17CD">
        <w:t>收敛，立即升级联合决策。</w:t>
      </w:r>
    </w:p>
    <w:p w14:paraId="774BD875" w14:textId="57A9D632" w:rsidR="006D62E0" w:rsidRPr="008B17CD" w:rsidRDefault="006D62E0" w:rsidP="00107747">
      <w:pPr>
        <w:pStyle w:val="01-"/>
        <w:ind w:firstLineChars="0" w:firstLine="0"/>
      </w:pPr>
      <w:bookmarkStart w:id="163" w:name="_Toc227099933"/>
      <w:r w:rsidRPr="008B17CD">
        <w:t>预警阈值与升级机制</w:t>
      </w:r>
      <w:bookmarkEnd w:id="163"/>
      <w:r w:rsidR="00107747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2526"/>
        <w:gridCol w:w="4411"/>
      </w:tblGrid>
      <w:tr w:rsidR="006B27FC" w:rsidRPr="008B17CD" w14:paraId="5CDE2765" w14:textId="77777777">
        <w:tc>
          <w:tcPr>
            <w:tcW w:w="0" w:type="auto"/>
            <w:hideMark/>
          </w:tcPr>
          <w:p w14:paraId="33BBE7C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预警场景</w:t>
            </w:r>
          </w:p>
        </w:tc>
        <w:tc>
          <w:tcPr>
            <w:tcW w:w="0" w:type="auto"/>
            <w:hideMark/>
          </w:tcPr>
          <w:p w14:paraId="4AB6BCA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触发阈值</w:t>
            </w:r>
          </w:p>
        </w:tc>
        <w:tc>
          <w:tcPr>
            <w:tcW w:w="0" w:type="auto"/>
            <w:hideMark/>
          </w:tcPr>
          <w:p w14:paraId="5F6FBE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升级动作</w:t>
            </w:r>
          </w:p>
        </w:tc>
      </w:tr>
      <w:tr w:rsidR="006B27FC" w:rsidRPr="008B17CD" w14:paraId="46D9A82B" w14:textId="77777777">
        <w:tc>
          <w:tcPr>
            <w:tcW w:w="0" w:type="auto"/>
            <w:hideMark/>
          </w:tcPr>
          <w:p w14:paraId="519A2FF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接口联调阻塞</w:t>
            </w:r>
          </w:p>
        </w:tc>
        <w:tc>
          <w:tcPr>
            <w:tcW w:w="0" w:type="auto"/>
            <w:hideMark/>
          </w:tcPr>
          <w:p w14:paraId="23302F7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连续</w:t>
            </w: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天无有效进展</w:t>
            </w:r>
          </w:p>
        </w:tc>
        <w:tc>
          <w:tcPr>
            <w:tcW w:w="0" w:type="auto"/>
            <w:hideMark/>
          </w:tcPr>
          <w:p w14:paraId="0A99BC4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</w:t>
            </w:r>
            <w:r w:rsidRPr="008B17CD">
              <w:rPr>
                <w:rFonts w:ascii="Times New Roman" w:hAnsi="Times New Roman"/>
              </w:rPr>
              <w:t>牵头接口专项会，必要时协调甲方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外部方</w:t>
            </w:r>
          </w:p>
        </w:tc>
      </w:tr>
      <w:tr w:rsidR="006B27FC" w:rsidRPr="008B17CD" w14:paraId="4BB3B806" w14:textId="77777777">
        <w:tc>
          <w:tcPr>
            <w:tcW w:w="0" w:type="auto"/>
            <w:hideMark/>
          </w:tcPr>
          <w:p w14:paraId="27155D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关键缺陷积压</w:t>
            </w:r>
          </w:p>
        </w:tc>
        <w:tc>
          <w:tcPr>
            <w:tcW w:w="0" w:type="auto"/>
            <w:hideMark/>
          </w:tcPr>
          <w:p w14:paraId="79ADF65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P1/P2</w:t>
            </w:r>
            <w:r w:rsidRPr="008B17CD">
              <w:rPr>
                <w:rFonts w:ascii="Times New Roman" w:hAnsi="Times New Roman"/>
              </w:rPr>
              <w:t>关闭率</w:t>
            </w:r>
            <w:r w:rsidRPr="008B17CD">
              <w:rPr>
                <w:rFonts w:ascii="Times New Roman" w:hAnsi="Times New Roman"/>
              </w:rPr>
              <w:t>&lt;90%</w:t>
            </w:r>
          </w:p>
        </w:tc>
        <w:tc>
          <w:tcPr>
            <w:tcW w:w="0" w:type="auto"/>
            <w:hideMark/>
          </w:tcPr>
          <w:p w14:paraId="21D035F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暂停新增需求，进入缺陷清零机制</w:t>
            </w:r>
          </w:p>
        </w:tc>
      </w:tr>
      <w:tr w:rsidR="006B27FC" w:rsidRPr="008B17CD" w14:paraId="50D7F598" w14:textId="77777777">
        <w:tc>
          <w:tcPr>
            <w:tcW w:w="0" w:type="auto"/>
            <w:hideMark/>
          </w:tcPr>
          <w:p w14:paraId="48A78F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里程碑延期风险</w:t>
            </w:r>
          </w:p>
        </w:tc>
        <w:tc>
          <w:tcPr>
            <w:tcW w:w="0" w:type="auto"/>
            <w:hideMark/>
          </w:tcPr>
          <w:p w14:paraId="5F4677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预测延迟</w:t>
            </w:r>
            <w:r w:rsidRPr="008B17CD">
              <w:rPr>
                <w:rFonts w:ascii="Times New Roman" w:hAnsi="Times New Roman"/>
              </w:rPr>
              <w:t>&gt;3</w:t>
            </w:r>
            <w:r w:rsidRPr="008B17CD">
              <w:rPr>
                <w:rFonts w:ascii="Times New Roman" w:hAnsi="Times New Roman"/>
              </w:rPr>
              <w:t>天</w:t>
            </w:r>
          </w:p>
        </w:tc>
        <w:tc>
          <w:tcPr>
            <w:tcW w:w="0" w:type="auto"/>
            <w:hideMark/>
          </w:tcPr>
          <w:p w14:paraId="2D6683B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启动里程碑应急计划并提请</w:t>
            </w:r>
            <w:r w:rsidRPr="008B17CD">
              <w:rPr>
                <w:rFonts w:ascii="Times New Roman" w:hAnsi="Times New Roman"/>
              </w:rPr>
              <w:t>CCB</w:t>
            </w:r>
          </w:p>
        </w:tc>
      </w:tr>
      <w:tr w:rsidR="006B27FC" w:rsidRPr="008B17CD" w14:paraId="616C9032" w14:textId="77777777">
        <w:tc>
          <w:tcPr>
            <w:tcW w:w="0" w:type="auto"/>
            <w:hideMark/>
          </w:tcPr>
          <w:p w14:paraId="07F5BA9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性能测试不达标</w:t>
            </w:r>
          </w:p>
        </w:tc>
        <w:tc>
          <w:tcPr>
            <w:tcW w:w="0" w:type="auto"/>
            <w:hideMark/>
          </w:tcPr>
          <w:p w14:paraId="7902E0D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核心指标连续</w:t>
            </w: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轮不达标</w:t>
            </w:r>
          </w:p>
        </w:tc>
        <w:tc>
          <w:tcPr>
            <w:tcW w:w="0" w:type="auto"/>
            <w:hideMark/>
          </w:tcPr>
          <w:p w14:paraId="7E781FE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启动性能专项优化，必要时扩容与降级策略</w:t>
            </w:r>
          </w:p>
        </w:tc>
      </w:tr>
      <w:tr w:rsidR="006B27FC" w:rsidRPr="008B17CD" w14:paraId="20EB4BB2" w14:textId="77777777">
        <w:tc>
          <w:tcPr>
            <w:tcW w:w="0" w:type="auto"/>
            <w:hideMark/>
          </w:tcPr>
          <w:p w14:paraId="1CE4BF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安全高危漏洞</w:t>
            </w:r>
          </w:p>
        </w:tc>
        <w:tc>
          <w:tcPr>
            <w:tcW w:w="0" w:type="auto"/>
            <w:hideMark/>
          </w:tcPr>
          <w:p w14:paraId="0E9A572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存在未关闭高危项</w:t>
            </w:r>
          </w:p>
        </w:tc>
        <w:tc>
          <w:tcPr>
            <w:tcW w:w="0" w:type="auto"/>
            <w:hideMark/>
          </w:tcPr>
          <w:p w14:paraId="520EE81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立即停止发布流程，优先整改并复测</w:t>
            </w:r>
          </w:p>
        </w:tc>
      </w:tr>
    </w:tbl>
    <w:p w14:paraId="7DC3B71D" w14:textId="413E4F6C" w:rsidR="006D62E0" w:rsidRPr="008B17CD" w:rsidRDefault="006D62E0" w:rsidP="00107747">
      <w:pPr>
        <w:pStyle w:val="01-"/>
        <w:ind w:firstLineChars="0" w:firstLine="0"/>
      </w:pPr>
      <w:bookmarkStart w:id="164" w:name="_Toc227099934"/>
      <w:r w:rsidRPr="008B17CD">
        <w:t>典型应急预案（摘要）</w:t>
      </w:r>
      <w:bookmarkEnd w:id="164"/>
      <w:r w:rsidR="00107747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4788"/>
        <w:gridCol w:w="2458"/>
      </w:tblGrid>
      <w:tr w:rsidR="006B27FC" w:rsidRPr="008B17CD" w14:paraId="7E2AC0F2" w14:textId="77777777">
        <w:tc>
          <w:tcPr>
            <w:tcW w:w="0" w:type="auto"/>
            <w:hideMark/>
          </w:tcPr>
          <w:p w14:paraId="5854D05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风险事件</w:t>
            </w:r>
          </w:p>
        </w:tc>
        <w:tc>
          <w:tcPr>
            <w:tcW w:w="0" w:type="auto"/>
            <w:hideMark/>
          </w:tcPr>
          <w:p w14:paraId="48CA714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应急措施</w:t>
            </w:r>
          </w:p>
        </w:tc>
        <w:tc>
          <w:tcPr>
            <w:tcW w:w="0" w:type="auto"/>
            <w:hideMark/>
          </w:tcPr>
          <w:p w14:paraId="196977E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恢复目标</w:t>
            </w:r>
          </w:p>
        </w:tc>
      </w:tr>
      <w:tr w:rsidR="006B27FC" w:rsidRPr="008B17CD" w14:paraId="2E24F9AE" w14:textId="77777777">
        <w:tc>
          <w:tcPr>
            <w:tcW w:w="0" w:type="auto"/>
            <w:hideMark/>
          </w:tcPr>
          <w:p w14:paraId="4938FBC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国家接口临时</w:t>
            </w:r>
            <w:proofErr w:type="gramStart"/>
            <w:r w:rsidRPr="008B17CD">
              <w:rPr>
                <w:rFonts w:ascii="Times New Roman" w:hAnsi="Times New Roman"/>
              </w:rPr>
              <w:t>不</w:t>
            </w:r>
            <w:proofErr w:type="gramEnd"/>
            <w:r w:rsidRPr="008B17CD">
              <w:rPr>
                <w:rFonts w:ascii="Times New Roman" w:hAnsi="Times New Roman"/>
              </w:rPr>
              <w:t>可用</w:t>
            </w:r>
          </w:p>
        </w:tc>
        <w:tc>
          <w:tcPr>
            <w:tcW w:w="0" w:type="auto"/>
            <w:hideMark/>
          </w:tcPr>
          <w:p w14:paraId="2A20B2E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启用离线缓存与重试队列；记录待上报日志；与外部方联动恢复</w:t>
            </w:r>
          </w:p>
        </w:tc>
        <w:tc>
          <w:tcPr>
            <w:tcW w:w="0" w:type="auto"/>
            <w:hideMark/>
          </w:tcPr>
          <w:p w14:paraId="437D049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24</w:t>
            </w:r>
            <w:r w:rsidRPr="008B17CD">
              <w:rPr>
                <w:rFonts w:ascii="Times New Roman" w:hAnsi="Times New Roman"/>
              </w:rPr>
              <w:t>小时内恢复上报链路</w:t>
            </w:r>
          </w:p>
        </w:tc>
      </w:tr>
      <w:tr w:rsidR="006B27FC" w:rsidRPr="008B17CD" w14:paraId="4516CB67" w14:textId="77777777">
        <w:tc>
          <w:tcPr>
            <w:tcW w:w="0" w:type="auto"/>
            <w:hideMark/>
          </w:tcPr>
          <w:p w14:paraId="5B8B5B3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关键人员</w:t>
            </w:r>
            <w:proofErr w:type="gramStart"/>
            <w:r w:rsidRPr="008B17CD">
              <w:rPr>
                <w:rFonts w:ascii="Times New Roman" w:hAnsi="Times New Roman"/>
              </w:rPr>
              <w:t>不</w:t>
            </w:r>
            <w:proofErr w:type="gramEnd"/>
            <w:r w:rsidRPr="008B17CD">
              <w:rPr>
                <w:rFonts w:ascii="Times New Roman" w:hAnsi="Times New Roman"/>
              </w:rPr>
              <w:t>可用</w:t>
            </w:r>
          </w:p>
        </w:tc>
        <w:tc>
          <w:tcPr>
            <w:tcW w:w="0" w:type="auto"/>
            <w:hideMark/>
          </w:tcPr>
          <w:p w14:paraId="0C37CA2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启动备份人员接管；进行任务重排与文档交接</w:t>
            </w:r>
          </w:p>
        </w:tc>
        <w:tc>
          <w:tcPr>
            <w:tcW w:w="0" w:type="auto"/>
            <w:hideMark/>
          </w:tcPr>
          <w:p w14:paraId="53537E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  <w:r w:rsidRPr="008B17CD">
              <w:rPr>
                <w:rFonts w:ascii="Times New Roman" w:hAnsi="Times New Roman"/>
              </w:rPr>
              <w:t>个工作日内恢复关键任务推进</w:t>
            </w:r>
          </w:p>
        </w:tc>
      </w:tr>
      <w:tr w:rsidR="006B27FC" w:rsidRPr="008B17CD" w14:paraId="4C8EC378" w14:textId="77777777">
        <w:tc>
          <w:tcPr>
            <w:tcW w:w="0" w:type="auto"/>
            <w:hideMark/>
          </w:tcPr>
          <w:p w14:paraId="168607B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高峰性能不足</w:t>
            </w:r>
          </w:p>
        </w:tc>
        <w:tc>
          <w:tcPr>
            <w:tcW w:w="0" w:type="auto"/>
            <w:hideMark/>
          </w:tcPr>
          <w:p w14:paraId="2EE37E8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启动限流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缓存</w:t>
            </w:r>
            <w:r w:rsidRPr="008B17CD">
              <w:rPr>
                <w:rFonts w:ascii="Times New Roman" w:hAnsi="Times New Roman"/>
              </w:rPr>
              <w:t>/SQL</w:t>
            </w:r>
            <w:r w:rsidRPr="008B17CD">
              <w:rPr>
                <w:rFonts w:ascii="Times New Roman" w:hAnsi="Times New Roman"/>
              </w:rPr>
              <w:t>优化；按需扩容；分批提交策略</w:t>
            </w:r>
          </w:p>
        </w:tc>
        <w:tc>
          <w:tcPr>
            <w:tcW w:w="0" w:type="auto"/>
            <w:hideMark/>
          </w:tcPr>
          <w:p w14:paraId="687ADD7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关键接口恢复至目标阈值</w:t>
            </w:r>
          </w:p>
        </w:tc>
      </w:tr>
      <w:tr w:rsidR="006B27FC" w:rsidRPr="008B17CD" w14:paraId="350D7E5C" w14:textId="77777777">
        <w:tc>
          <w:tcPr>
            <w:tcW w:w="0" w:type="auto"/>
            <w:hideMark/>
          </w:tcPr>
          <w:p w14:paraId="1BEDB70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部署失败</w:t>
            </w:r>
          </w:p>
        </w:tc>
        <w:tc>
          <w:tcPr>
            <w:tcW w:w="0" w:type="auto"/>
            <w:hideMark/>
          </w:tcPr>
          <w:p w14:paraId="09923D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执行回滚脚本</w:t>
            </w:r>
            <w:proofErr w:type="gramEnd"/>
            <w:r w:rsidRPr="008B17CD">
              <w:rPr>
                <w:rFonts w:ascii="Times New Roman" w:hAnsi="Times New Roman"/>
              </w:rPr>
              <w:t>恢复上一稳定版本；冻结新发布</w:t>
            </w:r>
          </w:p>
        </w:tc>
        <w:tc>
          <w:tcPr>
            <w:tcW w:w="0" w:type="auto"/>
            <w:hideMark/>
          </w:tcPr>
          <w:p w14:paraId="4A58359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小时内恢复可用服务</w:t>
            </w:r>
          </w:p>
        </w:tc>
      </w:tr>
      <w:tr w:rsidR="006B27FC" w:rsidRPr="008B17CD" w14:paraId="52C7D1AB" w14:textId="77777777">
        <w:tc>
          <w:tcPr>
            <w:tcW w:w="0" w:type="auto"/>
            <w:hideMark/>
          </w:tcPr>
          <w:p w14:paraId="61B55D5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验收问题集中爆发</w:t>
            </w:r>
          </w:p>
        </w:tc>
        <w:tc>
          <w:tcPr>
            <w:tcW w:w="0" w:type="auto"/>
            <w:hideMark/>
          </w:tcPr>
          <w:p w14:paraId="05CAF5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启动验收问题攻坚小组；每日闭环；更新验收计划</w:t>
            </w:r>
          </w:p>
        </w:tc>
        <w:tc>
          <w:tcPr>
            <w:tcW w:w="0" w:type="auto"/>
            <w:hideMark/>
          </w:tcPr>
          <w:p w14:paraId="563BE4D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约定窗口内完成闭环复验</w:t>
            </w:r>
          </w:p>
        </w:tc>
      </w:tr>
    </w:tbl>
    <w:p w14:paraId="17111622" w14:textId="14D6ED4B" w:rsidR="006D62E0" w:rsidRPr="008B17CD" w:rsidRDefault="006D62E0" w:rsidP="00C87823">
      <w:pPr>
        <w:pStyle w:val="02-"/>
        <w:spacing w:before="156" w:after="312"/>
        <w:rPr>
          <w:rFonts w:ascii="Times New Roman"/>
        </w:rPr>
      </w:pPr>
      <w:bookmarkStart w:id="165" w:name="_Toc227099935"/>
      <w:bookmarkStart w:id="166" w:name="_Toc227538578"/>
      <w:r w:rsidRPr="008B17CD">
        <w:rPr>
          <w:rFonts w:ascii="Times New Roman"/>
        </w:rPr>
        <w:t xml:space="preserve">9. </w:t>
      </w:r>
      <w:r w:rsidRPr="008B17CD">
        <w:rPr>
          <w:rFonts w:ascii="Times New Roman"/>
        </w:rPr>
        <w:t>合同计划</w:t>
      </w:r>
      <w:bookmarkEnd w:id="165"/>
      <w:bookmarkEnd w:id="166"/>
    </w:p>
    <w:p w14:paraId="058AC5B6" w14:textId="77777777" w:rsidR="006D62E0" w:rsidRPr="008B17CD" w:rsidRDefault="006D62E0" w:rsidP="00C87823">
      <w:pPr>
        <w:pStyle w:val="03-"/>
        <w:spacing w:before="156"/>
        <w:rPr>
          <w:rFonts w:ascii="Times New Roman"/>
        </w:rPr>
      </w:pPr>
      <w:bookmarkStart w:id="167" w:name="_Toc227099936"/>
      <w:bookmarkStart w:id="168" w:name="_Toc227538579"/>
      <w:r w:rsidRPr="008B17CD">
        <w:rPr>
          <w:rFonts w:ascii="Times New Roman"/>
        </w:rPr>
        <w:t xml:space="preserve">9.1 </w:t>
      </w:r>
      <w:r w:rsidRPr="008B17CD">
        <w:rPr>
          <w:rFonts w:ascii="Times New Roman"/>
        </w:rPr>
        <w:t>合同范围与交付条款框架</w:t>
      </w:r>
      <w:bookmarkEnd w:id="167"/>
      <w:bookmarkEnd w:id="168"/>
    </w:p>
    <w:p w14:paraId="2ED9C858" w14:textId="77777777" w:rsidR="006D62E0" w:rsidRPr="008B17CD" w:rsidRDefault="006D62E0" w:rsidP="00C87823">
      <w:pPr>
        <w:pStyle w:val="01-"/>
        <w:ind w:firstLine="480"/>
      </w:pPr>
      <w:r w:rsidRPr="008B17CD">
        <w:t>本节用于明确项目合同执行边界、双方责任、交付与验收依据、履约约束及争议处理机制，保障项目</w:t>
      </w:r>
      <w:r w:rsidRPr="008B17CD">
        <w:t>“</w:t>
      </w:r>
      <w:r w:rsidRPr="008B17CD">
        <w:t>按范围、按质量、按节点</w:t>
      </w:r>
      <w:r w:rsidRPr="008B17CD">
        <w:t>”</w:t>
      </w:r>
      <w:r w:rsidRPr="008B17CD">
        <w:t>完成交付。</w:t>
      </w:r>
    </w:p>
    <w:p w14:paraId="15C91B7C" w14:textId="77777777" w:rsidR="006D62E0" w:rsidRPr="008B17CD" w:rsidRDefault="006D62E0" w:rsidP="00C87823">
      <w:pPr>
        <w:pStyle w:val="01-"/>
        <w:ind w:firstLine="480"/>
      </w:pPr>
      <w:r w:rsidRPr="008B17CD">
        <w:t>合同范围以《工作说明书》《</w:t>
      </w:r>
      <w:r w:rsidRPr="008B17CD">
        <w:t>SRS</w:t>
      </w:r>
      <w:r w:rsidRPr="008B17CD">
        <w:t>》及本项目计划书中的范围基线为准，主要包括：</w:t>
      </w:r>
    </w:p>
    <w:p w14:paraId="5F301E6A" w14:textId="77777777" w:rsidR="006D62E0" w:rsidRPr="008B17CD" w:rsidRDefault="006D62E0" w:rsidP="00C87823">
      <w:pPr>
        <w:pStyle w:val="01-"/>
        <w:numPr>
          <w:ilvl w:val="0"/>
          <w:numId w:val="146"/>
        </w:numPr>
        <w:ind w:firstLineChars="0"/>
      </w:pPr>
      <w:r w:rsidRPr="008B17CD">
        <w:t>软件系统交付：企业端、市级端、省级端（管理类</w:t>
      </w:r>
      <w:r w:rsidRPr="008B17CD">
        <w:t>+</w:t>
      </w:r>
      <w:r w:rsidRPr="008B17CD">
        <w:t>分析类）及国家系统接口功能。</w:t>
      </w:r>
    </w:p>
    <w:p w14:paraId="540BB574" w14:textId="77777777" w:rsidR="006D62E0" w:rsidRPr="008B17CD" w:rsidRDefault="006D62E0" w:rsidP="00C87823">
      <w:pPr>
        <w:pStyle w:val="01-"/>
        <w:numPr>
          <w:ilvl w:val="0"/>
          <w:numId w:val="146"/>
        </w:numPr>
        <w:ind w:firstLineChars="0"/>
      </w:pPr>
      <w:r w:rsidRPr="008B17CD">
        <w:t>文档交付：需求、设计、测试、部署、操作手册、管理员手册、总结报告等。</w:t>
      </w:r>
    </w:p>
    <w:p w14:paraId="603D0106" w14:textId="77777777" w:rsidR="006D62E0" w:rsidRPr="008B17CD" w:rsidRDefault="006D62E0" w:rsidP="00C87823">
      <w:pPr>
        <w:pStyle w:val="01-"/>
        <w:numPr>
          <w:ilvl w:val="0"/>
          <w:numId w:val="146"/>
        </w:numPr>
        <w:ind w:firstLineChars="0"/>
      </w:pPr>
      <w:r w:rsidRPr="008B17CD">
        <w:t>服务交付：部署支持、培训支持、试运行支持、验收支持。</w:t>
      </w:r>
    </w:p>
    <w:p w14:paraId="1F5D33E0" w14:textId="77777777" w:rsidR="006D62E0" w:rsidRPr="008B17CD" w:rsidRDefault="006D62E0" w:rsidP="00C87823">
      <w:pPr>
        <w:pStyle w:val="01-"/>
        <w:numPr>
          <w:ilvl w:val="0"/>
          <w:numId w:val="146"/>
        </w:numPr>
        <w:ind w:firstLineChars="0"/>
      </w:pPr>
      <w:r w:rsidRPr="008B17CD">
        <w:t>不在合同范围内的内容（除非经变更批准）：</w:t>
      </w:r>
    </w:p>
    <w:p w14:paraId="559BD30B" w14:textId="77777777" w:rsidR="006D62E0" w:rsidRPr="008B17CD" w:rsidRDefault="006D62E0" w:rsidP="00C87823">
      <w:pPr>
        <w:pStyle w:val="01-"/>
        <w:numPr>
          <w:ilvl w:val="0"/>
          <w:numId w:val="146"/>
        </w:numPr>
        <w:ind w:firstLineChars="0"/>
      </w:pPr>
      <w:r w:rsidRPr="008B17CD">
        <w:t>国家级平台改造、移动端原生开发、未约定第三方系统深度对接等。</w:t>
      </w:r>
    </w:p>
    <w:p w14:paraId="55FC2F73" w14:textId="5FF7A9F6" w:rsidR="006D62E0" w:rsidRPr="008B17CD" w:rsidRDefault="006D62E0" w:rsidP="00107747">
      <w:pPr>
        <w:pStyle w:val="01-"/>
        <w:ind w:firstLineChars="0" w:firstLine="0"/>
      </w:pPr>
      <w:bookmarkStart w:id="169" w:name="_Toc227099939"/>
      <w:r w:rsidRPr="008B17CD">
        <w:t>双方职责边界（建议）</w:t>
      </w:r>
      <w:bookmarkEnd w:id="169"/>
      <w:r w:rsidR="00190E0F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3576"/>
        <w:gridCol w:w="3156"/>
      </w:tblGrid>
      <w:tr w:rsidR="006B27FC" w:rsidRPr="008B17CD" w14:paraId="16D0DCD9" w14:textId="77777777">
        <w:tc>
          <w:tcPr>
            <w:tcW w:w="0" w:type="auto"/>
            <w:hideMark/>
          </w:tcPr>
          <w:p w14:paraId="46B5428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事项</w:t>
            </w:r>
          </w:p>
        </w:tc>
        <w:tc>
          <w:tcPr>
            <w:tcW w:w="0" w:type="auto"/>
            <w:hideMark/>
          </w:tcPr>
          <w:p w14:paraId="32C69A5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甲方职责</w:t>
            </w:r>
          </w:p>
        </w:tc>
        <w:tc>
          <w:tcPr>
            <w:tcW w:w="0" w:type="auto"/>
            <w:hideMark/>
          </w:tcPr>
          <w:p w14:paraId="081B351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乙方职责</w:t>
            </w:r>
          </w:p>
        </w:tc>
      </w:tr>
      <w:tr w:rsidR="006B27FC" w:rsidRPr="008B17CD" w14:paraId="1E84FBD6" w14:textId="77777777">
        <w:tc>
          <w:tcPr>
            <w:tcW w:w="0" w:type="auto"/>
            <w:hideMark/>
          </w:tcPr>
          <w:p w14:paraId="65B51F5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需求确认</w:t>
            </w:r>
          </w:p>
        </w:tc>
        <w:tc>
          <w:tcPr>
            <w:tcW w:w="0" w:type="auto"/>
            <w:hideMark/>
          </w:tcPr>
          <w:p w14:paraId="708104E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提供业务口径、组织评审并确认需求</w:t>
            </w:r>
          </w:p>
        </w:tc>
        <w:tc>
          <w:tcPr>
            <w:tcW w:w="0" w:type="auto"/>
            <w:hideMark/>
          </w:tcPr>
          <w:p w14:paraId="20A615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梳理需求、形成文档并维护基线</w:t>
            </w:r>
          </w:p>
        </w:tc>
      </w:tr>
      <w:tr w:rsidR="006B27FC" w:rsidRPr="008B17CD" w14:paraId="1319AB34" w14:textId="77777777">
        <w:tc>
          <w:tcPr>
            <w:tcW w:w="0" w:type="auto"/>
            <w:hideMark/>
          </w:tcPr>
          <w:p w14:paraId="6EBE15B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环境与资源</w:t>
            </w:r>
          </w:p>
        </w:tc>
        <w:tc>
          <w:tcPr>
            <w:tcW w:w="0" w:type="auto"/>
            <w:hideMark/>
          </w:tcPr>
          <w:p w14:paraId="0D53C03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提供验收环境条件、网络与对接支持</w:t>
            </w:r>
          </w:p>
        </w:tc>
        <w:tc>
          <w:tcPr>
            <w:tcW w:w="0" w:type="auto"/>
            <w:hideMark/>
          </w:tcPr>
          <w:p w14:paraId="61018A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完成部署、配置与环境验证</w:t>
            </w:r>
          </w:p>
        </w:tc>
      </w:tr>
      <w:tr w:rsidR="006B27FC" w:rsidRPr="008B17CD" w14:paraId="7AA7B188" w14:textId="77777777">
        <w:tc>
          <w:tcPr>
            <w:tcW w:w="0" w:type="auto"/>
            <w:hideMark/>
          </w:tcPr>
          <w:p w14:paraId="5AC9B03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开发与测试</w:t>
            </w:r>
          </w:p>
        </w:tc>
        <w:tc>
          <w:tcPr>
            <w:tcW w:w="0" w:type="auto"/>
            <w:hideMark/>
          </w:tcPr>
          <w:p w14:paraId="067B503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参与评审、提供业务反馈</w:t>
            </w:r>
          </w:p>
        </w:tc>
        <w:tc>
          <w:tcPr>
            <w:tcW w:w="0" w:type="auto"/>
            <w:hideMark/>
          </w:tcPr>
          <w:p w14:paraId="43C1BE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按计划完成开发、测试与修复</w:t>
            </w:r>
          </w:p>
        </w:tc>
      </w:tr>
      <w:tr w:rsidR="006B27FC" w:rsidRPr="008B17CD" w14:paraId="12BEBAA2" w14:textId="77777777">
        <w:tc>
          <w:tcPr>
            <w:tcW w:w="0" w:type="auto"/>
            <w:hideMark/>
          </w:tcPr>
          <w:p w14:paraId="0E529B6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验收组织</w:t>
            </w:r>
          </w:p>
        </w:tc>
        <w:tc>
          <w:tcPr>
            <w:tcW w:w="0" w:type="auto"/>
            <w:hideMark/>
          </w:tcPr>
          <w:p w14:paraId="1221898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组织验收、确认验收标准、签署结果</w:t>
            </w:r>
          </w:p>
        </w:tc>
        <w:tc>
          <w:tcPr>
            <w:tcW w:w="0" w:type="auto"/>
            <w:hideMark/>
          </w:tcPr>
          <w:p w14:paraId="2BA5CD3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提供验收资料、配合验收与整改</w:t>
            </w:r>
          </w:p>
        </w:tc>
      </w:tr>
      <w:tr w:rsidR="006B27FC" w:rsidRPr="008B17CD" w14:paraId="4002780B" w14:textId="77777777">
        <w:tc>
          <w:tcPr>
            <w:tcW w:w="0" w:type="auto"/>
            <w:hideMark/>
          </w:tcPr>
          <w:p w14:paraId="3A0A91C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运维衔接</w:t>
            </w:r>
          </w:p>
        </w:tc>
        <w:tc>
          <w:tcPr>
            <w:tcW w:w="0" w:type="auto"/>
            <w:hideMark/>
          </w:tcPr>
          <w:p w14:paraId="42881AB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指定运维接口人并接收移交</w:t>
            </w:r>
          </w:p>
        </w:tc>
        <w:tc>
          <w:tcPr>
            <w:tcW w:w="0" w:type="auto"/>
            <w:hideMark/>
          </w:tcPr>
          <w:p w14:paraId="7A76F0D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提供部署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运维文档与培训支持</w:t>
            </w:r>
          </w:p>
        </w:tc>
      </w:tr>
    </w:tbl>
    <w:p w14:paraId="436643DD" w14:textId="3915418F" w:rsidR="006D62E0" w:rsidRPr="008B17CD" w:rsidRDefault="006D62E0" w:rsidP="00C87823">
      <w:pPr>
        <w:pStyle w:val="01-"/>
        <w:ind w:firstLine="480"/>
      </w:pPr>
      <w:r w:rsidRPr="008B17CD">
        <w:lastRenderedPageBreak/>
        <w:t>交付物以</w:t>
      </w:r>
      <w:r w:rsidRPr="008B17CD">
        <w:t>“</w:t>
      </w:r>
      <w:r w:rsidRPr="008B17CD">
        <w:t>交付清单</w:t>
      </w:r>
      <w:r w:rsidRPr="008B17CD">
        <w:t>+</w:t>
      </w:r>
      <w:r w:rsidRPr="008B17CD">
        <w:t>版本号</w:t>
      </w:r>
      <w:r w:rsidRPr="008B17CD">
        <w:t>+</w:t>
      </w:r>
      <w:r w:rsidRPr="008B17CD">
        <w:t>校验记录</w:t>
      </w:r>
      <w:r w:rsidRPr="008B17CD">
        <w:t>”</w:t>
      </w:r>
      <w:r w:rsidRPr="008B17CD">
        <w:t>形式提交。每次交付需附：交付说明、版本变更记录、测试结论、已知问题清单（如有）。交付物命名、归档路径、提交方式按配置管理规范执行。验收依据与验收流程按第</w:t>
      </w:r>
      <w:r w:rsidRPr="008B17CD">
        <w:t>6</w:t>
      </w:r>
      <w:r w:rsidRPr="008B17CD">
        <w:t>章</w:t>
      </w:r>
      <w:r w:rsidRPr="008B17CD">
        <w:t>“</w:t>
      </w:r>
      <w:r w:rsidRPr="008B17CD">
        <w:t>验收质量控制</w:t>
      </w:r>
      <w:r w:rsidRPr="008B17CD">
        <w:t>”</w:t>
      </w:r>
      <w:r w:rsidRPr="008B17CD">
        <w:t>与本节条款执行。</w:t>
      </w:r>
    </w:p>
    <w:p w14:paraId="45464B4E" w14:textId="77777777" w:rsidR="006D62E0" w:rsidRPr="008B17CD" w:rsidRDefault="006D62E0" w:rsidP="00C87823">
      <w:pPr>
        <w:pStyle w:val="03-"/>
        <w:spacing w:before="156"/>
        <w:rPr>
          <w:rFonts w:ascii="Times New Roman"/>
        </w:rPr>
      </w:pPr>
      <w:bookmarkStart w:id="170" w:name="_Toc227099941"/>
      <w:bookmarkStart w:id="171" w:name="_Toc227538580"/>
      <w:r w:rsidRPr="008B17CD">
        <w:rPr>
          <w:rFonts w:ascii="Times New Roman"/>
        </w:rPr>
        <w:t xml:space="preserve">9.2 </w:t>
      </w:r>
      <w:r w:rsidRPr="008B17CD">
        <w:rPr>
          <w:rFonts w:ascii="Times New Roman"/>
        </w:rPr>
        <w:t>付款里程碑建议</w:t>
      </w:r>
      <w:bookmarkEnd w:id="170"/>
      <w:bookmarkEnd w:id="171"/>
    </w:p>
    <w:p w14:paraId="1CEF6167" w14:textId="360A9D75" w:rsidR="006D62E0" w:rsidRPr="008B17CD" w:rsidRDefault="006D62E0" w:rsidP="00C87823">
      <w:pPr>
        <w:pStyle w:val="01-"/>
        <w:ind w:firstLine="480"/>
      </w:pPr>
      <w:r w:rsidRPr="008B17CD">
        <w:t>付款与</w:t>
      </w:r>
      <w:r w:rsidRPr="008B17CD">
        <w:t>“</w:t>
      </w:r>
      <w:r w:rsidRPr="008B17CD">
        <w:t>里程碑完成</w:t>
      </w:r>
      <w:r w:rsidRPr="008B17CD">
        <w:t xml:space="preserve"> + </w:t>
      </w:r>
      <w:r w:rsidRPr="008B17CD">
        <w:t>可验收输出物</w:t>
      </w:r>
      <w:r w:rsidRPr="008B17CD">
        <w:t>”</w:t>
      </w:r>
      <w:r w:rsidRPr="008B17CD">
        <w:t>绑定，不与单纯时间经过绑定。每个付款节点必须具备对应评审</w:t>
      </w:r>
      <w:r w:rsidRPr="008B17CD">
        <w:t>/</w:t>
      </w:r>
      <w:r w:rsidRPr="008B17CD">
        <w:t>验收凭证（纪要、签署单、交付核对表等）</w:t>
      </w:r>
      <w:r w:rsidR="00C87823" w:rsidRPr="008B17CD">
        <w:t>。</w:t>
      </w:r>
      <w:r w:rsidRPr="008B17CD">
        <w:t>质量不达标或验收未通过时，保留暂缓付款与整改后复核的机制。</w:t>
      </w:r>
    </w:p>
    <w:p w14:paraId="26787A7F" w14:textId="23C1170D" w:rsidR="006D62E0" w:rsidRPr="008B17CD" w:rsidRDefault="006D62E0" w:rsidP="00190E0F">
      <w:pPr>
        <w:pStyle w:val="01-"/>
        <w:ind w:firstLineChars="0" w:firstLine="0"/>
      </w:pPr>
      <w:bookmarkStart w:id="172" w:name="_Toc227099943"/>
      <w:r w:rsidRPr="008B17CD">
        <w:t>付款里程碑建议表</w:t>
      </w:r>
      <w:bookmarkEnd w:id="17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5"/>
        <w:gridCol w:w="2421"/>
        <w:gridCol w:w="1634"/>
        <w:gridCol w:w="3967"/>
      </w:tblGrid>
      <w:tr w:rsidR="006B27FC" w:rsidRPr="008B17CD" w14:paraId="19ADAFF3" w14:textId="77777777">
        <w:tc>
          <w:tcPr>
            <w:tcW w:w="0" w:type="auto"/>
            <w:hideMark/>
          </w:tcPr>
          <w:p w14:paraId="770017F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付款节点</w:t>
            </w:r>
          </w:p>
        </w:tc>
        <w:tc>
          <w:tcPr>
            <w:tcW w:w="0" w:type="auto"/>
            <w:hideMark/>
          </w:tcPr>
          <w:p w14:paraId="59A3BFD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对应里程碑</w:t>
            </w:r>
          </w:p>
        </w:tc>
        <w:tc>
          <w:tcPr>
            <w:tcW w:w="0" w:type="auto"/>
            <w:hideMark/>
          </w:tcPr>
          <w:p w14:paraId="7A043B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支付比例（建议）</w:t>
            </w:r>
          </w:p>
        </w:tc>
        <w:tc>
          <w:tcPr>
            <w:tcW w:w="0" w:type="auto"/>
            <w:hideMark/>
          </w:tcPr>
          <w:p w14:paraId="0F5A63A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触发条件</w:t>
            </w:r>
          </w:p>
        </w:tc>
      </w:tr>
      <w:tr w:rsidR="006B27FC" w:rsidRPr="008B17CD" w14:paraId="7701F1C1" w14:textId="77777777">
        <w:tc>
          <w:tcPr>
            <w:tcW w:w="0" w:type="auto"/>
            <w:hideMark/>
          </w:tcPr>
          <w:p w14:paraId="3743AC2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1</w:t>
            </w:r>
            <w:r w:rsidRPr="008B17CD">
              <w:rPr>
                <w:rFonts w:ascii="Times New Roman" w:hAnsi="Times New Roman"/>
              </w:rPr>
              <w:t>笔</w:t>
            </w:r>
          </w:p>
        </w:tc>
        <w:tc>
          <w:tcPr>
            <w:tcW w:w="0" w:type="auto"/>
            <w:hideMark/>
          </w:tcPr>
          <w:p w14:paraId="3A3155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M1 </w:t>
            </w:r>
            <w:r w:rsidRPr="008B17CD">
              <w:rPr>
                <w:rFonts w:ascii="Times New Roman" w:hAnsi="Times New Roman"/>
              </w:rPr>
              <w:t>项目启动完成</w:t>
            </w:r>
          </w:p>
        </w:tc>
        <w:tc>
          <w:tcPr>
            <w:tcW w:w="0" w:type="auto"/>
            <w:hideMark/>
          </w:tcPr>
          <w:p w14:paraId="11B0961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10%</w:t>
            </w:r>
          </w:p>
        </w:tc>
        <w:tc>
          <w:tcPr>
            <w:tcW w:w="0" w:type="auto"/>
            <w:hideMark/>
          </w:tcPr>
          <w:p w14:paraId="3E7A5B0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项目启动会完成，项目计划书与组织治理机制确认</w:t>
            </w:r>
          </w:p>
        </w:tc>
      </w:tr>
      <w:tr w:rsidR="006B27FC" w:rsidRPr="008B17CD" w14:paraId="7515D21D" w14:textId="77777777">
        <w:tc>
          <w:tcPr>
            <w:tcW w:w="0" w:type="auto"/>
            <w:hideMark/>
          </w:tcPr>
          <w:p w14:paraId="20A462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笔</w:t>
            </w:r>
          </w:p>
        </w:tc>
        <w:tc>
          <w:tcPr>
            <w:tcW w:w="0" w:type="auto"/>
            <w:hideMark/>
          </w:tcPr>
          <w:p w14:paraId="5D5F51B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M2 </w:t>
            </w:r>
            <w:r w:rsidRPr="008B17CD">
              <w:rPr>
                <w:rFonts w:ascii="Times New Roman" w:hAnsi="Times New Roman"/>
              </w:rPr>
              <w:t>需求基线冻结</w:t>
            </w:r>
          </w:p>
        </w:tc>
        <w:tc>
          <w:tcPr>
            <w:tcW w:w="0" w:type="auto"/>
            <w:hideMark/>
          </w:tcPr>
          <w:p w14:paraId="2CCFE7C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20%</w:t>
            </w:r>
          </w:p>
        </w:tc>
        <w:tc>
          <w:tcPr>
            <w:tcW w:w="0" w:type="auto"/>
            <w:hideMark/>
          </w:tcPr>
          <w:p w14:paraId="3EFC6E0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需求评审通过，需求基线与</w:t>
            </w:r>
            <w:r w:rsidRPr="008B17CD">
              <w:rPr>
                <w:rFonts w:ascii="Times New Roman" w:hAnsi="Times New Roman"/>
              </w:rPr>
              <w:t>RTM</w:t>
            </w:r>
            <w:r w:rsidRPr="008B17CD">
              <w:rPr>
                <w:rFonts w:ascii="Times New Roman" w:hAnsi="Times New Roman"/>
              </w:rPr>
              <w:t>初版确认</w:t>
            </w:r>
          </w:p>
        </w:tc>
      </w:tr>
      <w:tr w:rsidR="006B27FC" w:rsidRPr="008B17CD" w14:paraId="419F75C0" w14:textId="77777777">
        <w:tc>
          <w:tcPr>
            <w:tcW w:w="0" w:type="auto"/>
            <w:hideMark/>
          </w:tcPr>
          <w:p w14:paraId="612A9EF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3</w:t>
            </w:r>
            <w:r w:rsidRPr="008B17CD">
              <w:rPr>
                <w:rFonts w:ascii="Times New Roman" w:hAnsi="Times New Roman"/>
              </w:rPr>
              <w:t>笔</w:t>
            </w:r>
          </w:p>
        </w:tc>
        <w:tc>
          <w:tcPr>
            <w:tcW w:w="0" w:type="auto"/>
            <w:hideMark/>
          </w:tcPr>
          <w:p w14:paraId="3B2244E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M3 </w:t>
            </w:r>
            <w:r w:rsidRPr="008B17CD">
              <w:rPr>
                <w:rFonts w:ascii="Times New Roman" w:hAnsi="Times New Roman"/>
              </w:rPr>
              <w:t>设计基线冻结</w:t>
            </w:r>
          </w:p>
        </w:tc>
        <w:tc>
          <w:tcPr>
            <w:tcW w:w="0" w:type="auto"/>
            <w:hideMark/>
          </w:tcPr>
          <w:p w14:paraId="2CB90D9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20%</w:t>
            </w:r>
          </w:p>
        </w:tc>
        <w:tc>
          <w:tcPr>
            <w:tcW w:w="0" w:type="auto"/>
            <w:hideMark/>
          </w:tcPr>
          <w:p w14:paraId="524BD1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设计评审通过，设计文档与接口方案确认</w:t>
            </w:r>
          </w:p>
        </w:tc>
      </w:tr>
      <w:tr w:rsidR="006B27FC" w:rsidRPr="008B17CD" w14:paraId="28DDF924" w14:textId="77777777">
        <w:tc>
          <w:tcPr>
            <w:tcW w:w="0" w:type="auto"/>
            <w:hideMark/>
          </w:tcPr>
          <w:p w14:paraId="1D75300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4</w:t>
            </w:r>
            <w:r w:rsidRPr="008B17CD">
              <w:rPr>
                <w:rFonts w:ascii="Times New Roman" w:hAnsi="Times New Roman"/>
              </w:rPr>
              <w:t>笔</w:t>
            </w:r>
          </w:p>
        </w:tc>
        <w:tc>
          <w:tcPr>
            <w:tcW w:w="0" w:type="auto"/>
            <w:hideMark/>
          </w:tcPr>
          <w:p w14:paraId="33C037E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M5 </w:t>
            </w:r>
            <w:r w:rsidRPr="008B17CD">
              <w:rPr>
                <w:rFonts w:ascii="Times New Roman" w:hAnsi="Times New Roman"/>
              </w:rPr>
              <w:t>全功能开发完成</w:t>
            </w:r>
            <w:proofErr w:type="gramStart"/>
            <w:r w:rsidRPr="008B17CD">
              <w:rPr>
                <w:rFonts w:ascii="Times New Roman" w:hAnsi="Times New Roman"/>
              </w:rPr>
              <w:t>并提测</w:t>
            </w:r>
            <w:proofErr w:type="gramEnd"/>
          </w:p>
        </w:tc>
        <w:tc>
          <w:tcPr>
            <w:tcW w:w="0" w:type="auto"/>
            <w:hideMark/>
          </w:tcPr>
          <w:p w14:paraId="702CD3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20%</w:t>
            </w:r>
          </w:p>
        </w:tc>
        <w:tc>
          <w:tcPr>
            <w:tcW w:w="0" w:type="auto"/>
            <w:hideMark/>
          </w:tcPr>
          <w:p w14:paraId="02CA605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模块开发完成，</w:t>
            </w:r>
            <w:proofErr w:type="gramStart"/>
            <w:r w:rsidRPr="008B17CD">
              <w:rPr>
                <w:rFonts w:ascii="Times New Roman" w:hAnsi="Times New Roman"/>
              </w:rPr>
              <w:t>提测资料</w:t>
            </w:r>
            <w:proofErr w:type="gramEnd"/>
            <w:r w:rsidRPr="008B17CD">
              <w:rPr>
                <w:rFonts w:ascii="Times New Roman" w:hAnsi="Times New Roman"/>
              </w:rPr>
              <w:t>齐备，阶段演示通过</w:t>
            </w:r>
          </w:p>
        </w:tc>
      </w:tr>
      <w:tr w:rsidR="006B27FC" w:rsidRPr="008B17CD" w14:paraId="72952466" w14:textId="77777777">
        <w:tc>
          <w:tcPr>
            <w:tcW w:w="0" w:type="auto"/>
            <w:hideMark/>
          </w:tcPr>
          <w:p w14:paraId="66AB9B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5</w:t>
            </w:r>
            <w:r w:rsidRPr="008B17CD">
              <w:rPr>
                <w:rFonts w:ascii="Times New Roman" w:hAnsi="Times New Roman"/>
              </w:rPr>
              <w:t>笔</w:t>
            </w:r>
          </w:p>
        </w:tc>
        <w:tc>
          <w:tcPr>
            <w:tcW w:w="0" w:type="auto"/>
            <w:hideMark/>
          </w:tcPr>
          <w:p w14:paraId="6070719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M7 </w:t>
            </w:r>
            <w:r w:rsidRPr="008B17CD">
              <w:rPr>
                <w:rFonts w:ascii="Times New Roman" w:hAnsi="Times New Roman"/>
              </w:rPr>
              <w:t>部署培训与验收准备完成</w:t>
            </w:r>
          </w:p>
        </w:tc>
        <w:tc>
          <w:tcPr>
            <w:tcW w:w="0" w:type="auto"/>
            <w:hideMark/>
          </w:tcPr>
          <w:p w14:paraId="54C2B1A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15%</w:t>
            </w:r>
          </w:p>
        </w:tc>
        <w:tc>
          <w:tcPr>
            <w:tcW w:w="0" w:type="auto"/>
            <w:hideMark/>
          </w:tcPr>
          <w:p w14:paraId="4C2640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验收环境可用，培训完成，验收</w:t>
            </w:r>
            <w:proofErr w:type="gramStart"/>
            <w:r w:rsidRPr="008B17CD">
              <w:rPr>
                <w:rFonts w:ascii="Times New Roman" w:hAnsi="Times New Roman"/>
              </w:rPr>
              <w:t>资料齐套</w:t>
            </w:r>
            <w:proofErr w:type="gramEnd"/>
          </w:p>
        </w:tc>
      </w:tr>
      <w:tr w:rsidR="006B27FC" w:rsidRPr="008B17CD" w14:paraId="630F8205" w14:textId="77777777">
        <w:tc>
          <w:tcPr>
            <w:tcW w:w="0" w:type="auto"/>
            <w:hideMark/>
          </w:tcPr>
          <w:p w14:paraId="5EA263A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6</w:t>
            </w:r>
            <w:r w:rsidRPr="008B17CD">
              <w:rPr>
                <w:rFonts w:ascii="Times New Roman" w:hAnsi="Times New Roman"/>
              </w:rPr>
              <w:t>笔</w:t>
            </w:r>
          </w:p>
        </w:tc>
        <w:tc>
          <w:tcPr>
            <w:tcW w:w="0" w:type="auto"/>
            <w:hideMark/>
          </w:tcPr>
          <w:p w14:paraId="16D4D3A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M8 </w:t>
            </w:r>
            <w:r w:rsidRPr="008B17CD">
              <w:rPr>
                <w:rFonts w:ascii="Times New Roman" w:hAnsi="Times New Roman"/>
              </w:rPr>
              <w:t>验收签署完成</w:t>
            </w:r>
          </w:p>
        </w:tc>
        <w:tc>
          <w:tcPr>
            <w:tcW w:w="0" w:type="auto"/>
            <w:hideMark/>
          </w:tcPr>
          <w:p w14:paraId="7DC8A86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15%</w:t>
            </w:r>
          </w:p>
        </w:tc>
        <w:tc>
          <w:tcPr>
            <w:tcW w:w="0" w:type="auto"/>
            <w:hideMark/>
          </w:tcPr>
          <w:p w14:paraId="15F13F2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正式验收通过并签署验收文件</w:t>
            </w:r>
          </w:p>
        </w:tc>
      </w:tr>
    </w:tbl>
    <w:p w14:paraId="78423F1D" w14:textId="18713EC5" w:rsidR="006D62E0" w:rsidRPr="008B17CD" w:rsidRDefault="006D62E0" w:rsidP="00C87823">
      <w:pPr>
        <w:pStyle w:val="01-"/>
        <w:ind w:firstLine="480"/>
      </w:pPr>
      <w:r w:rsidRPr="008B17CD">
        <w:t>未达成里程碑触发条件时，甲方可暂缓对应款项支付。乙方完成整改并经复核通过后，恢复该节点付款。因甲方原因导致评审</w:t>
      </w:r>
      <w:r w:rsidRPr="008B17CD">
        <w:t>/</w:t>
      </w:r>
      <w:r w:rsidRPr="008B17CD">
        <w:t>验收延期时，双方应协商调整节点计划。</w:t>
      </w:r>
    </w:p>
    <w:p w14:paraId="207C3539" w14:textId="77777777" w:rsidR="006D62E0" w:rsidRPr="008B17CD" w:rsidRDefault="006D62E0" w:rsidP="00C87823">
      <w:pPr>
        <w:pStyle w:val="03-"/>
        <w:spacing w:before="156"/>
        <w:rPr>
          <w:rFonts w:ascii="Times New Roman"/>
        </w:rPr>
      </w:pPr>
      <w:bookmarkStart w:id="173" w:name="_Toc227099945"/>
      <w:bookmarkStart w:id="174" w:name="_Toc227538581"/>
      <w:r w:rsidRPr="008B17CD">
        <w:rPr>
          <w:rFonts w:ascii="Times New Roman"/>
        </w:rPr>
        <w:t xml:space="preserve">9.3 </w:t>
      </w:r>
      <w:r w:rsidRPr="008B17CD">
        <w:rPr>
          <w:rFonts w:ascii="Times New Roman"/>
        </w:rPr>
        <w:t>服务级别协议（</w:t>
      </w:r>
      <w:r w:rsidRPr="008B17CD">
        <w:rPr>
          <w:rFonts w:ascii="Times New Roman"/>
        </w:rPr>
        <w:t>SLA</w:t>
      </w:r>
      <w:r w:rsidRPr="008B17CD">
        <w:rPr>
          <w:rFonts w:ascii="Times New Roman"/>
        </w:rPr>
        <w:t>）与质保</w:t>
      </w:r>
      <w:bookmarkEnd w:id="173"/>
      <w:bookmarkEnd w:id="174"/>
    </w:p>
    <w:p w14:paraId="588F00C8" w14:textId="77777777" w:rsidR="006D62E0" w:rsidRPr="008B17CD" w:rsidRDefault="006D62E0" w:rsidP="00C87823">
      <w:pPr>
        <w:pStyle w:val="01-"/>
        <w:ind w:firstLine="480"/>
      </w:pPr>
      <w:r w:rsidRPr="008B17CD">
        <w:t>SLA</w:t>
      </w:r>
      <w:r w:rsidRPr="008B17CD">
        <w:t>适用于项目交付后的质</w:t>
      </w:r>
      <w:proofErr w:type="gramStart"/>
      <w:r w:rsidRPr="008B17CD">
        <w:t>保支持</w:t>
      </w:r>
      <w:proofErr w:type="gramEnd"/>
      <w:r w:rsidRPr="008B17CD">
        <w:t>期（建议不少于</w:t>
      </w:r>
      <w:r w:rsidRPr="008B17CD">
        <w:t>3</w:t>
      </w:r>
      <w:r w:rsidRPr="008B17CD">
        <w:t>个月），覆盖问题响应、故障恢复、缺陷修复与技术支持服务。</w:t>
      </w:r>
    </w:p>
    <w:p w14:paraId="011DCCA8" w14:textId="457CBE83" w:rsidR="006D62E0" w:rsidRPr="008B17CD" w:rsidRDefault="006D62E0" w:rsidP="00190E0F">
      <w:pPr>
        <w:pStyle w:val="01-"/>
        <w:ind w:firstLine="480"/>
      </w:pPr>
      <w:bookmarkStart w:id="175" w:name="_Toc227099947"/>
      <w:r w:rsidRPr="008B17CD">
        <w:t>服务分级与响应要求（建议）</w:t>
      </w:r>
      <w:bookmarkEnd w:id="175"/>
      <w:r w:rsidR="00190E0F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"/>
        <w:gridCol w:w="3928"/>
        <w:gridCol w:w="1394"/>
        <w:gridCol w:w="2702"/>
      </w:tblGrid>
      <w:tr w:rsidR="006B27FC" w:rsidRPr="008B17CD" w14:paraId="5358D2EE" w14:textId="77777777">
        <w:tc>
          <w:tcPr>
            <w:tcW w:w="0" w:type="auto"/>
            <w:hideMark/>
          </w:tcPr>
          <w:p w14:paraId="6F40EDE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级别</w:t>
            </w:r>
          </w:p>
        </w:tc>
        <w:tc>
          <w:tcPr>
            <w:tcW w:w="0" w:type="auto"/>
            <w:hideMark/>
          </w:tcPr>
          <w:p w14:paraId="28F352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场景示例</w:t>
            </w:r>
          </w:p>
        </w:tc>
        <w:tc>
          <w:tcPr>
            <w:tcW w:w="0" w:type="auto"/>
            <w:hideMark/>
          </w:tcPr>
          <w:p w14:paraId="19A22BE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首次响应时限</w:t>
            </w:r>
          </w:p>
        </w:tc>
        <w:tc>
          <w:tcPr>
            <w:tcW w:w="0" w:type="auto"/>
            <w:hideMark/>
          </w:tcPr>
          <w:p w14:paraId="7D7A2E8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修复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恢复时限</w:t>
            </w:r>
          </w:p>
        </w:tc>
      </w:tr>
      <w:tr w:rsidR="006B27FC" w:rsidRPr="008B17CD" w14:paraId="6C8E99E5" w14:textId="77777777">
        <w:tc>
          <w:tcPr>
            <w:tcW w:w="0" w:type="auto"/>
            <w:hideMark/>
          </w:tcPr>
          <w:p w14:paraId="11A0CA1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S1 </w:t>
            </w:r>
            <w:r w:rsidRPr="008B17CD">
              <w:rPr>
                <w:rFonts w:ascii="Times New Roman" w:hAnsi="Times New Roman"/>
              </w:rPr>
              <w:t>严重</w:t>
            </w:r>
          </w:p>
        </w:tc>
        <w:tc>
          <w:tcPr>
            <w:tcW w:w="0" w:type="auto"/>
            <w:hideMark/>
          </w:tcPr>
          <w:p w14:paraId="607638E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核心业务</w:t>
            </w:r>
            <w:proofErr w:type="gramStart"/>
            <w:r w:rsidRPr="008B17CD">
              <w:rPr>
                <w:rFonts w:ascii="Times New Roman" w:hAnsi="Times New Roman"/>
              </w:rPr>
              <w:t>不</w:t>
            </w:r>
            <w:proofErr w:type="gramEnd"/>
            <w:r w:rsidRPr="008B17CD">
              <w:rPr>
                <w:rFonts w:ascii="Times New Roman" w:hAnsi="Times New Roman"/>
              </w:rPr>
              <w:t>可用、系统中断、严重安全问题</w:t>
            </w:r>
          </w:p>
        </w:tc>
        <w:tc>
          <w:tcPr>
            <w:tcW w:w="0" w:type="auto"/>
            <w:hideMark/>
          </w:tcPr>
          <w:p w14:paraId="327136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  <w:r w:rsidRPr="008B17CD">
              <w:rPr>
                <w:rFonts w:ascii="Times New Roman" w:hAnsi="Times New Roman"/>
              </w:rPr>
              <w:t>小时内</w:t>
            </w:r>
          </w:p>
        </w:tc>
        <w:tc>
          <w:tcPr>
            <w:tcW w:w="0" w:type="auto"/>
            <w:hideMark/>
          </w:tcPr>
          <w:p w14:paraId="3C42DFC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  <w:r w:rsidRPr="008B17CD">
              <w:rPr>
                <w:rFonts w:ascii="Times New Roman" w:hAnsi="Times New Roman"/>
              </w:rPr>
              <w:t>小时内恢复或提供临时方案</w:t>
            </w:r>
          </w:p>
        </w:tc>
      </w:tr>
      <w:tr w:rsidR="006B27FC" w:rsidRPr="008B17CD" w14:paraId="2EB3AE22" w14:textId="77777777">
        <w:tc>
          <w:tcPr>
            <w:tcW w:w="0" w:type="auto"/>
            <w:hideMark/>
          </w:tcPr>
          <w:p w14:paraId="35B2DB8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S2 </w:t>
            </w:r>
            <w:r w:rsidRPr="008B17CD">
              <w:rPr>
                <w:rFonts w:ascii="Times New Roman" w:hAnsi="Times New Roman"/>
              </w:rPr>
              <w:t>高</w:t>
            </w:r>
          </w:p>
        </w:tc>
        <w:tc>
          <w:tcPr>
            <w:tcW w:w="0" w:type="auto"/>
            <w:hideMark/>
          </w:tcPr>
          <w:p w14:paraId="299CB5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主要功能异常、影响多数用户</w:t>
            </w:r>
          </w:p>
        </w:tc>
        <w:tc>
          <w:tcPr>
            <w:tcW w:w="0" w:type="auto"/>
            <w:hideMark/>
          </w:tcPr>
          <w:p w14:paraId="7BE2C8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小时内</w:t>
            </w:r>
          </w:p>
        </w:tc>
        <w:tc>
          <w:tcPr>
            <w:tcW w:w="0" w:type="auto"/>
            <w:hideMark/>
          </w:tcPr>
          <w:p w14:paraId="463D09F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  <w:r w:rsidRPr="008B17CD">
              <w:rPr>
                <w:rFonts w:ascii="Times New Roman" w:hAnsi="Times New Roman"/>
              </w:rPr>
              <w:t>个工作日内修复</w:t>
            </w:r>
          </w:p>
        </w:tc>
      </w:tr>
      <w:tr w:rsidR="006B27FC" w:rsidRPr="008B17CD" w14:paraId="77FD098F" w14:textId="77777777">
        <w:tc>
          <w:tcPr>
            <w:tcW w:w="0" w:type="auto"/>
            <w:hideMark/>
          </w:tcPr>
          <w:p w14:paraId="3E2C15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 xml:space="preserve">S3 </w:t>
            </w:r>
            <w:r w:rsidRPr="008B17CD">
              <w:rPr>
                <w:rFonts w:ascii="Times New Roman" w:hAnsi="Times New Roman"/>
              </w:rPr>
              <w:t>中</w:t>
            </w:r>
          </w:p>
        </w:tc>
        <w:tc>
          <w:tcPr>
            <w:tcW w:w="0" w:type="auto"/>
            <w:hideMark/>
          </w:tcPr>
          <w:p w14:paraId="3C48B1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一般功能缺陷、可绕行问题</w:t>
            </w:r>
          </w:p>
        </w:tc>
        <w:tc>
          <w:tcPr>
            <w:tcW w:w="0" w:type="auto"/>
            <w:hideMark/>
          </w:tcPr>
          <w:p w14:paraId="4BCB1D5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</w:t>
            </w:r>
            <w:r w:rsidRPr="008B17CD">
              <w:rPr>
                <w:rFonts w:ascii="Times New Roman" w:hAnsi="Times New Roman"/>
              </w:rPr>
              <w:t>小时内</w:t>
            </w:r>
          </w:p>
        </w:tc>
        <w:tc>
          <w:tcPr>
            <w:tcW w:w="0" w:type="auto"/>
            <w:hideMark/>
          </w:tcPr>
          <w:p w14:paraId="4A31EA7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  <w:r w:rsidRPr="008B17CD">
              <w:rPr>
                <w:rFonts w:ascii="Times New Roman" w:hAnsi="Times New Roman"/>
              </w:rPr>
              <w:t>个工作日内修复</w:t>
            </w:r>
          </w:p>
        </w:tc>
      </w:tr>
      <w:tr w:rsidR="006B27FC" w:rsidRPr="008B17CD" w14:paraId="73A01360" w14:textId="77777777">
        <w:tc>
          <w:tcPr>
            <w:tcW w:w="0" w:type="auto"/>
            <w:hideMark/>
          </w:tcPr>
          <w:p w14:paraId="4164987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 xml:space="preserve">S4 </w:t>
            </w:r>
            <w:r w:rsidRPr="008B17CD">
              <w:rPr>
                <w:rFonts w:ascii="Times New Roman" w:hAnsi="Times New Roman"/>
              </w:rPr>
              <w:t>低</w:t>
            </w:r>
          </w:p>
        </w:tc>
        <w:tc>
          <w:tcPr>
            <w:tcW w:w="0" w:type="auto"/>
            <w:hideMark/>
          </w:tcPr>
          <w:p w14:paraId="4B3A5EF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界面优化、非关键建议</w:t>
            </w:r>
          </w:p>
        </w:tc>
        <w:tc>
          <w:tcPr>
            <w:tcW w:w="0" w:type="auto"/>
            <w:hideMark/>
          </w:tcPr>
          <w:p w14:paraId="1959A0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1</w:t>
            </w:r>
            <w:r w:rsidRPr="008B17CD">
              <w:rPr>
                <w:rFonts w:ascii="Times New Roman" w:hAnsi="Times New Roman"/>
              </w:rPr>
              <w:t>个工作日内</w:t>
            </w:r>
          </w:p>
        </w:tc>
        <w:tc>
          <w:tcPr>
            <w:tcW w:w="0" w:type="auto"/>
            <w:hideMark/>
          </w:tcPr>
          <w:p w14:paraId="1E67151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下个版本迭代处理</w:t>
            </w:r>
          </w:p>
        </w:tc>
      </w:tr>
    </w:tbl>
    <w:p w14:paraId="36471002" w14:textId="79ADF5D6" w:rsidR="006D62E0" w:rsidRPr="008B17CD" w:rsidRDefault="006D62E0" w:rsidP="00190E0F">
      <w:pPr>
        <w:pStyle w:val="01-"/>
        <w:ind w:firstLine="480"/>
      </w:pPr>
      <w:r w:rsidRPr="008B17CD">
        <w:t>质保范围：合同范围内功能缺陷、部署配置问题、已交付功能的兼容性与稳定性问题。非质保范围：新增需求、第三方系统新增对接、甲方基础设施故障导致的问题（可协助排查）。</w:t>
      </w:r>
    </w:p>
    <w:p w14:paraId="5F3DDEBD" w14:textId="77777777" w:rsidR="006D62E0" w:rsidRPr="008B17CD" w:rsidRDefault="006D62E0" w:rsidP="00C87823">
      <w:pPr>
        <w:pStyle w:val="01-"/>
        <w:ind w:firstLine="480"/>
      </w:pPr>
      <w:r w:rsidRPr="008B17CD">
        <w:t>质保期后，可按双方约定转入运维服务合同。</w:t>
      </w:r>
    </w:p>
    <w:p w14:paraId="46F36ABC" w14:textId="77777777" w:rsidR="006D62E0" w:rsidRPr="008B17CD" w:rsidRDefault="006D62E0" w:rsidP="00CC1CCC">
      <w:pPr>
        <w:pStyle w:val="03-"/>
        <w:spacing w:before="156"/>
        <w:rPr>
          <w:rFonts w:ascii="Times New Roman"/>
        </w:rPr>
      </w:pPr>
      <w:bookmarkStart w:id="176" w:name="_Toc227099949"/>
      <w:bookmarkStart w:id="177" w:name="_Toc227538582"/>
      <w:r w:rsidRPr="008B17CD">
        <w:rPr>
          <w:rFonts w:ascii="Times New Roman"/>
        </w:rPr>
        <w:t xml:space="preserve">9.4 </w:t>
      </w:r>
      <w:r w:rsidRPr="008B17CD">
        <w:rPr>
          <w:rFonts w:ascii="Times New Roman"/>
        </w:rPr>
        <w:t>知识产权与保密条款</w:t>
      </w:r>
      <w:bookmarkEnd w:id="176"/>
      <w:bookmarkEnd w:id="177"/>
    </w:p>
    <w:p w14:paraId="12C43B4B" w14:textId="77777777" w:rsidR="006D62E0" w:rsidRPr="008B17CD" w:rsidRDefault="006D62E0" w:rsidP="00C87823">
      <w:pPr>
        <w:pStyle w:val="01-"/>
        <w:ind w:firstLine="480"/>
      </w:pPr>
      <w:r w:rsidRPr="008B17CD">
        <w:t>项目交付成果（源代码、文档、脚本、配置模板等）知识产权归属以合同约定为准；建议明确</w:t>
      </w:r>
      <w:r w:rsidRPr="008B17CD">
        <w:t>“</w:t>
      </w:r>
      <w:r w:rsidRPr="008B17CD">
        <w:t>交付成果使用权归甲方，乙方保留通用技术能力复用权（不含甲方敏感数据与专有规则）</w:t>
      </w:r>
      <w:r w:rsidRPr="008B17CD">
        <w:t>”</w:t>
      </w:r>
      <w:r w:rsidRPr="008B17CD">
        <w:t>。</w:t>
      </w:r>
    </w:p>
    <w:p w14:paraId="0D2358C2" w14:textId="77777777" w:rsidR="006D62E0" w:rsidRPr="008B17CD" w:rsidRDefault="006D62E0" w:rsidP="00C87823">
      <w:pPr>
        <w:pStyle w:val="01-"/>
        <w:ind w:firstLine="480"/>
      </w:pPr>
      <w:r w:rsidRPr="008B17CD">
        <w:t>第三方开源组件遵循其许可证协议，不得违反开源许可条款。</w:t>
      </w:r>
    </w:p>
    <w:p w14:paraId="57D97BCA" w14:textId="463915DA" w:rsidR="006D62E0" w:rsidRPr="008B17CD" w:rsidRDefault="006D62E0" w:rsidP="00CC1CCC">
      <w:pPr>
        <w:pStyle w:val="01-"/>
        <w:ind w:firstLine="480"/>
      </w:pPr>
      <w:r w:rsidRPr="008B17CD">
        <w:t>双方对项目过程中获取的业务数据、账号信息、系统架构与安全策略承担保密义务。未经授权不得向第三方披露、复制、传播项目敏感信息。</w:t>
      </w:r>
    </w:p>
    <w:p w14:paraId="4D6ED4AA" w14:textId="77777777" w:rsidR="006D62E0" w:rsidRPr="008B17CD" w:rsidRDefault="006D62E0" w:rsidP="00C87823">
      <w:pPr>
        <w:pStyle w:val="01-"/>
        <w:ind w:firstLine="480"/>
      </w:pPr>
      <w:r w:rsidRPr="008B17CD">
        <w:t>项目成员离岗或项目结束后，仍应履行保密承诺。</w:t>
      </w:r>
    </w:p>
    <w:p w14:paraId="626BF41D" w14:textId="1AF3185E" w:rsidR="006D62E0" w:rsidRPr="008B17CD" w:rsidRDefault="006D62E0" w:rsidP="00CC1CCC">
      <w:pPr>
        <w:pStyle w:val="01-"/>
        <w:ind w:firstLine="480"/>
      </w:pPr>
      <w:r w:rsidRPr="008B17CD">
        <w:t>生产</w:t>
      </w:r>
      <w:r w:rsidRPr="008B17CD">
        <w:t>/</w:t>
      </w:r>
      <w:r w:rsidRPr="008B17CD">
        <w:t>验收数据应最小</w:t>
      </w:r>
      <w:proofErr w:type="gramStart"/>
      <w:r w:rsidRPr="008B17CD">
        <w:t>化访问</w:t>
      </w:r>
      <w:proofErr w:type="gramEnd"/>
      <w:r w:rsidRPr="008B17CD">
        <w:t>授权，敏感信息按脱敏要求处理。账号权限按角色分配，禁止共享高权限账号。文档与代码仓库按权限控制，关键操作可审计可追溯。</w:t>
      </w:r>
    </w:p>
    <w:p w14:paraId="6280F578" w14:textId="77777777" w:rsidR="006D62E0" w:rsidRPr="008B17CD" w:rsidRDefault="006D62E0" w:rsidP="00CC1CCC">
      <w:pPr>
        <w:pStyle w:val="03-"/>
        <w:spacing w:before="156"/>
        <w:rPr>
          <w:rFonts w:ascii="Times New Roman"/>
        </w:rPr>
      </w:pPr>
      <w:bookmarkStart w:id="178" w:name="_Toc227099953"/>
      <w:bookmarkStart w:id="179" w:name="_Toc227538583"/>
      <w:r w:rsidRPr="008B17CD">
        <w:rPr>
          <w:rFonts w:ascii="Times New Roman"/>
        </w:rPr>
        <w:t xml:space="preserve">9.5 </w:t>
      </w:r>
      <w:r w:rsidRPr="008B17CD">
        <w:rPr>
          <w:rFonts w:ascii="Times New Roman"/>
        </w:rPr>
        <w:t>变更与索赔条款</w:t>
      </w:r>
      <w:bookmarkEnd w:id="178"/>
      <w:bookmarkEnd w:id="179"/>
    </w:p>
    <w:p w14:paraId="74026F9F" w14:textId="60591996" w:rsidR="006D62E0" w:rsidRPr="008B17CD" w:rsidRDefault="006D62E0" w:rsidP="00CC1CCC">
      <w:pPr>
        <w:pStyle w:val="01-"/>
        <w:ind w:firstLine="480"/>
      </w:pPr>
      <w:r w:rsidRPr="008B17CD">
        <w:t>凡涉及范围、工期、成本、质量目标、接口规范重大变化，必须提交《项目变更单》。变更单需说明：变更背景、影响分析、替代方案、建议决策、实施计划。</w:t>
      </w:r>
    </w:p>
    <w:p w14:paraId="1C811535" w14:textId="77777777" w:rsidR="006D62E0" w:rsidRPr="008B17CD" w:rsidRDefault="006D62E0" w:rsidP="00C87823">
      <w:pPr>
        <w:pStyle w:val="01-"/>
        <w:ind w:firstLine="480"/>
      </w:pPr>
      <w:r w:rsidRPr="008B17CD">
        <w:t>变更批准后，更新范围</w:t>
      </w:r>
      <w:r w:rsidRPr="008B17CD">
        <w:t>/</w:t>
      </w:r>
      <w:r w:rsidRPr="008B17CD">
        <w:t>进度</w:t>
      </w:r>
      <w:r w:rsidRPr="008B17CD">
        <w:t>/</w:t>
      </w:r>
      <w:r w:rsidRPr="008B17CD">
        <w:t>成本基线，并同步风险登记册与沟通计划。</w:t>
      </w:r>
    </w:p>
    <w:p w14:paraId="1F176234" w14:textId="25B55A48" w:rsidR="006D62E0" w:rsidRPr="008B17CD" w:rsidRDefault="006D62E0" w:rsidP="00211951">
      <w:pPr>
        <w:pStyle w:val="01-"/>
        <w:ind w:firstLine="480"/>
      </w:pPr>
      <w:bookmarkStart w:id="180" w:name="_Toc227099955"/>
      <w:r w:rsidRPr="008B17CD">
        <w:t>索赔与责任划分（建议）</w:t>
      </w:r>
      <w:bookmarkEnd w:id="180"/>
      <w:r w:rsidR="00211951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6"/>
        <w:gridCol w:w="1896"/>
        <w:gridCol w:w="3576"/>
      </w:tblGrid>
      <w:tr w:rsidR="006B27FC" w:rsidRPr="008B17CD" w14:paraId="53022995" w14:textId="77777777">
        <w:tc>
          <w:tcPr>
            <w:tcW w:w="0" w:type="auto"/>
            <w:hideMark/>
          </w:tcPr>
          <w:p w14:paraId="5F1F37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场景</w:t>
            </w:r>
          </w:p>
        </w:tc>
        <w:tc>
          <w:tcPr>
            <w:tcW w:w="0" w:type="auto"/>
            <w:hideMark/>
          </w:tcPr>
          <w:p w14:paraId="4B9F8A2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责任建议</w:t>
            </w:r>
          </w:p>
        </w:tc>
        <w:tc>
          <w:tcPr>
            <w:tcW w:w="0" w:type="auto"/>
            <w:hideMark/>
          </w:tcPr>
          <w:p w14:paraId="4283BD4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处理原则</w:t>
            </w:r>
          </w:p>
        </w:tc>
      </w:tr>
      <w:tr w:rsidR="006B27FC" w:rsidRPr="008B17CD" w14:paraId="2B6B8235" w14:textId="77777777">
        <w:tc>
          <w:tcPr>
            <w:tcW w:w="0" w:type="auto"/>
            <w:hideMark/>
          </w:tcPr>
          <w:p w14:paraId="1502279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甲方需求重大调整导致返工</w:t>
            </w:r>
          </w:p>
        </w:tc>
        <w:tc>
          <w:tcPr>
            <w:tcW w:w="0" w:type="auto"/>
            <w:hideMark/>
          </w:tcPr>
          <w:p w14:paraId="0EB5023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甲乙双方协商</w:t>
            </w:r>
          </w:p>
        </w:tc>
        <w:tc>
          <w:tcPr>
            <w:tcW w:w="0" w:type="auto"/>
            <w:hideMark/>
          </w:tcPr>
          <w:p w14:paraId="5122498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通过变更流程调整工期与费用</w:t>
            </w:r>
          </w:p>
        </w:tc>
      </w:tr>
      <w:tr w:rsidR="006B27FC" w:rsidRPr="008B17CD" w14:paraId="0CCD059B" w14:textId="77777777">
        <w:tc>
          <w:tcPr>
            <w:tcW w:w="0" w:type="auto"/>
            <w:hideMark/>
          </w:tcPr>
          <w:p w14:paraId="566EEDA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乙方原因导致质量不达标</w:t>
            </w:r>
          </w:p>
        </w:tc>
        <w:tc>
          <w:tcPr>
            <w:tcW w:w="0" w:type="auto"/>
            <w:hideMark/>
          </w:tcPr>
          <w:p w14:paraId="789F83D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乙方承担整改责任</w:t>
            </w:r>
          </w:p>
        </w:tc>
        <w:tc>
          <w:tcPr>
            <w:tcW w:w="0" w:type="auto"/>
            <w:hideMark/>
          </w:tcPr>
          <w:p w14:paraId="1A92CC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在约定期内免费整改并复验</w:t>
            </w:r>
          </w:p>
        </w:tc>
      </w:tr>
      <w:tr w:rsidR="006B27FC" w:rsidRPr="008B17CD" w14:paraId="51739371" w14:textId="77777777">
        <w:tc>
          <w:tcPr>
            <w:tcW w:w="0" w:type="auto"/>
            <w:hideMark/>
          </w:tcPr>
          <w:p w14:paraId="305CCCC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外部依赖方原因导致延期</w:t>
            </w:r>
          </w:p>
        </w:tc>
        <w:tc>
          <w:tcPr>
            <w:tcW w:w="0" w:type="auto"/>
            <w:hideMark/>
          </w:tcPr>
          <w:p w14:paraId="73297E8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双方共同协调</w:t>
            </w:r>
          </w:p>
        </w:tc>
        <w:tc>
          <w:tcPr>
            <w:tcW w:w="0" w:type="auto"/>
            <w:hideMark/>
          </w:tcPr>
          <w:p w14:paraId="19E7173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记录客观证据，调整计划并控制影响</w:t>
            </w:r>
          </w:p>
        </w:tc>
      </w:tr>
      <w:tr w:rsidR="006B27FC" w:rsidRPr="008B17CD" w14:paraId="5A5F2B83" w14:textId="77777777">
        <w:tc>
          <w:tcPr>
            <w:tcW w:w="0" w:type="auto"/>
            <w:hideMark/>
          </w:tcPr>
          <w:p w14:paraId="59EC41C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不可抗力导致延期</w:t>
            </w:r>
          </w:p>
        </w:tc>
        <w:tc>
          <w:tcPr>
            <w:tcW w:w="0" w:type="auto"/>
            <w:hideMark/>
          </w:tcPr>
          <w:p w14:paraId="57A5109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双方共同承担</w:t>
            </w:r>
          </w:p>
        </w:tc>
        <w:tc>
          <w:tcPr>
            <w:tcW w:w="0" w:type="auto"/>
            <w:hideMark/>
          </w:tcPr>
          <w:p w14:paraId="727A56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启动应急机制并协商顺延</w:t>
            </w:r>
          </w:p>
        </w:tc>
      </w:tr>
    </w:tbl>
    <w:p w14:paraId="2A0637EF" w14:textId="6C2CA4B8" w:rsidR="006D62E0" w:rsidRPr="008B17CD" w:rsidRDefault="006D62E0" w:rsidP="00211951">
      <w:pPr>
        <w:pStyle w:val="01-"/>
        <w:ind w:firstLine="480"/>
      </w:pPr>
      <w:bookmarkStart w:id="181" w:name="_Toc227099956"/>
      <w:r w:rsidRPr="008B17CD">
        <w:t>争议解决机制</w:t>
      </w:r>
      <w:bookmarkEnd w:id="181"/>
      <w:r w:rsidRPr="008B17CD">
        <w:t>先由项目管理层协商处理；协商不成时提交双方管理层。仍无法解决时，按合同约定的仲裁</w:t>
      </w:r>
      <w:r w:rsidRPr="008B17CD">
        <w:t>/</w:t>
      </w:r>
      <w:r w:rsidRPr="008B17CD">
        <w:t>诉讼方式处理。争议期间，双方应继续履行不受争议影响的合同义务。</w:t>
      </w:r>
    </w:p>
    <w:p w14:paraId="4B9CA3DD" w14:textId="469BEA05" w:rsidR="006D62E0" w:rsidRPr="008B17CD" w:rsidRDefault="006D62E0" w:rsidP="00CC1CCC">
      <w:pPr>
        <w:pStyle w:val="02-"/>
        <w:spacing w:before="156" w:after="312"/>
        <w:rPr>
          <w:rFonts w:ascii="Times New Roman"/>
        </w:rPr>
      </w:pPr>
      <w:bookmarkStart w:id="182" w:name="_Toc227099957"/>
      <w:bookmarkStart w:id="183" w:name="_Toc227538584"/>
      <w:r w:rsidRPr="008B17CD">
        <w:rPr>
          <w:rFonts w:ascii="Times New Roman"/>
        </w:rPr>
        <w:lastRenderedPageBreak/>
        <w:t xml:space="preserve">10. </w:t>
      </w:r>
      <w:r w:rsidRPr="008B17CD">
        <w:rPr>
          <w:rFonts w:ascii="Times New Roman"/>
        </w:rPr>
        <w:t>配置管理计划</w:t>
      </w:r>
      <w:bookmarkEnd w:id="182"/>
      <w:bookmarkEnd w:id="183"/>
    </w:p>
    <w:p w14:paraId="53473F88" w14:textId="77777777" w:rsidR="006D62E0" w:rsidRPr="008B17CD" w:rsidRDefault="006D62E0" w:rsidP="00CC1CCC">
      <w:pPr>
        <w:pStyle w:val="03-"/>
        <w:spacing w:before="156"/>
        <w:rPr>
          <w:rFonts w:ascii="Times New Roman"/>
        </w:rPr>
      </w:pPr>
      <w:bookmarkStart w:id="184" w:name="_Toc227099958"/>
      <w:bookmarkStart w:id="185" w:name="_Toc227538585"/>
      <w:r w:rsidRPr="008B17CD">
        <w:rPr>
          <w:rFonts w:ascii="Times New Roman"/>
        </w:rPr>
        <w:t xml:space="preserve">10.1 </w:t>
      </w:r>
      <w:r w:rsidRPr="008B17CD">
        <w:rPr>
          <w:rFonts w:ascii="Times New Roman"/>
        </w:rPr>
        <w:t>配置项识别（</w:t>
      </w:r>
      <w:r w:rsidRPr="008B17CD">
        <w:rPr>
          <w:rFonts w:ascii="Times New Roman"/>
        </w:rPr>
        <w:t>CI List</w:t>
      </w:r>
      <w:r w:rsidRPr="008B17CD">
        <w:rPr>
          <w:rFonts w:ascii="Times New Roman"/>
        </w:rPr>
        <w:t>）</w:t>
      </w:r>
      <w:bookmarkEnd w:id="184"/>
      <w:bookmarkEnd w:id="185"/>
    </w:p>
    <w:p w14:paraId="659FC30D" w14:textId="77777777" w:rsidR="006D62E0" w:rsidRPr="008B17CD" w:rsidRDefault="006D62E0" w:rsidP="00CC1CCC">
      <w:pPr>
        <w:pStyle w:val="01-"/>
        <w:ind w:firstLine="480"/>
      </w:pPr>
      <w:r w:rsidRPr="008B17CD">
        <w:t>建立统一的配置管理机制，确保项目全过程中的需求、设计、代码、测试、部署与交付文档</w:t>
      </w:r>
      <w:r w:rsidRPr="008B17CD">
        <w:t>“</w:t>
      </w:r>
      <w:r w:rsidRPr="008B17CD">
        <w:t>可识别、可控版、可追溯、可审计</w:t>
      </w:r>
      <w:r w:rsidRPr="008B17CD">
        <w:t>”</w:t>
      </w:r>
      <w:r w:rsidRPr="008B17CD">
        <w:t>，防止因版本混乱导致返工、缺陷遗漏与验收风险。</w:t>
      </w:r>
    </w:p>
    <w:p w14:paraId="60FFE5A2" w14:textId="77777777" w:rsidR="006D62E0" w:rsidRPr="008B17CD" w:rsidRDefault="006D62E0" w:rsidP="008C153D">
      <w:pPr>
        <w:pStyle w:val="01-"/>
        <w:ind w:firstLineChars="0" w:firstLine="420"/>
      </w:pPr>
      <w:r w:rsidRPr="008B17CD">
        <w:t>配置管理范围覆盖本项目全部核心交付资产，包括但不限于：</w:t>
      </w:r>
    </w:p>
    <w:p w14:paraId="54195224" w14:textId="77777777" w:rsidR="006D62E0" w:rsidRPr="008B17CD" w:rsidRDefault="006D62E0" w:rsidP="00CC1CCC">
      <w:pPr>
        <w:pStyle w:val="01-"/>
        <w:numPr>
          <w:ilvl w:val="0"/>
          <w:numId w:val="147"/>
        </w:numPr>
        <w:ind w:firstLineChars="0"/>
      </w:pPr>
      <w:r w:rsidRPr="008B17CD">
        <w:t>管理类资产：计划文件、评审纪要、变更单、风险登记册、周报</w:t>
      </w:r>
      <w:r w:rsidRPr="008B17CD">
        <w:t>/</w:t>
      </w:r>
      <w:r w:rsidRPr="008B17CD">
        <w:t>月报。</w:t>
      </w:r>
    </w:p>
    <w:p w14:paraId="6A710432" w14:textId="77777777" w:rsidR="006D62E0" w:rsidRPr="008B17CD" w:rsidRDefault="006D62E0" w:rsidP="00CC1CCC">
      <w:pPr>
        <w:pStyle w:val="01-"/>
        <w:numPr>
          <w:ilvl w:val="0"/>
          <w:numId w:val="147"/>
        </w:numPr>
        <w:ind w:firstLineChars="0"/>
      </w:pPr>
      <w:r w:rsidRPr="008B17CD">
        <w:t>需求与设计资产：需求文档、</w:t>
      </w:r>
      <w:r w:rsidRPr="008B17CD">
        <w:t>RTM</w:t>
      </w:r>
      <w:r w:rsidRPr="008B17CD">
        <w:t>、原型、架构设计、数据库设计、接口设计。</w:t>
      </w:r>
    </w:p>
    <w:p w14:paraId="0CBAD932" w14:textId="77777777" w:rsidR="006D62E0" w:rsidRPr="008B17CD" w:rsidRDefault="006D62E0" w:rsidP="00CC1CCC">
      <w:pPr>
        <w:pStyle w:val="01-"/>
        <w:numPr>
          <w:ilvl w:val="0"/>
          <w:numId w:val="147"/>
        </w:numPr>
        <w:ind w:firstLineChars="0"/>
      </w:pPr>
      <w:r w:rsidRPr="008B17CD">
        <w:t>研发资产：源代码、脚本、配置文件、构建脚本、依赖清单。</w:t>
      </w:r>
    </w:p>
    <w:p w14:paraId="772AFD45" w14:textId="77777777" w:rsidR="006D62E0" w:rsidRPr="008B17CD" w:rsidRDefault="006D62E0" w:rsidP="00CC1CCC">
      <w:pPr>
        <w:pStyle w:val="01-"/>
        <w:numPr>
          <w:ilvl w:val="0"/>
          <w:numId w:val="147"/>
        </w:numPr>
        <w:ind w:firstLineChars="0"/>
      </w:pPr>
      <w:r w:rsidRPr="008B17CD">
        <w:t>测试资产：测试计划、测试用例、测试数据、缺陷清单、测试报告。</w:t>
      </w:r>
    </w:p>
    <w:p w14:paraId="4743436A" w14:textId="77777777" w:rsidR="006D62E0" w:rsidRPr="008B17CD" w:rsidRDefault="006D62E0" w:rsidP="00CC1CCC">
      <w:pPr>
        <w:pStyle w:val="01-"/>
        <w:numPr>
          <w:ilvl w:val="0"/>
          <w:numId w:val="147"/>
        </w:numPr>
        <w:ind w:firstLineChars="0"/>
      </w:pPr>
      <w:r w:rsidRPr="008B17CD">
        <w:t>发布与交付资产：发布包、部署手册、用户手册、管理员手册、验收材料。</w:t>
      </w:r>
    </w:p>
    <w:p w14:paraId="54203354" w14:textId="6A60E74B" w:rsidR="006D62E0" w:rsidRPr="008B17CD" w:rsidRDefault="006D62E0" w:rsidP="00CC1CCC">
      <w:pPr>
        <w:pStyle w:val="01-"/>
        <w:ind w:firstLineChars="0" w:firstLine="0"/>
      </w:pPr>
      <w:bookmarkStart w:id="186" w:name="_Toc227099961"/>
      <w:r w:rsidRPr="008B17CD">
        <w:t>配置项分类与编码规则</w:t>
      </w:r>
      <w:bookmarkEnd w:id="186"/>
      <w:r w:rsidRPr="008B17CD">
        <w:t>建议采用</w:t>
      </w:r>
      <w:r w:rsidRPr="008B17CD">
        <w:t>“</w:t>
      </w:r>
      <w:r w:rsidRPr="008B17CD">
        <w:t>类别前缀</w:t>
      </w:r>
      <w:r w:rsidRPr="008B17CD">
        <w:t xml:space="preserve"> + </w:t>
      </w:r>
      <w:r w:rsidRPr="008B17CD">
        <w:t>模块</w:t>
      </w:r>
      <w:r w:rsidRPr="008B17CD">
        <w:t xml:space="preserve"> + </w:t>
      </w:r>
      <w:r w:rsidRPr="008B17CD">
        <w:t>版本号</w:t>
      </w:r>
      <w:r w:rsidRPr="008B17CD">
        <w:t>”</w:t>
      </w:r>
      <w:r w:rsidRPr="008B17CD">
        <w:t>的编码规则：</w:t>
      </w:r>
    </w:p>
    <w:p w14:paraId="725DF75A" w14:textId="77777777" w:rsidR="006D62E0" w:rsidRPr="008B17CD" w:rsidRDefault="006D62E0" w:rsidP="00CC1CCC">
      <w:pPr>
        <w:pStyle w:val="01-"/>
        <w:ind w:firstLine="480"/>
      </w:pPr>
      <w:r w:rsidRPr="008B17CD">
        <w:t>REQ- </w:t>
      </w:r>
      <w:r w:rsidRPr="008B17CD">
        <w:t>需求类（例如：</w:t>
      </w:r>
      <w:r w:rsidRPr="008B17CD">
        <w:t>REQ-SRS-V1.0</w:t>
      </w:r>
      <w:r w:rsidRPr="008B17CD">
        <w:t>）</w:t>
      </w:r>
    </w:p>
    <w:p w14:paraId="19E72FBC" w14:textId="77777777" w:rsidR="006D62E0" w:rsidRPr="008B17CD" w:rsidRDefault="006D62E0" w:rsidP="00CC1CCC">
      <w:pPr>
        <w:pStyle w:val="01-"/>
        <w:ind w:firstLine="480"/>
      </w:pPr>
      <w:r w:rsidRPr="008B17CD">
        <w:t>DES- </w:t>
      </w:r>
      <w:r w:rsidRPr="008B17CD">
        <w:t>设计类（例如：</w:t>
      </w:r>
      <w:r w:rsidRPr="008B17CD">
        <w:t>DES-ARCH-V1.0</w:t>
      </w:r>
      <w:r w:rsidRPr="008B17CD">
        <w:t>）</w:t>
      </w:r>
    </w:p>
    <w:p w14:paraId="551EF279" w14:textId="77777777" w:rsidR="006D62E0" w:rsidRPr="008B17CD" w:rsidRDefault="006D62E0" w:rsidP="00CC1CCC">
      <w:pPr>
        <w:pStyle w:val="01-"/>
        <w:ind w:firstLine="480"/>
      </w:pPr>
      <w:r w:rsidRPr="008B17CD">
        <w:t>SRC- </w:t>
      </w:r>
      <w:r w:rsidRPr="008B17CD">
        <w:t>源码类（例如：</w:t>
      </w:r>
      <w:r w:rsidRPr="008B17CD">
        <w:t>SRC-BACKEND-v1.2.0</w:t>
      </w:r>
      <w:r w:rsidRPr="008B17CD">
        <w:t>）</w:t>
      </w:r>
    </w:p>
    <w:p w14:paraId="1F48E81F" w14:textId="77777777" w:rsidR="006D62E0" w:rsidRPr="008B17CD" w:rsidRDefault="006D62E0" w:rsidP="00CC1CCC">
      <w:pPr>
        <w:pStyle w:val="01-"/>
        <w:ind w:firstLine="480"/>
      </w:pPr>
      <w:r w:rsidRPr="008B17CD">
        <w:t>TST- </w:t>
      </w:r>
      <w:r w:rsidRPr="008B17CD">
        <w:t>测试类（例如：</w:t>
      </w:r>
      <w:r w:rsidRPr="008B17CD">
        <w:t>TST-CASE-V1.1</w:t>
      </w:r>
      <w:r w:rsidRPr="008B17CD">
        <w:t>）</w:t>
      </w:r>
    </w:p>
    <w:p w14:paraId="4AFDB0C6" w14:textId="77777777" w:rsidR="006D62E0" w:rsidRPr="008B17CD" w:rsidRDefault="006D62E0" w:rsidP="00CC1CCC">
      <w:pPr>
        <w:pStyle w:val="01-"/>
        <w:ind w:firstLine="480"/>
      </w:pPr>
      <w:r w:rsidRPr="008B17CD">
        <w:t>REL- </w:t>
      </w:r>
      <w:r w:rsidRPr="008B17CD">
        <w:t>发布类（例如：</w:t>
      </w:r>
      <w:r w:rsidRPr="008B17CD">
        <w:t>REL-2026-04-RC1</w:t>
      </w:r>
      <w:r w:rsidRPr="008B17CD">
        <w:t>）</w:t>
      </w:r>
    </w:p>
    <w:p w14:paraId="017368A9" w14:textId="77777777" w:rsidR="006D62E0" w:rsidRPr="008B17CD" w:rsidRDefault="006D62E0" w:rsidP="00CC1CCC">
      <w:pPr>
        <w:pStyle w:val="01-"/>
        <w:ind w:firstLine="480"/>
      </w:pPr>
      <w:r w:rsidRPr="008B17CD">
        <w:t>DOC- </w:t>
      </w:r>
      <w:r w:rsidRPr="008B17CD">
        <w:t>文档类（例如：</w:t>
      </w:r>
      <w:r w:rsidRPr="008B17CD">
        <w:t>DOC-DEPLOY-V1.0</w:t>
      </w:r>
      <w:r w:rsidRPr="008B17CD">
        <w:t>）</w:t>
      </w:r>
    </w:p>
    <w:p w14:paraId="4382CEDF" w14:textId="203C3907" w:rsidR="006D62E0" w:rsidRPr="008B17CD" w:rsidRDefault="006D62E0" w:rsidP="00CC1CCC">
      <w:pPr>
        <w:pStyle w:val="04-"/>
        <w:spacing w:before="156"/>
        <w:rPr>
          <w:rFonts w:ascii="Times New Roman"/>
        </w:rPr>
      </w:pPr>
      <w:bookmarkStart w:id="187" w:name="_Toc227099962"/>
      <w:bookmarkStart w:id="188" w:name="_Toc227538586"/>
      <w:r w:rsidRPr="008B17CD">
        <w:rPr>
          <w:rFonts w:ascii="Times New Roman"/>
        </w:rPr>
        <w:t>10.1.</w:t>
      </w:r>
      <w:r w:rsidR="00946CC0" w:rsidRPr="008B17CD">
        <w:rPr>
          <w:rFonts w:ascii="Times New Roman"/>
        </w:rPr>
        <w:t>1</w:t>
      </w:r>
      <w:r w:rsidRPr="008B17CD">
        <w:rPr>
          <w:rFonts w:ascii="Times New Roman"/>
        </w:rPr>
        <w:t xml:space="preserve"> </w:t>
      </w:r>
      <w:r w:rsidRPr="008B17CD">
        <w:rPr>
          <w:rFonts w:ascii="Times New Roman"/>
        </w:rPr>
        <w:t>配置项清单（核心</w:t>
      </w:r>
      <w:r w:rsidRPr="008B17CD">
        <w:rPr>
          <w:rFonts w:ascii="Times New Roman"/>
        </w:rPr>
        <w:t>CI</w:t>
      </w:r>
      <w:r w:rsidRPr="008B17CD">
        <w:rPr>
          <w:rFonts w:ascii="Times New Roman"/>
        </w:rPr>
        <w:t>）</w:t>
      </w:r>
      <w:bookmarkEnd w:id="187"/>
      <w:bookmarkEnd w:id="1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"/>
        <w:gridCol w:w="2275"/>
        <w:gridCol w:w="915"/>
        <w:gridCol w:w="2000"/>
        <w:gridCol w:w="1287"/>
        <w:gridCol w:w="1614"/>
      </w:tblGrid>
      <w:tr w:rsidR="006B27FC" w:rsidRPr="008B17CD" w14:paraId="2D22D342" w14:textId="77777777">
        <w:tc>
          <w:tcPr>
            <w:tcW w:w="0" w:type="auto"/>
            <w:hideMark/>
          </w:tcPr>
          <w:p w14:paraId="0C4712B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</w:t>
            </w:r>
            <w:r w:rsidRPr="008B17CD">
              <w:rPr>
                <w:rFonts w:ascii="Times New Roman" w:hAnsi="Times New Roman"/>
              </w:rPr>
              <w:t>编号</w:t>
            </w:r>
          </w:p>
        </w:tc>
        <w:tc>
          <w:tcPr>
            <w:tcW w:w="0" w:type="auto"/>
            <w:hideMark/>
          </w:tcPr>
          <w:p w14:paraId="1DA4A86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配置项名称</w:t>
            </w:r>
          </w:p>
        </w:tc>
        <w:tc>
          <w:tcPr>
            <w:tcW w:w="0" w:type="auto"/>
            <w:hideMark/>
          </w:tcPr>
          <w:p w14:paraId="50DE4A2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类别</w:t>
            </w:r>
          </w:p>
        </w:tc>
        <w:tc>
          <w:tcPr>
            <w:tcW w:w="0" w:type="auto"/>
            <w:hideMark/>
          </w:tcPr>
          <w:p w14:paraId="7AD0350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管理人</w:t>
            </w:r>
          </w:p>
        </w:tc>
        <w:tc>
          <w:tcPr>
            <w:tcW w:w="0" w:type="auto"/>
            <w:hideMark/>
          </w:tcPr>
          <w:p w14:paraId="208F2C7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基线节点</w:t>
            </w:r>
          </w:p>
        </w:tc>
        <w:tc>
          <w:tcPr>
            <w:tcW w:w="0" w:type="auto"/>
            <w:hideMark/>
          </w:tcPr>
          <w:p w14:paraId="2FAA238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存储位置（说明）</w:t>
            </w:r>
          </w:p>
        </w:tc>
      </w:tr>
      <w:tr w:rsidR="006B27FC" w:rsidRPr="008B17CD" w14:paraId="3EDBF5A8" w14:textId="77777777">
        <w:tc>
          <w:tcPr>
            <w:tcW w:w="0" w:type="auto"/>
            <w:hideMark/>
          </w:tcPr>
          <w:p w14:paraId="2C0F48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CI-01</w:t>
            </w:r>
          </w:p>
        </w:tc>
        <w:tc>
          <w:tcPr>
            <w:tcW w:w="0" w:type="auto"/>
            <w:hideMark/>
          </w:tcPr>
          <w:p w14:paraId="6151690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项目计划书</w:t>
            </w:r>
          </w:p>
        </w:tc>
        <w:tc>
          <w:tcPr>
            <w:tcW w:w="0" w:type="auto"/>
            <w:hideMark/>
          </w:tcPr>
          <w:p w14:paraId="0B35FFB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管理文档</w:t>
            </w:r>
          </w:p>
        </w:tc>
        <w:tc>
          <w:tcPr>
            <w:tcW w:w="0" w:type="auto"/>
            <w:hideMark/>
          </w:tcPr>
          <w:p w14:paraId="31A0CE3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</w:t>
            </w:r>
            <w:r w:rsidRPr="008B17CD">
              <w:rPr>
                <w:rFonts w:ascii="Times New Roman" w:hAnsi="Times New Roman"/>
              </w:rPr>
              <w:t>（朱写）</w:t>
            </w:r>
          </w:p>
        </w:tc>
        <w:tc>
          <w:tcPr>
            <w:tcW w:w="0" w:type="auto"/>
            <w:hideMark/>
          </w:tcPr>
          <w:p w14:paraId="0114556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启动基线</w:t>
            </w:r>
          </w:p>
        </w:tc>
        <w:tc>
          <w:tcPr>
            <w:tcW w:w="0" w:type="auto"/>
            <w:hideMark/>
          </w:tcPr>
          <w:p w14:paraId="041BF03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项目文档库</w:t>
            </w:r>
          </w:p>
        </w:tc>
      </w:tr>
      <w:tr w:rsidR="006B27FC" w:rsidRPr="008B17CD" w14:paraId="4205DDD7" w14:textId="77777777">
        <w:tc>
          <w:tcPr>
            <w:tcW w:w="0" w:type="auto"/>
            <w:hideMark/>
          </w:tcPr>
          <w:p w14:paraId="176BF4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CI-02</w:t>
            </w:r>
          </w:p>
        </w:tc>
        <w:tc>
          <w:tcPr>
            <w:tcW w:w="0" w:type="auto"/>
            <w:hideMark/>
          </w:tcPr>
          <w:p w14:paraId="238CAB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需求规格说明书（</w:t>
            </w:r>
            <w:r w:rsidRPr="008B17CD">
              <w:rPr>
                <w:rFonts w:ascii="Times New Roman" w:hAnsi="Times New Roman"/>
              </w:rPr>
              <w:t>SRS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669386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需求文档</w:t>
            </w:r>
          </w:p>
        </w:tc>
        <w:tc>
          <w:tcPr>
            <w:tcW w:w="0" w:type="auto"/>
            <w:hideMark/>
          </w:tcPr>
          <w:p w14:paraId="44A28A6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BA</w:t>
            </w:r>
            <w:r w:rsidRPr="008B17CD">
              <w:rPr>
                <w:rFonts w:ascii="Times New Roman" w:hAnsi="Times New Roman"/>
              </w:rPr>
              <w:t>（金青宏）</w:t>
            </w:r>
          </w:p>
        </w:tc>
        <w:tc>
          <w:tcPr>
            <w:tcW w:w="0" w:type="auto"/>
            <w:hideMark/>
          </w:tcPr>
          <w:p w14:paraId="2AA4F01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需求基线</w:t>
            </w:r>
          </w:p>
        </w:tc>
        <w:tc>
          <w:tcPr>
            <w:tcW w:w="0" w:type="auto"/>
            <w:hideMark/>
          </w:tcPr>
          <w:p w14:paraId="149C0F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项目文档库</w:t>
            </w:r>
          </w:p>
        </w:tc>
      </w:tr>
      <w:tr w:rsidR="006B27FC" w:rsidRPr="008B17CD" w14:paraId="38B30ACE" w14:textId="77777777">
        <w:tc>
          <w:tcPr>
            <w:tcW w:w="0" w:type="auto"/>
            <w:hideMark/>
          </w:tcPr>
          <w:p w14:paraId="761C5B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CI-03</w:t>
            </w:r>
          </w:p>
        </w:tc>
        <w:tc>
          <w:tcPr>
            <w:tcW w:w="0" w:type="auto"/>
            <w:hideMark/>
          </w:tcPr>
          <w:p w14:paraId="38EB06D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需求跟踪矩阵（</w:t>
            </w:r>
            <w:r w:rsidRPr="008B17CD">
              <w:rPr>
                <w:rFonts w:ascii="Times New Roman" w:hAnsi="Times New Roman"/>
              </w:rPr>
              <w:t>RTM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2B711A3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需求文档</w:t>
            </w:r>
          </w:p>
        </w:tc>
        <w:tc>
          <w:tcPr>
            <w:tcW w:w="0" w:type="auto"/>
            <w:hideMark/>
          </w:tcPr>
          <w:p w14:paraId="2D07F38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BA</w:t>
            </w:r>
            <w:r w:rsidRPr="008B17CD">
              <w:rPr>
                <w:rFonts w:ascii="Times New Roman" w:hAnsi="Times New Roman"/>
              </w:rPr>
              <w:t>（金青宏）</w:t>
            </w:r>
          </w:p>
        </w:tc>
        <w:tc>
          <w:tcPr>
            <w:tcW w:w="0" w:type="auto"/>
            <w:hideMark/>
          </w:tcPr>
          <w:p w14:paraId="2516F8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测试基线</w:t>
            </w:r>
          </w:p>
        </w:tc>
        <w:tc>
          <w:tcPr>
            <w:tcW w:w="0" w:type="auto"/>
            <w:hideMark/>
          </w:tcPr>
          <w:p w14:paraId="7D47707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项目文档库</w:t>
            </w:r>
          </w:p>
        </w:tc>
      </w:tr>
      <w:tr w:rsidR="006B27FC" w:rsidRPr="008B17CD" w14:paraId="7A557BC9" w14:textId="77777777">
        <w:tc>
          <w:tcPr>
            <w:tcW w:w="0" w:type="auto"/>
            <w:hideMark/>
          </w:tcPr>
          <w:p w14:paraId="47B25ED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CI-04</w:t>
            </w:r>
          </w:p>
        </w:tc>
        <w:tc>
          <w:tcPr>
            <w:tcW w:w="0" w:type="auto"/>
            <w:hideMark/>
          </w:tcPr>
          <w:p w14:paraId="20EE694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架构设计说明书</w:t>
            </w:r>
          </w:p>
        </w:tc>
        <w:tc>
          <w:tcPr>
            <w:tcW w:w="0" w:type="auto"/>
            <w:hideMark/>
          </w:tcPr>
          <w:p w14:paraId="7549A1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设计文档</w:t>
            </w:r>
          </w:p>
        </w:tc>
        <w:tc>
          <w:tcPr>
            <w:tcW w:w="0" w:type="auto"/>
            <w:hideMark/>
          </w:tcPr>
          <w:p w14:paraId="24C8B45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架构负责人（曹彭博）</w:t>
            </w:r>
          </w:p>
        </w:tc>
        <w:tc>
          <w:tcPr>
            <w:tcW w:w="0" w:type="auto"/>
            <w:hideMark/>
          </w:tcPr>
          <w:p w14:paraId="42BB0D9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设计基线</w:t>
            </w:r>
          </w:p>
        </w:tc>
        <w:tc>
          <w:tcPr>
            <w:tcW w:w="0" w:type="auto"/>
            <w:hideMark/>
          </w:tcPr>
          <w:p w14:paraId="1D0595E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项目文档库</w:t>
            </w:r>
          </w:p>
        </w:tc>
      </w:tr>
      <w:tr w:rsidR="006B27FC" w:rsidRPr="008B17CD" w14:paraId="5C8D4852" w14:textId="77777777">
        <w:tc>
          <w:tcPr>
            <w:tcW w:w="0" w:type="auto"/>
            <w:hideMark/>
          </w:tcPr>
          <w:p w14:paraId="3C7AD4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CI-05</w:t>
            </w:r>
          </w:p>
        </w:tc>
        <w:tc>
          <w:tcPr>
            <w:tcW w:w="0" w:type="auto"/>
            <w:hideMark/>
          </w:tcPr>
          <w:p w14:paraId="4F2F07E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数据库设计与字典</w:t>
            </w:r>
          </w:p>
        </w:tc>
        <w:tc>
          <w:tcPr>
            <w:tcW w:w="0" w:type="auto"/>
            <w:hideMark/>
          </w:tcPr>
          <w:p w14:paraId="5A4F0D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设计文</w:t>
            </w:r>
            <w:r w:rsidRPr="008B17CD">
              <w:rPr>
                <w:rFonts w:ascii="Times New Roman" w:hAnsi="Times New Roman"/>
              </w:rPr>
              <w:lastRenderedPageBreak/>
              <w:t>档</w:t>
            </w:r>
          </w:p>
        </w:tc>
        <w:tc>
          <w:tcPr>
            <w:tcW w:w="0" w:type="auto"/>
            <w:hideMark/>
          </w:tcPr>
          <w:p w14:paraId="25D02B2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架构负责人（曹彭</w:t>
            </w:r>
            <w:r w:rsidRPr="008B17CD">
              <w:rPr>
                <w:rFonts w:ascii="Times New Roman" w:hAnsi="Times New Roman"/>
              </w:rPr>
              <w:lastRenderedPageBreak/>
              <w:t>博）</w:t>
            </w:r>
          </w:p>
        </w:tc>
        <w:tc>
          <w:tcPr>
            <w:tcW w:w="0" w:type="auto"/>
            <w:hideMark/>
          </w:tcPr>
          <w:p w14:paraId="3E13BF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设计基线</w:t>
            </w:r>
          </w:p>
        </w:tc>
        <w:tc>
          <w:tcPr>
            <w:tcW w:w="0" w:type="auto"/>
            <w:hideMark/>
          </w:tcPr>
          <w:p w14:paraId="1697E7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项目文档库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仓</w:t>
            </w:r>
            <w:r w:rsidRPr="008B17CD">
              <w:rPr>
                <w:rFonts w:ascii="Times New Roman" w:hAnsi="Times New Roman"/>
              </w:rPr>
              <w:lastRenderedPageBreak/>
              <w:t>库</w:t>
            </w:r>
          </w:p>
        </w:tc>
      </w:tr>
      <w:tr w:rsidR="006B27FC" w:rsidRPr="008B17CD" w14:paraId="040CF108" w14:textId="77777777">
        <w:tc>
          <w:tcPr>
            <w:tcW w:w="0" w:type="auto"/>
            <w:hideMark/>
          </w:tcPr>
          <w:p w14:paraId="331C65D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CI-06</w:t>
            </w:r>
          </w:p>
        </w:tc>
        <w:tc>
          <w:tcPr>
            <w:tcW w:w="0" w:type="auto"/>
            <w:hideMark/>
          </w:tcPr>
          <w:p w14:paraId="637C43E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接口设计说明书</w:t>
            </w:r>
          </w:p>
        </w:tc>
        <w:tc>
          <w:tcPr>
            <w:tcW w:w="0" w:type="auto"/>
            <w:hideMark/>
          </w:tcPr>
          <w:p w14:paraId="3145910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设计文档</w:t>
            </w:r>
          </w:p>
        </w:tc>
        <w:tc>
          <w:tcPr>
            <w:tcW w:w="0" w:type="auto"/>
            <w:hideMark/>
          </w:tcPr>
          <w:p w14:paraId="54D924B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架构负责人（曹彭博）</w:t>
            </w:r>
          </w:p>
        </w:tc>
        <w:tc>
          <w:tcPr>
            <w:tcW w:w="0" w:type="auto"/>
            <w:hideMark/>
          </w:tcPr>
          <w:p w14:paraId="2962474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设计基线</w:t>
            </w:r>
          </w:p>
        </w:tc>
        <w:tc>
          <w:tcPr>
            <w:tcW w:w="0" w:type="auto"/>
            <w:hideMark/>
          </w:tcPr>
          <w:p w14:paraId="3A55AE4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项目文档库</w:t>
            </w:r>
          </w:p>
        </w:tc>
      </w:tr>
      <w:tr w:rsidR="006B27FC" w:rsidRPr="008B17CD" w14:paraId="1C571555" w14:textId="77777777">
        <w:tc>
          <w:tcPr>
            <w:tcW w:w="0" w:type="auto"/>
            <w:hideMark/>
          </w:tcPr>
          <w:p w14:paraId="7F877BB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CI-07</w:t>
            </w:r>
          </w:p>
        </w:tc>
        <w:tc>
          <w:tcPr>
            <w:tcW w:w="0" w:type="auto"/>
            <w:hideMark/>
          </w:tcPr>
          <w:p w14:paraId="0BA159E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前后端源代码</w:t>
            </w:r>
          </w:p>
        </w:tc>
        <w:tc>
          <w:tcPr>
            <w:tcW w:w="0" w:type="auto"/>
            <w:hideMark/>
          </w:tcPr>
          <w:p w14:paraId="480368C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研发资产</w:t>
            </w:r>
          </w:p>
        </w:tc>
        <w:tc>
          <w:tcPr>
            <w:tcW w:w="0" w:type="auto"/>
            <w:hideMark/>
          </w:tcPr>
          <w:p w14:paraId="45D6B2E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开发负责人</w:t>
            </w:r>
          </w:p>
        </w:tc>
        <w:tc>
          <w:tcPr>
            <w:tcW w:w="0" w:type="auto"/>
            <w:hideMark/>
          </w:tcPr>
          <w:p w14:paraId="5899BB8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迭代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发布基线</w:t>
            </w:r>
          </w:p>
        </w:tc>
        <w:tc>
          <w:tcPr>
            <w:tcW w:w="0" w:type="auto"/>
            <w:hideMark/>
          </w:tcPr>
          <w:p w14:paraId="1CBD118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代码仓库</w:t>
            </w:r>
          </w:p>
        </w:tc>
      </w:tr>
      <w:tr w:rsidR="006B27FC" w:rsidRPr="008B17CD" w14:paraId="63BD2859" w14:textId="77777777">
        <w:tc>
          <w:tcPr>
            <w:tcW w:w="0" w:type="auto"/>
            <w:hideMark/>
          </w:tcPr>
          <w:p w14:paraId="53DA1FD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CI-08</w:t>
            </w:r>
          </w:p>
        </w:tc>
        <w:tc>
          <w:tcPr>
            <w:tcW w:w="0" w:type="auto"/>
            <w:hideMark/>
          </w:tcPr>
          <w:p w14:paraId="720368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构建与部署脚本</w:t>
            </w:r>
          </w:p>
        </w:tc>
        <w:tc>
          <w:tcPr>
            <w:tcW w:w="0" w:type="auto"/>
            <w:hideMark/>
          </w:tcPr>
          <w:p w14:paraId="07D7313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研发资产</w:t>
            </w:r>
          </w:p>
        </w:tc>
        <w:tc>
          <w:tcPr>
            <w:tcW w:w="0" w:type="auto"/>
            <w:hideMark/>
          </w:tcPr>
          <w:p w14:paraId="658821A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DevOps</w:t>
            </w:r>
            <w:r w:rsidRPr="008B17CD">
              <w:rPr>
                <w:rFonts w:ascii="Times New Roman" w:hAnsi="Times New Roman"/>
              </w:rPr>
              <w:t>（王威霖）</w:t>
            </w:r>
          </w:p>
        </w:tc>
        <w:tc>
          <w:tcPr>
            <w:tcW w:w="0" w:type="auto"/>
            <w:hideMark/>
          </w:tcPr>
          <w:p w14:paraId="328034F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发布基线</w:t>
            </w:r>
          </w:p>
        </w:tc>
        <w:tc>
          <w:tcPr>
            <w:tcW w:w="0" w:type="auto"/>
            <w:hideMark/>
          </w:tcPr>
          <w:p w14:paraId="7B7C1EF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代码仓库</w:t>
            </w:r>
          </w:p>
        </w:tc>
      </w:tr>
      <w:tr w:rsidR="006B27FC" w:rsidRPr="008B17CD" w14:paraId="5121CBF5" w14:textId="77777777">
        <w:tc>
          <w:tcPr>
            <w:tcW w:w="0" w:type="auto"/>
            <w:hideMark/>
          </w:tcPr>
          <w:p w14:paraId="6AC1BB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CI-09</w:t>
            </w:r>
          </w:p>
        </w:tc>
        <w:tc>
          <w:tcPr>
            <w:tcW w:w="0" w:type="auto"/>
            <w:hideMark/>
          </w:tcPr>
          <w:p w14:paraId="254D3B7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环境配置模板</w:t>
            </w:r>
          </w:p>
        </w:tc>
        <w:tc>
          <w:tcPr>
            <w:tcW w:w="0" w:type="auto"/>
            <w:hideMark/>
          </w:tcPr>
          <w:p w14:paraId="1EEE7E2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配置资产</w:t>
            </w:r>
          </w:p>
        </w:tc>
        <w:tc>
          <w:tcPr>
            <w:tcW w:w="0" w:type="auto"/>
            <w:hideMark/>
          </w:tcPr>
          <w:p w14:paraId="3E6B3E3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DevOps</w:t>
            </w:r>
            <w:r w:rsidRPr="008B17CD">
              <w:rPr>
                <w:rFonts w:ascii="Times New Roman" w:hAnsi="Times New Roman"/>
              </w:rPr>
              <w:t>（王威霖）</w:t>
            </w:r>
          </w:p>
        </w:tc>
        <w:tc>
          <w:tcPr>
            <w:tcW w:w="0" w:type="auto"/>
            <w:hideMark/>
          </w:tcPr>
          <w:p w14:paraId="333DC0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发布基线</w:t>
            </w:r>
          </w:p>
        </w:tc>
        <w:tc>
          <w:tcPr>
            <w:tcW w:w="0" w:type="auto"/>
            <w:hideMark/>
          </w:tcPr>
          <w:p w14:paraId="6308513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配置库</w:t>
            </w:r>
          </w:p>
        </w:tc>
      </w:tr>
      <w:tr w:rsidR="006B27FC" w:rsidRPr="008B17CD" w14:paraId="4187A74F" w14:textId="77777777">
        <w:tc>
          <w:tcPr>
            <w:tcW w:w="0" w:type="auto"/>
            <w:hideMark/>
          </w:tcPr>
          <w:p w14:paraId="189A495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CI-10</w:t>
            </w:r>
          </w:p>
        </w:tc>
        <w:tc>
          <w:tcPr>
            <w:tcW w:w="0" w:type="auto"/>
            <w:hideMark/>
          </w:tcPr>
          <w:p w14:paraId="71FBCE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测试计划与测试用例</w:t>
            </w:r>
          </w:p>
        </w:tc>
        <w:tc>
          <w:tcPr>
            <w:tcW w:w="0" w:type="auto"/>
            <w:hideMark/>
          </w:tcPr>
          <w:p w14:paraId="6429B8F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测试资产</w:t>
            </w:r>
          </w:p>
        </w:tc>
        <w:tc>
          <w:tcPr>
            <w:tcW w:w="0" w:type="auto"/>
            <w:hideMark/>
          </w:tcPr>
          <w:p w14:paraId="2FAA495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测试负责人（李一鸣）</w:t>
            </w:r>
          </w:p>
        </w:tc>
        <w:tc>
          <w:tcPr>
            <w:tcW w:w="0" w:type="auto"/>
            <w:hideMark/>
          </w:tcPr>
          <w:p w14:paraId="32CBF4A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测试基线</w:t>
            </w:r>
          </w:p>
        </w:tc>
        <w:tc>
          <w:tcPr>
            <w:tcW w:w="0" w:type="auto"/>
            <w:hideMark/>
          </w:tcPr>
          <w:p w14:paraId="557696E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测试库</w:t>
            </w:r>
          </w:p>
        </w:tc>
      </w:tr>
      <w:tr w:rsidR="006B27FC" w:rsidRPr="008B17CD" w14:paraId="24D20556" w14:textId="77777777">
        <w:tc>
          <w:tcPr>
            <w:tcW w:w="0" w:type="auto"/>
            <w:hideMark/>
          </w:tcPr>
          <w:p w14:paraId="0C2A4C8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CI-11</w:t>
            </w:r>
          </w:p>
        </w:tc>
        <w:tc>
          <w:tcPr>
            <w:tcW w:w="0" w:type="auto"/>
            <w:hideMark/>
          </w:tcPr>
          <w:p w14:paraId="4DC7A8A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缺陷清单与测试报告</w:t>
            </w:r>
          </w:p>
        </w:tc>
        <w:tc>
          <w:tcPr>
            <w:tcW w:w="0" w:type="auto"/>
            <w:hideMark/>
          </w:tcPr>
          <w:p w14:paraId="7F9E941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测试资产</w:t>
            </w:r>
          </w:p>
        </w:tc>
        <w:tc>
          <w:tcPr>
            <w:tcW w:w="0" w:type="auto"/>
            <w:hideMark/>
          </w:tcPr>
          <w:p w14:paraId="01A42CB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测试负责人（李一鸣）</w:t>
            </w:r>
          </w:p>
        </w:tc>
        <w:tc>
          <w:tcPr>
            <w:tcW w:w="0" w:type="auto"/>
            <w:hideMark/>
          </w:tcPr>
          <w:p w14:paraId="12554E9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验收基线</w:t>
            </w:r>
          </w:p>
        </w:tc>
        <w:tc>
          <w:tcPr>
            <w:tcW w:w="0" w:type="auto"/>
            <w:hideMark/>
          </w:tcPr>
          <w:p w14:paraId="6DB3C67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测试库</w:t>
            </w:r>
          </w:p>
        </w:tc>
      </w:tr>
      <w:tr w:rsidR="006B27FC" w:rsidRPr="008B17CD" w14:paraId="6380E6B4" w14:textId="77777777">
        <w:tc>
          <w:tcPr>
            <w:tcW w:w="0" w:type="auto"/>
            <w:hideMark/>
          </w:tcPr>
          <w:p w14:paraId="2823695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CI-12</w:t>
            </w:r>
          </w:p>
        </w:tc>
        <w:tc>
          <w:tcPr>
            <w:tcW w:w="0" w:type="auto"/>
            <w:hideMark/>
          </w:tcPr>
          <w:p w14:paraId="718E0CA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发布包（前端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后端</w:t>
            </w:r>
            <w:r w:rsidRPr="008B17CD">
              <w:rPr>
                <w:rFonts w:ascii="Times New Roman" w:hAnsi="Times New Roman"/>
              </w:rPr>
              <w:t>/SQL</w:t>
            </w:r>
            <w:r w:rsidRPr="008B17CD">
              <w:rPr>
                <w:rFonts w:ascii="Times New Roman" w:hAnsi="Times New Roman"/>
              </w:rPr>
              <w:t>）</w:t>
            </w:r>
          </w:p>
        </w:tc>
        <w:tc>
          <w:tcPr>
            <w:tcW w:w="0" w:type="auto"/>
            <w:hideMark/>
          </w:tcPr>
          <w:p w14:paraId="7188EDE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发布资产</w:t>
            </w:r>
          </w:p>
        </w:tc>
        <w:tc>
          <w:tcPr>
            <w:tcW w:w="0" w:type="auto"/>
            <w:hideMark/>
          </w:tcPr>
          <w:p w14:paraId="2D1CE6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DevOps</w:t>
            </w:r>
            <w:r w:rsidRPr="008B17CD">
              <w:rPr>
                <w:rFonts w:ascii="Times New Roman" w:hAnsi="Times New Roman"/>
              </w:rPr>
              <w:t>（王威霖）</w:t>
            </w:r>
          </w:p>
        </w:tc>
        <w:tc>
          <w:tcPr>
            <w:tcW w:w="0" w:type="auto"/>
            <w:hideMark/>
          </w:tcPr>
          <w:p w14:paraId="48CC65F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发布基线</w:t>
            </w:r>
          </w:p>
        </w:tc>
        <w:tc>
          <w:tcPr>
            <w:tcW w:w="0" w:type="auto"/>
            <w:hideMark/>
          </w:tcPr>
          <w:p w14:paraId="647124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发布库</w:t>
            </w:r>
          </w:p>
        </w:tc>
      </w:tr>
      <w:tr w:rsidR="006B27FC" w:rsidRPr="008B17CD" w14:paraId="2BD46CEB" w14:textId="77777777">
        <w:tc>
          <w:tcPr>
            <w:tcW w:w="0" w:type="auto"/>
            <w:hideMark/>
          </w:tcPr>
          <w:p w14:paraId="631F7B6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CI-13</w:t>
            </w:r>
          </w:p>
        </w:tc>
        <w:tc>
          <w:tcPr>
            <w:tcW w:w="0" w:type="auto"/>
            <w:hideMark/>
          </w:tcPr>
          <w:p w14:paraId="49CD18F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用户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管理员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部署手册</w:t>
            </w:r>
          </w:p>
        </w:tc>
        <w:tc>
          <w:tcPr>
            <w:tcW w:w="0" w:type="auto"/>
            <w:hideMark/>
          </w:tcPr>
          <w:p w14:paraId="5C43CF0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交付文档</w:t>
            </w:r>
          </w:p>
        </w:tc>
        <w:tc>
          <w:tcPr>
            <w:tcW w:w="0" w:type="auto"/>
            <w:hideMark/>
          </w:tcPr>
          <w:p w14:paraId="306A908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文档管理（孙谋）</w:t>
            </w:r>
          </w:p>
        </w:tc>
        <w:tc>
          <w:tcPr>
            <w:tcW w:w="0" w:type="auto"/>
            <w:hideMark/>
          </w:tcPr>
          <w:p w14:paraId="033708A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验收基线</w:t>
            </w:r>
          </w:p>
        </w:tc>
        <w:tc>
          <w:tcPr>
            <w:tcW w:w="0" w:type="auto"/>
            <w:hideMark/>
          </w:tcPr>
          <w:p w14:paraId="715382F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项目文档库</w:t>
            </w:r>
          </w:p>
        </w:tc>
      </w:tr>
      <w:tr w:rsidR="006B27FC" w:rsidRPr="008B17CD" w14:paraId="231081DF" w14:textId="77777777">
        <w:tc>
          <w:tcPr>
            <w:tcW w:w="0" w:type="auto"/>
            <w:hideMark/>
          </w:tcPr>
          <w:p w14:paraId="0F63317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CI-14</w:t>
            </w:r>
          </w:p>
        </w:tc>
        <w:tc>
          <w:tcPr>
            <w:tcW w:w="0" w:type="auto"/>
            <w:hideMark/>
          </w:tcPr>
          <w:p w14:paraId="6B6E52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验收资料包</w:t>
            </w:r>
          </w:p>
        </w:tc>
        <w:tc>
          <w:tcPr>
            <w:tcW w:w="0" w:type="auto"/>
            <w:hideMark/>
          </w:tcPr>
          <w:p w14:paraId="0251FE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验收文档</w:t>
            </w:r>
          </w:p>
        </w:tc>
        <w:tc>
          <w:tcPr>
            <w:tcW w:w="0" w:type="auto"/>
            <w:hideMark/>
          </w:tcPr>
          <w:p w14:paraId="1EA602B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PM/</w:t>
            </w: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文档</w:t>
            </w:r>
          </w:p>
        </w:tc>
        <w:tc>
          <w:tcPr>
            <w:tcW w:w="0" w:type="auto"/>
            <w:hideMark/>
          </w:tcPr>
          <w:p w14:paraId="61C2AB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验收基线</w:t>
            </w:r>
          </w:p>
        </w:tc>
        <w:tc>
          <w:tcPr>
            <w:tcW w:w="0" w:type="auto"/>
            <w:hideMark/>
          </w:tcPr>
          <w:p w14:paraId="042BE58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项目文档库</w:t>
            </w:r>
          </w:p>
        </w:tc>
      </w:tr>
    </w:tbl>
    <w:p w14:paraId="79766FA0" w14:textId="77777777" w:rsidR="00946CC0" w:rsidRPr="008B17CD" w:rsidRDefault="006D62E0" w:rsidP="00946CC0">
      <w:pPr>
        <w:pStyle w:val="03-"/>
        <w:spacing w:before="156"/>
        <w:rPr>
          <w:rFonts w:ascii="Times New Roman"/>
        </w:rPr>
      </w:pPr>
      <w:bookmarkStart w:id="189" w:name="_Toc227099963"/>
      <w:bookmarkStart w:id="190" w:name="_Toc227538587"/>
      <w:r w:rsidRPr="008B17CD">
        <w:rPr>
          <w:rFonts w:ascii="Times New Roman"/>
        </w:rPr>
        <w:t xml:space="preserve">10.2 </w:t>
      </w:r>
      <w:r w:rsidRPr="008B17CD">
        <w:rPr>
          <w:rFonts w:ascii="Times New Roman"/>
        </w:rPr>
        <w:t>版本与基线管理</w:t>
      </w:r>
      <w:bookmarkStart w:id="191" w:name="_Toc227099964"/>
      <w:bookmarkEnd w:id="189"/>
      <w:bookmarkEnd w:id="190"/>
    </w:p>
    <w:p w14:paraId="2B3971B6" w14:textId="5C7E6F08" w:rsidR="006D62E0" w:rsidRPr="008B17CD" w:rsidRDefault="006D62E0" w:rsidP="00946CC0">
      <w:pPr>
        <w:pStyle w:val="01-"/>
        <w:ind w:firstLine="480"/>
      </w:pPr>
      <w:r w:rsidRPr="008B17CD">
        <w:t>基线类型与冻结节点</w:t>
      </w:r>
      <w:bookmarkEnd w:id="19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686"/>
        <w:gridCol w:w="3156"/>
        <w:gridCol w:w="2526"/>
      </w:tblGrid>
      <w:tr w:rsidR="006B27FC" w:rsidRPr="008B17CD" w14:paraId="6E494B72" w14:textId="77777777">
        <w:tc>
          <w:tcPr>
            <w:tcW w:w="0" w:type="auto"/>
            <w:hideMark/>
          </w:tcPr>
          <w:p w14:paraId="55CC176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基线类型</w:t>
            </w:r>
          </w:p>
        </w:tc>
        <w:tc>
          <w:tcPr>
            <w:tcW w:w="0" w:type="auto"/>
            <w:hideMark/>
          </w:tcPr>
          <w:p w14:paraId="11A9A9E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冻结时机</w:t>
            </w:r>
          </w:p>
        </w:tc>
        <w:tc>
          <w:tcPr>
            <w:tcW w:w="0" w:type="auto"/>
            <w:hideMark/>
          </w:tcPr>
          <w:p w14:paraId="34E899B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包含内容</w:t>
            </w:r>
          </w:p>
        </w:tc>
        <w:tc>
          <w:tcPr>
            <w:tcW w:w="0" w:type="auto"/>
            <w:hideMark/>
          </w:tcPr>
          <w:p w14:paraId="5A5E49F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解冻方式</w:t>
            </w:r>
          </w:p>
        </w:tc>
      </w:tr>
      <w:tr w:rsidR="006B27FC" w:rsidRPr="008B17CD" w14:paraId="301B57CB" w14:textId="77777777">
        <w:tc>
          <w:tcPr>
            <w:tcW w:w="0" w:type="auto"/>
            <w:hideMark/>
          </w:tcPr>
          <w:p w14:paraId="0CE03A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需求基线</w:t>
            </w:r>
          </w:p>
        </w:tc>
        <w:tc>
          <w:tcPr>
            <w:tcW w:w="0" w:type="auto"/>
            <w:hideMark/>
          </w:tcPr>
          <w:p w14:paraId="113B4FD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需求评审通过后</w:t>
            </w:r>
          </w:p>
        </w:tc>
        <w:tc>
          <w:tcPr>
            <w:tcW w:w="0" w:type="auto"/>
            <w:hideMark/>
          </w:tcPr>
          <w:p w14:paraId="2B72AE6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SRS</w:t>
            </w:r>
            <w:r w:rsidRPr="008B17CD">
              <w:rPr>
                <w:rFonts w:ascii="Times New Roman" w:hAnsi="Times New Roman"/>
              </w:rPr>
              <w:t>、</w:t>
            </w:r>
            <w:r w:rsidRPr="008B17CD">
              <w:rPr>
                <w:rFonts w:ascii="Times New Roman" w:hAnsi="Times New Roman"/>
              </w:rPr>
              <w:t>RTM</w:t>
            </w:r>
            <w:r w:rsidRPr="008B17CD">
              <w:rPr>
                <w:rFonts w:ascii="Times New Roman" w:hAnsi="Times New Roman"/>
              </w:rPr>
              <w:t>、需求评审纪要</w:t>
            </w:r>
          </w:p>
        </w:tc>
        <w:tc>
          <w:tcPr>
            <w:tcW w:w="0" w:type="auto"/>
            <w:hideMark/>
          </w:tcPr>
          <w:p w14:paraId="6999108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仅可通过</w:t>
            </w:r>
            <w:r w:rsidRPr="008B17CD">
              <w:rPr>
                <w:rFonts w:ascii="Times New Roman" w:hAnsi="Times New Roman"/>
              </w:rPr>
              <w:t>CCB</w:t>
            </w:r>
            <w:r w:rsidRPr="008B17CD">
              <w:rPr>
                <w:rFonts w:ascii="Times New Roman" w:hAnsi="Times New Roman"/>
              </w:rPr>
              <w:t>变更</w:t>
            </w:r>
          </w:p>
        </w:tc>
      </w:tr>
      <w:tr w:rsidR="006B27FC" w:rsidRPr="008B17CD" w14:paraId="4EB2B167" w14:textId="77777777">
        <w:tc>
          <w:tcPr>
            <w:tcW w:w="0" w:type="auto"/>
            <w:hideMark/>
          </w:tcPr>
          <w:p w14:paraId="2403D74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设计基线</w:t>
            </w:r>
          </w:p>
        </w:tc>
        <w:tc>
          <w:tcPr>
            <w:tcW w:w="0" w:type="auto"/>
            <w:hideMark/>
          </w:tcPr>
          <w:p w14:paraId="42673C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设计评审通过后</w:t>
            </w:r>
          </w:p>
        </w:tc>
        <w:tc>
          <w:tcPr>
            <w:tcW w:w="0" w:type="auto"/>
            <w:hideMark/>
          </w:tcPr>
          <w:p w14:paraId="0D7D563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数据库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接口设计文档</w:t>
            </w:r>
          </w:p>
        </w:tc>
        <w:tc>
          <w:tcPr>
            <w:tcW w:w="0" w:type="auto"/>
            <w:hideMark/>
          </w:tcPr>
          <w:p w14:paraId="1C60F56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仅可通过</w:t>
            </w:r>
            <w:r w:rsidRPr="008B17CD">
              <w:rPr>
                <w:rFonts w:ascii="Times New Roman" w:hAnsi="Times New Roman"/>
              </w:rPr>
              <w:t>CCB</w:t>
            </w:r>
            <w:r w:rsidRPr="008B17CD">
              <w:rPr>
                <w:rFonts w:ascii="Times New Roman" w:hAnsi="Times New Roman"/>
              </w:rPr>
              <w:t>变更</w:t>
            </w:r>
          </w:p>
        </w:tc>
      </w:tr>
      <w:tr w:rsidR="006B27FC" w:rsidRPr="008B17CD" w14:paraId="2FD7030B" w14:textId="77777777">
        <w:tc>
          <w:tcPr>
            <w:tcW w:w="0" w:type="auto"/>
            <w:hideMark/>
          </w:tcPr>
          <w:p w14:paraId="384C9F7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测试基线</w:t>
            </w:r>
          </w:p>
        </w:tc>
        <w:tc>
          <w:tcPr>
            <w:tcW w:w="0" w:type="auto"/>
            <w:hideMark/>
          </w:tcPr>
          <w:p w14:paraId="6E8EC3B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测试准备评审后</w:t>
            </w:r>
          </w:p>
        </w:tc>
        <w:tc>
          <w:tcPr>
            <w:tcW w:w="0" w:type="auto"/>
            <w:hideMark/>
          </w:tcPr>
          <w:p w14:paraId="75F8213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测试计划、用例、测试数据方案</w:t>
            </w:r>
          </w:p>
        </w:tc>
        <w:tc>
          <w:tcPr>
            <w:tcW w:w="0" w:type="auto"/>
            <w:hideMark/>
          </w:tcPr>
          <w:p w14:paraId="4B2043D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缺陷驱动微调需登记</w:t>
            </w:r>
          </w:p>
        </w:tc>
      </w:tr>
      <w:tr w:rsidR="006B27FC" w:rsidRPr="008B17CD" w14:paraId="0012644A" w14:textId="77777777">
        <w:tc>
          <w:tcPr>
            <w:tcW w:w="0" w:type="auto"/>
            <w:hideMark/>
          </w:tcPr>
          <w:p w14:paraId="669C8D7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发布基线</w:t>
            </w:r>
          </w:p>
        </w:tc>
        <w:tc>
          <w:tcPr>
            <w:tcW w:w="0" w:type="auto"/>
            <w:hideMark/>
          </w:tcPr>
          <w:p w14:paraId="1EEC11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发布准入通过后</w:t>
            </w:r>
          </w:p>
        </w:tc>
        <w:tc>
          <w:tcPr>
            <w:tcW w:w="0" w:type="auto"/>
            <w:hideMark/>
          </w:tcPr>
          <w:p w14:paraId="616B449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发布包、部署脚本、配置模板</w:t>
            </w:r>
          </w:p>
        </w:tc>
        <w:tc>
          <w:tcPr>
            <w:tcW w:w="0" w:type="auto"/>
            <w:hideMark/>
          </w:tcPr>
          <w:p w14:paraId="6B3234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紧急修复需走热修流程</w:t>
            </w:r>
          </w:p>
        </w:tc>
      </w:tr>
      <w:tr w:rsidR="006B27FC" w:rsidRPr="008B17CD" w14:paraId="74D32ABA" w14:textId="77777777">
        <w:tc>
          <w:tcPr>
            <w:tcW w:w="0" w:type="auto"/>
            <w:hideMark/>
          </w:tcPr>
          <w:p w14:paraId="5C9E15F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验收基线</w:t>
            </w:r>
          </w:p>
        </w:tc>
        <w:tc>
          <w:tcPr>
            <w:tcW w:w="0" w:type="auto"/>
            <w:hideMark/>
          </w:tcPr>
          <w:p w14:paraId="37BD8F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</w:t>
            </w:r>
            <w:proofErr w:type="gramStart"/>
            <w:r w:rsidRPr="008B17CD">
              <w:rPr>
                <w:rFonts w:ascii="Times New Roman" w:hAnsi="Times New Roman"/>
              </w:rPr>
              <w:t>前资料</w:t>
            </w:r>
            <w:proofErr w:type="gramEnd"/>
            <w:r w:rsidRPr="008B17CD">
              <w:rPr>
                <w:rFonts w:ascii="Times New Roman" w:hAnsi="Times New Roman"/>
              </w:rPr>
              <w:t>冻结</w:t>
            </w:r>
          </w:p>
        </w:tc>
        <w:tc>
          <w:tcPr>
            <w:tcW w:w="0" w:type="auto"/>
            <w:hideMark/>
          </w:tcPr>
          <w:p w14:paraId="7E3A08F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验收用例、报告、交付清单</w:t>
            </w:r>
          </w:p>
        </w:tc>
        <w:tc>
          <w:tcPr>
            <w:tcW w:w="0" w:type="auto"/>
            <w:hideMark/>
          </w:tcPr>
          <w:p w14:paraId="1377C52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验收问题整改后更新版本</w:t>
            </w:r>
          </w:p>
        </w:tc>
      </w:tr>
    </w:tbl>
    <w:p w14:paraId="149B90A6" w14:textId="77777777" w:rsidR="006D62E0" w:rsidRPr="008B17CD" w:rsidRDefault="006D62E0" w:rsidP="00CC1CCC">
      <w:pPr>
        <w:pStyle w:val="03-"/>
        <w:spacing w:before="156"/>
        <w:rPr>
          <w:rFonts w:ascii="Times New Roman"/>
        </w:rPr>
      </w:pPr>
      <w:bookmarkStart w:id="192" w:name="_Toc227099965"/>
      <w:bookmarkStart w:id="193" w:name="_Toc227538588"/>
      <w:r w:rsidRPr="008B17CD">
        <w:rPr>
          <w:rFonts w:ascii="Times New Roman"/>
        </w:rPr>
        <w:t xml:space="preserve">10.3 </w:t>
      </w:r>
      <w:r w:rsidRPr="008B17CD">
        <w:rPr>
          <w:rFonts w:ascii="Times New Roman"/>
        </w:rPr>
        <w:t>变更控制流程（</w:t>
      </w:r>
      <w:r w:rsidRPr="008B17CD">
        <w:rPr>
          <w:rFonts w:ascii="Times New Roman"/>
        </w:rPr>
        <w:t>CCB</w:t>
      </w:r>
      <w:r w:rsidRPr="008B17CD">
        <w:rPr>
          <w:rFonts w:ascii="Times New Roman"/>
        </w:rPr>
        <w:t>）</w:t>
      </w:r>
      <w:bookmarkEnd w:id="192"/>
      <w:bookmarkEnd w:id="193"/>
    </w:p>
    <w:p w14:paraId="2F08E01C" w14:textId="77777777" w:rsidR="006D62E0" w:rsidRPr="008B17CD" w:rsidRDefault="006D62E0" w:rsidP="00CC1CCC">
      <w:pPr>
        <w:pStyle w:val="04-"/>
        <w:spacing w:before="156"/>
        <w:rPr>
          <w:rFonts w:ascii="Times New Roman"/>
        </w:rPr>
      </w:pPr>
      <w:bookmarkStart w:id="194" w:name="_Toc227099966"/>
      <w:bookmarkStart w:id="195" w:name="_Toc227538589"/>
      <w:r w:rsidRPr="008B17CD">
        <w:rPr>
          <w:rFonts w:ascii="Times New Roman"/>
        </w:rPr>
        <w:t>10.3.1 CCB</w:t>
      </w:r>
      <w:r w:rsidRPr="008B17CD">
        <w:rPr>
          <w:rFonts w:ascii="Times New Roman"/>
        </w:rPr>
        <w:t>组织建议</w:t>
      </w:r>
      <w:bookmarkEnd w:id="194"/>
      <w:bookmarkEnd w:id="195"/>
    </w:p>
    <w:p w14:paraId="028A67AB" w14:textId="77777777" w:rsidR="006D62E0" w:rsidRPr="008B17CD" w:rsidRDefault="006D62E0" w:rsidP="00CC1CCC">
      <w:pPr>
        <w:pStyle w:val="01-"/>
        <w:ind w:firstLine="480"/>
      </w:pPr>
      <w:r w:rsidRPr="008B17CD">
        <w:t>主任：项目经理（朱写）</w:t>
      </w:r>
    </w:p>
    <w:p w14:paraId="12B7C844" w14:textId="77777777" w:rsidR="006D62E0" w:rsidRPr="008B17CD" w:rsidRDefault="006D62E0" w:rsidP="00CC1CCC">
      <w:pPr>
        <w:pStyle w:val="01-"/>
        <w:ind w:firstLine="480"/>
      </w:pPr>
      <w:r w:rsidRPr="008B17CD">
        <w:t>成员：</w:t>
      </w:r>
      <w:r w:rsidRPr="008B17CD">
        <w:t>BA</w:t>
      </w:r>
      <w:r w:rsidRPr="008B17CD">
        <w:t>（金青宏）、架构负责人（曹彭博）、测试负责人（李一鸣）、</w:t>
      </w:r>
      <w:r w:rsidRPr="008B17CD">
        <w:t>DevOps</w:t>
      </w:r>
      <w:r w:rsidRPr="008B17CD">
        <w:t>（王威霖）</w:t>
      </w:r>
    </w:p>
    <w:p w14:paraId="1FE8EC1B" w14:textId="77777777" w:rsidR="00B92CE4" w:rsidRPr="008B17CD" w:rsidRDefault="006D62E0" w:rsidP="00B92CE4">
      <w:pPr>
        <w:pStyle w:val="01-"/>
        <w:ind w:firstLine="480"/>
      </w:pPr>
      <w:r w:rsidRPr="008B17CD">
        <w:t>甲方参与：对影响范围、验收口径、工期成本的变更，需甲方代表参与</w:t>
      </w:r>
      <w:bookmarkStart w:id="196" w:name="_Toc227099967"/>
    </w:p>
    <w:p w14:paraId="72729AE6" w14:textId="45B68BC5" w:rsidR="006D62E0" w:rsidRPr="008B17CD" w:rsidRDefault="006D62E0" w:rsidP="00B92CE4">
      <w:pPr>
        <w:pStyle w:val="01-"/>
        <w:ind w:firstLineChars="0" w:firstLine="0"/>
      </w:pPr>
      <w:r w:rsidRPr="008B17CD">
        <w:t>变更控制流程</w:t>
      </w:r>
      <w:bookmarkEnd w:id="196"/>
      <w:r w:rsidR="00B92CE4" w:rsidRPr="008B17CD">
        <w:t>：</w:t>
      </w:r>
    </w:p>
    <w:p w14:paraId="31AD5F0B" w14:textId="77777777" w:rsidR="006D62E0" w:rsidRPr="008B17CD" w:rsidRDefault="006D62E0" w:rsidP="00CC1CCC">
      <w:pPr>
        <w:pStyle w:val="01-"/>
        <w:numPr>
          <w:ilvl w:val="0"/>
          <w:numId w:val="148"/>
        </w:numPr>
        <w:ind w:firstLineChars="0"/>
      </w:pPr>
      <w:r w:rsidRPr="008B17CD">
        <w:t>提出申请：提交《项目变更单》（说明变更原因、内容、紧急度）。</w:t>
      </w:r>
    </w:p>
    <w:p w14:paraId="6323FBA4" w14:textId="77777777" w:rsidR="006D62E0" w:rsidRPr="008B17CD" w:rsidRDefault="006D62E0" w:rsidP="00CC1CCC">
      <w:pPr>
        <w:pStyle w:val="01-"/>
        <w:numPr>
          <w:ilvl w:val="0"/>
          <w:numId w:val="148"/>
        </w:numPr>
        <w:ind w:firstLineChars="0"/>
      </w:pPr>
      <w:r w:rsidRPr="008B17CD">
        <w:lastRenderedPageBreak/>
        <w:t>影响分析：评估对范围、进度、成本、质量、风险、合同条款的影响。</w:t>
      </w:r>
    </w:p>
    <w:p w14:paraId="7679A9D4" w14:textId="77777777" w:rsidR="006D62E0" w:rsidRPr="008B17CD" w:rsidRDefault="006D62E0" w:rsidP="00CC1CCC">
      <w:pPr>
        <w:pStyle w:val="01-"/>
        <w:numPr>
          <w:ilvl w:val="0"/>
          <w:numId w:val="148"/>
        </w:numPr>
        <w:ind w:firstLineChars="0"/>
      </w:pPr>
      <w:r w:rsidRPr="008B17CD">
        <w:t>评审决策：</w:t>
      </w:r>
      <w:r w:rsidRPr="008B17CD">
        <w:t>CCB</w:t>
      </w:r>
      <w:r w:rsidRPr="008B17CD">
        <w:t>审批（通过</w:t>
      </w:r>
      <w:r w:rsidRPr="008B17CD">
        <w:t>/</w:t>
      </w:r>
      <w:r w:rsidRPr="008B17CD">
        <w:t>拒绝</w:t>
      </w:r>
      <w:r w:rsidRPr="008B17CD">
        <w:t>/</w:t>
      </w:r>
      <w:r w:rsidRPr="008B17CD">
        <w:t>延期</w:t>
      </w:r>
      <w:r w:rsidRPr="008B17CD">
        <w:t>/</w:t>
      </w:r>
      <w:r w:rsidRPr="008B17CD">
        <w:t>条件通过）。</w:t>
      </w:r>
    </w:p>
    <w:p w14:paraId="34750F65" w14:textId="77777777" w:rsidR="006D62E0" w:rsidRPr="008B17CD" w:rsidRDefault="006D62E0" w:rsidP="00CC1CCC">
      <w:pPr>
        <w:pStyle w:val="01-"/>
        <w:numPr>
          <w:ilvl w:val="0"/>
          <w:numId w:val="148"/>
        </w:numPr>
        <w:ind w:firstLineChars="0"/>
      </w:pPr>
      <w:r w:rsidRPr="008B17CD">
        <w:t>实施变更：按批准方案执行，并更新相关</w:t>
      </w:r>
      <w:r w:rsidRPr="008B17CD">
        <w:t>CI</w:t>
      </w:r>
      <w:r w:rsidRPr="008B17CD">
        <w:t>与基线。</w:t>
      </w:r>
    </w:p>
    <w:p w14:paraId="09DC6665" w14:textId="77777777" w:rsidR="006D62E0" w:rsidRPr="008B17CD" w:rsidRDefault="006D62E0" w:rsidP="00CC1CCC">
      <w:pPr>
        <w:pStyle w:val="01-"/>
        <w:numPr>
          <w:ilvl w:val="0"/>
          <w:numId w:val="148"/>
        </w:numPr>
        <w:ind w:firstLineChars="0"/>
      </w:pPr>
      <w:r w:rsidRPr="008B17CD">
        <w:t>验证关闭：测试验证变更结果，记录关闭意见并归档。</w:t>
      </w:r>
    </w:p>
    <w:p w14:paraId="6750D5DB" w14:textId="781A3E22" w:rsidR="006D62E0" w:rsidRPr="008B17CD" w:rsidRDefault="006D62E0" w:rsidP="00CC1CCC">
      <w:pPr>
        <w:pStyle w:val="04-"/>
        <w:spacing w:before="156"/>
        <w:rPr>
          <w:rFonts w:ascii="Times New Roman"/>
        </w:rPr>
      </w:pPr>
      <w:bookmarkStart w:id="197" w:name="_Toc227099968"/>
      <w:bookmarkStart w:id="198" w:name="_Toc227538590"/>
      <w:r w:rsidRPr="008B17CD">
        <w:rPr>
          <w:rFonts w:ascii="Times New Roman"/>
        </w:rPr>
        <w:t>10.3.</w:t>
      </w:r>
      <w:r w:rsidR="00B92CE4" w:rsidRPr="008B17CD">
        <w:rPr>
          <w:rFonts w:ascii="Times New Roman"/>
        </w:rPr>
        <w:t>2</w:t>
      </w:r>
      <w:r w:rsidRPr="008B17CD">
        <w:rPr>
          <w:rFonts w:ascii="Times New Roman"/>
        </w:rPr>
        <w:t xml:space="preserve"> </w:t>
      </w:r>
      <w:r w:rsidRPr="008B17CD">
        <w:rPr>
          <w:rFonts w:ascii="Times New Roman"/>
        </w:rPr>
        <w:t>变更分类与处理时限</w:t>
      </w:r>
      <w:bookmarkEnd w:id="197"/>
      <w:bookmarkEnd w:id="19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007"/>
        <w:gridCol w:w="1529"/>
        <w:gridCol w:w="3169"/>
      </w:tblGrid>
      <w:tr w:rsidR="006B27FC" w:rsidRPr="008B17CD" w14:paraId="66BFB98D" w14:textId="77777777">
        <w:tc>
          <w:tcPr>
            <w:tcW w:w="1242" w:type="dxa"/>
            <w:hideMark/>
          </w:tcPr>
          <w:p w14:paraId="23290FF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变更类型</w:t>
            </w:r>
          </w:p>
        </w:tc>
        <w:tc>
          <w:tcPr>
            <w:tcW w:w="3007" w:type="dxa"/>
            <w:hideMark/>
          </w:tcPr>
          <w:p w14:paraId="7957708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示例</w:t>
            </w:r>
          </w:p>
        </w:tc>
        <w:tc>
          <w:tcPr>
            <w:tcW w:w="1529" w:type="dxa"/>
            <w:hideMark/>
          </w:tcPr>
          <w:p w14:paraId="2A8471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评审时限</w:t>
            </w:r>
          </w:p>
        </w:tc>
        <w:tc>
          <w:tcPr>
            <w:tcW w:w="3169" w:type="dxa"/>
            <w:hideMark/>
          </w:tcPr>
          <w:p w14:paraId="360B336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审批级别</w:t>
            </w:r>
          </w:p>
        </w:tc>
      </w:tr>
      <w:tr w:rsidR="006B27FC" w:rsidRPr="008B17CD" w14:paraId="77B30974" w14:textId="77777777">
        <w:tc>
          <w:tcPr>
            <w:tcW w:w="1242" w:type="dxa"/>
            <w:hideMark/>
          </w:tcPr>
          <w:p w14:paraId="643E4CD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紧急变更</w:t>
            </w:r>
          </w:p>
        </w:tc>
        <w:tc>
          <w:tcPr>
            <w:tcW w:w="3007" w:type="dxa"/>
            <w:hideMark/>
          </w:tcPr>
          <w:p w14:paraId="451675D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生产阻断、严重安全漏洞修复</w:t>
            </w:r>
          </w:p>
        </w:tc>
        <w:tc>
          <w:tcPr>
            <w:tcW w:w="1529" w:type="dxa"/>
            <w:hideMark/>
          </w:tcPr>
          <w:p w14:paraId="09B2EF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24</w:t>
            </w:r>
            <w:r w:rsidRPr="008B17CD">
              <w:rPr>
                <w:rFonts w:ascii="Times New Roman" w:hAnsi="Times New Roman"/>
              </w:rPr>
              <w:t>小时内</w:t>
            </w:r>
          </w:p>
        </w:tc>
        <w:tc>
          <w:tcPr>
            <w:tcW w:w="3169" w:type="dxa"/>
            <w:hideMark/>
          </w:tcPr>
          <w:p w14:paraId="3098F9C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PM+</w:t>
            </w:r>
            <w:r w:rsidRPr="008B17CD">
              <w:rPr>
                <w:rFonts w:ascii="Times New Roman" w:hAnsi="Times New Roman"/>
              </w:rPr>
              <w:t>技术负责人快速审批，事后补录</w:t>
            </w:r>
          </w:p>
        </w:tc>
      </w:tr>
      <w:tr w:rsidR="006B27FC" w:rsidRPr="008B17CD" w14:paraId="0A00A388" w14:textId="77777777">
        <w:tc>
          <w:tcPr>
            <w:tcW w:w="1242" w:type="dxa"/>
            <w:hideMark/>
          </w:tcPr>
          <w:p w14:paraId="2A7E8FE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重要变更</w:t>
            </w:r>
          </w:p>
        </w:tc>
        <w:tc>
          <w:tcPr>
            <w:tcW w:w="3007" w:type="dxa"/>
            <w:hideMark/>
          </w:tcPr>
          <w:p w14:paraId="5462F54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影响里程碑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成本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范围的需求调整</w:t>
            </w:r>
          </w:p>
        </w:tc>
        <w:tc>
          <w:tcPr>
            <w:tcW w:w="1529" w:type="dxa"/>
            <w:hideMark/>
          </w:tcPr>
          <w:p w14:paraId="736830E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</w:t>
            </w:r>
            <w:r w:rsidRPr="008B17CD">
              <w:rPr>
                <w:rFonts w:ascii="Times New Roman" w:hAnsi="Times New Roman"/>
              </w:rPr>
              <w:t>个工作日内</w:t>
            </w:r>
          </w:p>
        </w:tc>
        <w:tc>
          <w:tcPr>
            <w:tcW w:w="3169" w:type="dxa"/>
            <w:hideMark/>
          </w:tcPr>
          <w:p w14:paraId="7F2A04A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CCB</w:t>
            </w:r>
            <w:r w:rsidRPr="008B17CD">
              <w:rPr>
                <w:rFonts w:ascii="Times New Roman" w:hAnsi="Times New Roman"/>
              </w:rPr>
              <w:t>正式评审</w:t>
            </w:r>
            <w:r w:rsidRPr="008B17CD">
              <w:rPr>
                <w:rFonts w:ascii="Times New Roman" w:hAnsi="Times New Roman"/>
              </w:rPr>
              <w:t xml:space="preserve"> + </w:t>
            </w:r>
            <w:r w:rsidRPr="008B17CD">
              <w:rPr>
                <w:rFonts w:ascii="Times New Roman" w:hAnsi="Times New Roman"/>
              </w:rPr>
              <w:t>甲方确认</w:t>
            </w:r>
          </w:p>
        </w:tc>
      </w:tr>
      <w:tr w:rsidR="006B27FC" w:rsidRPr="008B17CD" w14:paraId="141E2FB7" w14:textId="77777777">
        <w:tc>
          <w:tcPr>
            <w:tcW w:w="1242" w:type="dxa"/>
            <w:hideMark/>
          </w:tcPr>
          <w:p w14:paraId="558E427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一般变更</w:t>
            </w:r>
          </w:p>
        </w:tc>
        <w:tc>
          <w:tcPr>
            <w:tcW w:w="3007" w:type="dxa"/>
            <w:hideMark/>
          </w:tcPr>
          <w:p w14:paraId="4D97BF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文档优化、小范围逻辑调整</w:t>
            </w:r>
          </w:p>
        </w:tc>
        <w:tc>
          <w:tcPr>
            <w:tcW w:w="1529" w:type="dxa"/>
            <w:hideMark/>
          </w:tcPr>
          <w:p w14:paraId="5189DD1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</w:t>
            </w:r>
            <w:r w:rsidRPr="008B17CD">
              <w:rPr>
                <w:rFonts w:ascii="Times New Roman" w:hAnsi="Times New Roman"/>
              </w:rPr>
              <w:t>个工作日内</w:t>
            </w:r>
          </w:p>
        </w:tc>
        <w:tc>
          <w:tcPr>
            <w:tcW w:w="3169" w:type="dxa"/>
            <w:hideMark/>
          </w:tcPr>
          <w:p w14:paraId="30F3CD7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CCB</w:t>
            </w:r>
            <w:r w:rsidRPr="008B17CD">
              <w:rPr>
                <w:rFonts w:ascii="Times New Roman" w:hAnsi="Times New Roman"/>
              </w:rPr>
              <w:t>简化评审</w:t>
            </w:r>
          </w:p>
        </w:tc>
      </w:tr>
    </w:tbl>
    <w:p w14:paraId="49AEEE33" w14:textId="77777777" w:rsidR="006D62E0" w:rsidRPr="008B17CD" w:rsidRDefault="006D62E0" w:rsidP="00CC1CCC">
      <w:pPr>
        <w:pStyle w:val="03-"/>
        <w:spacing w:before="156"/>
        <w:rPr>
          <w:rFonts w:ascii="Times New Roman"/>
        </w:rPr>
      </w:pPr>
      <w:bookmarkStart w:id="199" w:name="_Toc227099969"/>
      <w:bookmarkStart w:id="200" w:name="_Toc227538591"/>
      <w:r w:rsidRPr="008B17CD">
        <w:rPr>
          <w:rFonts w:ascii="Times New Roman"/>
        </w:rPr>
        <w:t xml:space="preserve">10.4 </w:t>
      </w:r>
      <w:r w:rsidRPr="008B17CD">
        <w:rPr>
          <w:rFonts w:ascii="Times New Roman"/>
        </w:rPr>
        <w:t>构建与发布管理</w:t>
      </w:r>
      <w:bookmarkEnd w:id="199"/>
      <w:bookmarkEnd w:id="200"/>
    </w:p>
    <w:p w14:paraId="1EC9FDF4" w14:textId="77777777" w:rsidR="00B77D41" w:rsidRPr="008B17CD" w:rsidRDefault="006D62E0" w:rsidP="00B77D41">
      <w:pPr>
        <w:pStyle w:val="01-"/>
        <w:ind w:firstLine="480"/>
      </w:pPr>
      <w:r w:rsidRPr="008B17CD">
        <w:t>统一构建入口与脚本，确保不同环境构建结果一致。构建产物应包含版本号、构建时间、提交标识（</w:t>
      </w:r>
      <w:r w:rsidRPr="008B17CD">
        <w:t>commit/tag</w:t>
      </w:r>
      <w:r w:rsidRPr="008B17CD">
        <w:t>）。构建失败需阻断发布流程，修复后重新构建并留痕。</w:t>
      </w:r>
      <w:bookmarkStart w:id="201" w:name="_Toc227099971"/>
    </w:p>
    <w:p w14:paraId="476AB4C7" w14:textId="172D1401" w:rsidR="006D62E0" w:rsidRPr="008B17CD" w:rsidRDefault="006D62E0" w:rsidP="00B77D41">
      <w:pPr>
        <w:pStyle w:val="01-"/>
        <w:ind w:firstLine="480"/>
      </w:pPr>
      <w:r w:rsidRPr="008B17CD">
        <w:t>环境与发布策略</w:t>
      </w:r>
      <w:bookmarkEnd w:id="201"/>
      <w:r w:rsidR="00B77D41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6"/>
        <w:gridCol w:w="2013"/>
        <w:gridCol w:w="3576"/>
      </w:tblGrid>
      <w:tr w:rsidR="006B27FC" w:rsidRPr="008B17CD" w14:paraId="72259C60" w14:textId="77777777">
        <w:tc>
          <w:tcPr>
            <w:tcW w:w="0" w:type="auto"/>
            <w:hideMark/>
          </w:tcPr>
          <w:p w14:paraId="63A61BF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环境</w:t>
            </w:r>
          </w:p>
        </w:tc>
        <w:tc>
          <w:tcPr>
            <w:tcW w:w="0" w:type="auto"/>
            <w:hideMark/>
          </w:tcPr>
          <w:p w14:paraId="768BE59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主要用途</w:t>
            </w:r>
          </w:p>
        </w:tc>
        <w:tc>
          <w:tcPr>
            <w:tcW w:w="0" w:type="auto"/>
            <w:hideMark/>
          </w:tcPr>
          <w:p w14:paraId="6FF3AC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发布要求</w:t>
            </w:r>
          </w:p>
        </w:tc>
      </w:tr>
      <w:tr w:rsidR="006B27FC" w:rsidRPr="008B17CD" w14:paraId="146A4983" w14:textId="77777777">
        <w:tc>
          <w:tcPr>
            <w:tcW w:w="0" w:type="auto"/>
            <w:hideMark/>
          </w:tcPr>
          <w:p w14:paraId="27ECF4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开发环境</w:t>
            </w:r>
          </w:p>
        </w:tc>
        <w:tc>
          <w:tcPr>
            <w:tcW w:w="0" w:type="auto"/>
            <w:hideMark/>
          </w:tcPr>
          <w:p w14:paraId="487471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功能开发与自测</w:t>
            </w:r>
          </w:p>
        </w:tc>
        <w:tc>
          <w:tcPr>
            <w:tcW w:w="0" w:type="auto"/>
            <w:hideMark/>
          </w:tcPr>
          <w:p w14:paraId="36346DE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支持高频发布，记录</w:t>
            </w:r>
            <w:proofErr w:type="gramStart"/>
            <w:r w:rsidRPr="008B17CD">
              <w:rPr>
                <w:rFonts w:ascii="Times New Roman" w:hAnsi="Times New Roman"/>
              </w:rPr>
              <w:t>构建号</w:t>
            </w:r>
            <w:proofErr w:type="gramEnd"/>
          </w:p>
        </w:tc>
      </w:tr>
      <w:tr w:rsidR="006B27FC" w:rsidRPr="008B17CD" w14:paraId="4B909145" w14:textId="77777777">
        <w:tc>
          <w:tcPr>
            <w:tcW w:w="0" w:type="auto"/>
            <w:hideMark/>
          </w:tcPr>
          <w:p w14:paraId="4C92D85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测试环境</w:t>
            </w:r>
          </w:p>
        </w:tc>
        <w:tc>
          <w:tcPr>
            <w:tcW w:w="0" w:type="auto"/>
            <w:hideMark/>
          </w:tcPr>
          <w:p w14:paraId="388272D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系统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回归测试</w:t>
            </w:r>
          </w:p>
        </w:tc>
        <w:tc>
          <w:tcPr>
            <w:tcW w:w="0" w:type="auto"/>
            <w:hideMark/>
          </w:tcPr>
          <w:p w14:paraId="7F7BCDB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按迭代节奏发布，需附变更清单</w:t>
            </w:r>
          </w:p>
        </w:tc>
      </w:tr>
      <w:tr w:rsidR="006B27FC" w:rsidRPr="008B17CD" w14:paraId="79AB16C5" w14:textId="77777777">
        <w:tc>
          <w:tcPr>
            <w:tcW w:w="0" w:type="auto"/>
            <w:hideMark/>
          </w:tcPr>
          <w:p w14:paraId="0421D42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验收环境</w:t>
            </w:r>
          </w:p>
        </w:tc>
        <w:tc>
          <w:tcPr>
            <w:tcW w:w="0" w:type="auto"/>
            <w:hideMark/>
          </w:tcPr>
          <w:p w14:paraId="20D52F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甲方验收与预演</w:t>
            </w:r>
          </w:p>
        </w:tc>
        <w:tc>
          <w:tcPr>
            <w:tcW w:w="0" w:type="auto"/>
            <w:hideMark/>
          </w:tcPr>
          <w:p w14:paraId="2D964A3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仅发布</w:t>
            </w:r>
            <w:proofErr w:type="gramEnd"/>
            <w:r w:rsidRPr="008B17CD">
              <w:rPr>
                <w:rFonts w:ascii="Times New Roman" w:hAnsi="Times New Roman"/>
              </w:rPr>
              <w:t>准入通过版本，严格控制变更</w:t>
            </w:r>
          </w:p>
        </w:tc>
      </w:tr>
      <w:tr w:rsidR="006B27FC" w:rsidRPr="008B17CD" w14:paraId="10829354" w14:textId="77777777">
        <w:tc>
          <w:tcPr>
            <w:tcW w:w="0" w:type="auto"/>
            <w:hideMark/>
          </w:tcPr>
          <w:p w14:paraId="339573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生产环境（如有）</w:t>
            </w:r>
          </w:p>
        </w:tc>
        <w:tc>
          <w:tcPr>
            <w:tcW w:w="0" w:type="auto"/>
            <w:hideMark/>
          </w:tcPr>
          <w:p w14:paraId="076ECB0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正式运行</w:t>
            </w:r>
          </w:p>
        </w:tc>
        <w:tc>
          <w:tcPr>
            <w:tcW w:w="0" w:type="auto"/>
            <w:hideMark/>
          </w:tcPr>
          <w:p w14:paraId="406F7FB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发布需审批，必须</w:t>
            </w:r>
            <w:proofErr w:type="gramStart"/>
            <w:r w:rsidRPr="008B17CD">
              <w:rPr>
                <w:rFonts w:ascii="Times New Roman" w:hAnsi="Times New Roman"/>
              </w:rPr>
              <w:t>具备回滚方案</w:t>
            </w:r>
            <w:proofErr w:type="gramEnd"/>
          </w:p>
        </w:tc>
      </w:tr>
    </w:tbl>
    <w:p w14:paraId="4984AB04" w14:textId="77777777" w:rsidR="006D62E0" w:rsidRPr="008B17CD" w:rsidRDefault="006D62E0" w:rsidP="00CC1CCC">
      <w:pPr>
        <w:pStyle w:val="03-"/>
        <w:spacing w:before="156"/>
        <w:rPr>
          <w:rFonts w:ascii="Times New Roman"/>
        </w:rPr>
      </w:pPr>
      <w:bookmarkStart w:id="202" w:name="_Toc227099972"/>
      <w:bookmarkStart w:id="203" w:name="_Toc227538592"/>
      <w:r w:rsidRPr="008B17CD">
        <w:rPr>
          <w:rFonts w:ascii="Times New Roman"/>
        </w:rPr>
        <w:t xml:space="preserve">10.5 </w:t>
      </w:r>
      <w:r w:rsidRPr="008B17CD">
        <w:rPr>
          <w:rFonts w:ascii="Times New Roman"/>
        </w:rPr>
        <w:t>配置审计与追溯</w:t>
      </w:r>
      <w:bookmarkEnd w:id="202"/>
      <w:bookmarkEnd w:id="203"/>
    </w:p>
    <w:p w14:paraId="27445D25" w14:textId="77777777" w:rsidR="00CC1CCC" w:rsidRPr="008B17CD" w:rsidRDefault="006D62E0" w:rsidP="00CC1CCC">
      <w:pPr>
        <w:pStyle w:val="01-"/>
        <w:ind w:firstLineChars="0" w:firstLine="0"/>
      </w:pPr>
      <w:r w:rsidRPr="008B17CD">
        <w:t>功能配置审计（</w:t>
      </w:r>
      <w:r w:rsidRPr="008B17CD">
        <w:t>FCA</w:t>
      </w:r>
      <w:r w:rsidRPr="008B17CD">
        <w:t>）：核验交付功能是否满足需求基线与验收标准。</w:t>
      </w:r>
    </w:p>
    <w:p w14:paraId="79CB0F98" w14:textId="6499EBD8" w:rsidR="006D62E0" w:rsidRPr="008B17CD" w:rsidRDefault="006D62E0" w:rsidP="00B77D41">
      <w:pPr>
        <w:pStyle w:val="01-"/>
        <w:ind w:firstLineChars="0" w:firstLine="0"/>
      </w:pPr>
      <w:r w:rsidRPr="008B17CD">
        <w:t>物理配置审计（</w:t>
      </w:r>
      <w:r w:rsidRPr="008B17CD">
        <w:t>PCA</w:t>
      </w:r>
      <w:r w:rsidRPr="008B17CD">
        <w:t>）：核验交付物是否完整、版本一致、命名规范、可部署可追溯</w:t>
      </w:r>
      <w:r w:rsidR="00B77D41" w:rsidRPr="008B17CD"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636"/>
        <w:gridCol w:w="1745"/>
        <w:gridCol w:w="1896"/>
      </w:tblGrid>
      <w:tr w:rsidR="006B27FC" w:rsidRPr="008B17CD" w14:paraId="72673E99" w14:textId="77777777">
        <w:trPr>
          <w:jc w:val="center"/>
        </w:trPr>
        <w:tc>
          <w:tcPr>
            <w:tcW w:w="0" w:type="auto"/>
            <w:hideMark/>
          </w:tcPr>
          <w:p w14:paraId="7E22430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审计节点</w:t>
            </w:r>
          </w:p>
        </w:tc>
        <w:tc>
          <w:tcPr>
            <w:tcW w:w="0" w:type="auto"/>
            <w:hideMark/>
          </w:tcPr>
          <w:p w14:paraId="0372A43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频率</w:t>
            </w:r>
          </w:p>
        </w:tc>
        <w:tc>
          <w:tcPr>
            <w:tcW w:w="0" w:type="auto"/>
            <w:hideMark/>
          </w:tcPr>
          <w:p w14:paraId="601178E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审计责任人</w:t>
            </w:r>
          </w:p>
        </w:tc>
        <w:tc>
          <w:tcPr>
            <w:tcW w:w="0" w:type="auto"/>
            <w:hideMark/>
          </w:tcPr>
          <w:p w14:paraId="19587A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输出物</w:t>
            </w:r>
          </w:p>
        </w:tc>
      </w:tr>
      <w:tr w:rsidR="006B27FC" w:rsidRPr="008B17CD" w14:paraId="7CF5B87D" w14:textId="77777777">
        <w:trPr>
          <w:jc w:val="center"/>
        </w:trPr>
        <w:tc>
          <w:tcPr>
            <w:tcW w:w="0" w:type="auto"/>
            <w:hideMark/>
          </w:tcPr>
          <w:p w14:paraId="7DD9682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需求基线后</w:t>
            </w:r>
          </w:p>
        </w:tc>
        <w:tc>
          <w:tcPr>
            <w:tcW w:w="0" w:type="auto"/>
            <w:hideMark/>
          </w:tcPr>
          <w:p w14:paraId="187E2BB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一次</w:t>
            </w:r>
          </w:p>
        </w:tc>
        <w:tc>
          <w:tcPr>
            <w:tcW w:w="0" w:type="auto"/>
            <w:hideMark/>
          </w:tcPr>
          <w:p w14:paraId="3B60BD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BA/PM</w:t>
            </w:r>
          </w:p>
        </w:tc>
        <w:tc>
          <w:tcPr>
            <w:tcW w:w="0" w:type="auto"/>
            <w:hideMark/>
          </w:tcPr>
          <w:p w14:paraId="095AD6F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需求配置审计记录</w:t>
            </w:r>
          </w:p>
        </w:tc>
      </w:tr>
      <w:tr w:rsidR="006B27FC" w:rsidRPr="008B17CD" w14:paraId="52B25ED1" w14:textId="77777777">
        <w:trPr>
          <w:jc w:val="center"/>
        </w:trPr>
        <w:tc>
          <w:tcPr>
            <w:tcW w:w="0" w:type="auto"/>
            <w:hideMark/>
          </w:tcPr>
          <w:p w14:paraId="79B38FC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设计基线后</w:t>
            </w:r>
          </w:p>
        </w:tc>
        <w:tc>
          <w:tcPr>
            <w:tcW w:w="0" w:type="auto"/>
            <w:hideMark/>
          </w:tcPr>
          <w:p w14:paraId="78A0264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一次</w:t>
            </w:r>
          </w:p>
        </w:tc>
        <w:tc>
          <w:tcPr>
            <w:tcW w:w="0" w:type="auto"/>
            <w:hideMark/>
          </w:tcPr>
          <w:p w14:paraId="32EA43C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架构</w:t>
            </w:r>
            <w:r w:rsidRPr="008B17CD">
              <w:rPr>
                <w:rFonts w:ascii="Times New Roman" w:hAnsi="Times New Roman"/>
              </w:rPr>
              <w:t>/PM</w:t>
            </w:r>
          </w:p>
        </w:tc>
        <w:tc>
          <w:tcPr>
            <w:tcW w:w="0" w:type="auto"/>
            <w:hideMark/>
          </w:tcPr>
          <w:p w14:paraId="6037AB4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设计配置审计记录</w:t>
            </w:r>
          </w:p>
        </w:tc>
      </w:tr>
      <w:tr w:rsidR="006B27FC" w:rsidRPr="008B17CD" w14:paraId="5E4C512B" w14:textId="77777777">
        <w:trPr>
          <w:jc w:val="center"/>
        </w:trPr>
        <w:tc>
          <w:tcPr>
            <w:tcW w:w="0" w:type="auto"/>
            <w:hideMark/>
          </w:tcPr>
          <w:p w14:paraId="1FEC4F3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每次发布前</w:t>
            </w:r>
          </w:p>
        </w:tc>
        <w:tc>
          <w:tcPr>
            <w:tcW w:w="0" w:type="auto"/>
            <w:hideMark/>
          </w:tcPr>
          <w:p w14:paraId="47A7E24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每次</w:t>
            </w:r>
          </w:p>
        </w:tc>
        <w:tc>
          <w:tcPr>
            <w:tcW w:w="0" w:type="auto"/>
            <w:hideMark/>
          </w:tcPr>
          <w:p w14:paraId="0EA063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DevOps/</w:t>
            </w: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>/PM</w:t>
            </w:r>
          </w:p>
        </w:tc>
        <w:tc>
          <w:tcPr>
            <w:tcW w:w="0" w:type="auto"/>
            <w:hideMark/>
          </w:tcPr>
          <w:p w14:paraId="3A154D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发布前配置核对表</w:t>
            </w:r>
          </w:p>
        </w:tc>
      </w:tr>
      <w:tr w:rsidR="006B27FC" w:rsidRPr="008B17CD" w14:paraId="4C497937" w14:textId="77777777">
        <w:trPr>
          <w:jc w:val="center"/>
        </w:trPr>
        <w:tc>
          <w:tcPr>
            <w:tcW w:w="0" w:type="auto"/>
            <w:hideMark/>
          </w:tcPr>
          <w:p w14:paraId="30D2B4A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验收前</w:t>
            </w:r>
          </w:p>
        </w:tc>
        <w:tc>
          <w:tcPr>
            <w:tcW w:w="0" w:type="auto"/>
            <w:hideMark/>
          </w:tcPr>
          <w:p w14:paraId="1E68BF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一次</w:t>
            </w:r>
          </w:p>
        </w:tc>
        <w:tc>
          <w:tcPr>
            <w:tcW w:w="0" w:type="auto"/>
            <w:hideMark/>
          </w:tcPr>
          <w:p w14:paraId="3379671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PM/</w:t>
            </w:r>
            <w:r w:rsidRPr="008B17CD">
              <w:rPr>
                <w:rFonts w:ascii="Times New Roman" w:hAnsi="Times New Roman"/>
              </w:rPr>
              <w:t>文档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测试</w:t>
            </w:r>
          </w:p>
        </w:tc>
        <w:tc>
          <w:tcPr>
            <w:tcW w:w="0" w:type="auto"/>
            <w:hideMark/>
          </w:tcPr>
          <w:p w14:paraId="53750B9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验收配置审计报告</w:t>
            </w:r>
          </w:p>
        </w:tc>
      </w:tr>
    </w:tbl>
    <w:p w14:paraId="4F4D3B6D" w14:textId="77777777" w:rsidR="006D62E0" w:rsidRPr="008B17CD" w:rsidRDefault="006D62E0" w:rsidP="00CC1CCC">
      <w:pPr>
        <w:pStyle w:val="01-"/>
        <w:ind w:firstLine="480"/>
      </w:pPr>
      <w:r w:rsidRPr="008B17CD">
        <w:t>审计发现不符合项后，须登记整改项并限定完成期限。</w:t>
      </w:r>
    </w:p>
    <w:p w14:paraId="60EDAEC5" w14:textId="77777777" w:rsidR="006D62E0" w:rsidRPr="008B17CD" w:rsidRDefault="006D62E0" w:rsidP="00CC1CCC">
      <w:pPr>
        <w:pStyle w:val="01-"/>
        <w:ind w:firstLine="480"/>
      </w:pPr>
      <w:r w:rsidRPr="008B17CD">
        <w:t>关键不符合项未关闭时，不得进入下一里程碑或验收阶段。</w:t>
      </w:r>
    </w:p>
    <w:p w14:paraId="1956A42B" w14:textId="77777777" w:rsidR="006D62E0" w:rsidRPr="008B17CD" w:rsidRDefault="006D62E0" w:rsidP="00CC1CCC">
      <w:pPr>
        <w:pStyle w:val="01-"/>
        <w:ind w:firstLine="480"/>
      </w:pPr>
      <w:r w:rsidRPr="008B17CD">
        <w:lastRenderedPageBreak/>
        <w:t>整改完成后需复审确认，形成关闭记录并归档。</w:t>
      </w:r>
    </w:p>
    <w:p w14:paraId="2BE4CEFA" w14:textId="60835714" w:rsidR="006D62E0" w:rsidRPr="008B17CD" w:rsidRDefault="006D62E0" w:rsidP="00CC1CCC">
      <w:pPr>
        <w:pStyle w:val="02-"/>
        <w:spacing w:before="156" w:after="312"/>
        <w:rPr>
          <w:rFonts w:ascii="Times New Roman"/>
        </w:rPr>
      </w:pPr>
      <w:bookmarkStart w:id="204" w:name="_Toc227099976"/>
      <w:bookmarkStart w:id="205" w:name="_Toc227538593"/>
      <w:r w:rsidRPr="008B17CD">
        <w:rPr>
          <w:rFonts w:ascii="Times New Roman"/>
        </w:rPr>
        <w:t xml:space="preserve">11. </w:t>
      </w:r>
      <w:r w:rsidRPr="008B17CD">
        <w:rPr>
          <w:rFonts w:ascii="Times New Roman"/>
        </w:rPr>
        <w:t>集成计划</w:t>
      </w:r>
      <w:bookmarkEnd w:id="204"/>
      <w:bookmarkEnd w:id="205"/>
    </w:p>
    <w:p w14:paraId="03E51FFF" w14:textId="77777777" w:rsidR="006D62E0" w:rsidRPr="008B17CD" w:rsidRDefault="006D62E0" w:rsidP="00CC1CCC">
      <w:pPr>
        <w:pStyle w:val="03-"/>
        <w:spacing w:before="156"/>
        <w:rPr>
          <w:rFonts w:ascii="Times New Roman"/>
        </w:rPr>
      </w:pPr>
      <w:bookmarkStart w:id="206" w:name="_Toc227099977"/>
      <w:bookmarkStart w:id="207" w:name="_Toc227538594"/>
      <w:r w:rsidRPr="008B17CD">
        <w:rPr>
          <w:rFonts w:ascii="Times New Roman"/>
        </w:rPr>
        <w:t xml:space="preserve">11.1 </w:t>
      </w:r>
      <w:r w:rsidRPr="008B17CD">
        <w:rPr>
          <w:rFonts w:ascii="Times New Roman"/>
        </w:rPr>
        <w:t>集成策略</w:t>
      </w:r>
      <w:bookmarkEnd w:id="206"/>
      <w:bookmarkEnd w:id="207"/>
    </w:p>
    <w:p w14:paraId="60E6DC4B" w14:textId="77777777" w:rsidR="006D62E0" w:rsidRPr="008B17CD" w:rsidRDefault="006D62E0" w:rsidP="00CC1CCC">
      <w:pPr>
        <w:pStyle w:val="01-"/>
        <w:ind w:firstLine="480"/>
      </w:pPr>
      <w:r w:rsidRPr="008B17CD">
        <w:t>通过分阶段、可回归、可追溯的集成方式，确保企业端、市级端、省级端（管理</w:t>
      </w:r>
      <w:r w:rsidRPr="008B17CD">
        <w:t>+</w:t>
      </w:r>
      <w:r w:rsidRPr="008B17CD">
        <w:t>分析）及国家系统接口形成稳定的一体化业务闭环，满足</w:t>
      </w:r>
      <w:r w:rsidRPr="008B17CD">
        <w:t>“</w:t>
      </w:r>
      <w:r w:rsidRPr="008B17CD">
        <w:t>可联通、可验证、可发布、可验收</w:t>
      </w:r>
      <w:r w:rsidRPr="008B17CD">
        <w:t>”</w:t>
      </w:r>
      <w:r w:rsidRPr="008B17CD">
        <w:t>的要求。</w:t>
      </w:r>
    </w:p>
    <w:p w14:paraId="34ABFDD5" w14:textId="77777777" w:rsidR="006D62E0" w:rsidRPr="008B17CD" w:rsidRDefault="006D62E0" w:rsidP="00CC1CCC">
      <w:pPr>
        <w:pStyle w:val="01-"/>
        <w:ind w:firstLineChars="0" w:firstLine="0"/>
      </w:pPr>
      <w:r w:rsidRPr="008B17CD">
        <w:t>本章集成范围包括：</w:t>
      </w:r>
    </w:p>
    <w:p w14:paraId="453598CA" w14:textId="77777777" w:rsidR="006D62E0" w:rsidRPr="008B17CD" w:rsidRDefault="006D62E0" w:rsidP="00CC1CCC">
      <w:pPr>
        <w:pStyle w:val="01-"/>
        <w:numPr>
          <w:ilvl w:val="0"/>
          <w:numId w:val="149"/>
        </w:numPr>
        <w:ind w:firstLineChars="0"/>
      </w:pPr>
      <w:r w:rsidRPr="008B17CD">
        <w:t>系统内部模块集成：前端页面、后端服务、数据库、消息</w:t>
      </w:r>
      <w:r w:rsidRPr="008B17CD">
        <w:t>/</w:t>
      </w:r>
      <w:r w:rsidRPr="008B17CD">
        <w:t>日志（如有）等。</w:t>
      </w:r>
    </w:p>
    <w:p w14:paraId="34335101" w14:textId="77777777" w:rsidR="006D62E0" w:rsidRPr="008B17CD" w:rsidRDefault="006D62E0" w:rsidP="00CC1CCC">
      <w:pPr>
        <w:pStyle w:val="01-"/>
        <w:numPr>
          <w:ilvl w:val="0"/>
          <w:numId w:val="149"/>
        </w:numPr>
        <w:ind w:firstLineChars="0"/>
      </w:pPr>
      <w:r w:rsidRPr="008B17CD">
        <w:t>跨角色业务流程集成：企业填报</w:t>
      </w:r>
      <w:r w:rsidRPr="008B17CD">
        <w:t>→</w:t>
      </w:r>
      <w:r w:rsidRPr="008B17CD">
        <w:t>市级审核</w:t>
      </w:r>
      <w:r w:rsidRPr="008B17CD">
        <w:t>→</w:t>
      </w:r>
      <w:r w:rsidRPr="008B17CD">
        <w:t>省级汇总与分析</w:t>
      </w:r>
      <w:r w:rsidRPr="008B17CD">
        <w:t>→</w:t>
      </w:r>
      <w:r w:rsidRPr="008B17CD">
        <w:t>国家系统上报。</w:t>
      </w:r>
    </w:p>
    <w:p w14:paraId="2FB7621D" w14:textId="77777777" w:rsidR="006D62E0" w:rsidRPr="008B17CD" w:rsidRDefault="006D62E0" w:rsidP="00CC1CCC">
      <w:pPr>
        <w:pStyle w:val="01-"/>
        <w:numPr>
          <w:ilvl w:val="0"/>
          <w:numId w:val="149"/>
        </w:numPr>
        <w:ind w:firstLineChars="0"/>
      </w:pPr>
      <w:r w:rsidRPr="008B17CD">
        <w:t>外部接口集成：国家失业监测系统数据交换接口。</w:t>
      </w:r>
    </w:p>
    <w:p w14:paraId="293BC8B4" w14:textId="77777777" w:rsidR="006D62E0" w:rsidRPr="008B17CD" w:rsidRDefault="006D62E0" w:rsidP="00CC1CCC">
      <w:pPr>
        <w:pStyle w:val="01-"/>
        <w:numPr>
          <w:ilvl w:val="0"/>
          <w:numId w:val="149"/>
        </w:numPr>
        <w:ind w:firstLineChars="0"/>
      </w:pPr>
      <w:r w:rsidRPr="008B17CD">
        <w:t>部署与运行集成：配置、脚本、环境参数、监控与日志联动。</w:t>
      </w:r>
    </w:p>
    <w:p w14:paraId="679F360D" w14:textId="0D376276" w:rsidR="006D62E0" w:rsidRPr="008B17CD" w:rsidRDefault="006D62E0" w:rsidP="00B77D41">
      <w:pPr>
        <w:pStyle w:val="01-"/>
        <w:ind w:firstLine="480"/>
      </w:pPr>
      <w:bookmarkStart w:id="208" w:name="_Toc227099980"/>
      <w:r w:rsidRPr="008B17CD">
        <w:t>集成策略与顺序</w:t>
      </w:r>
      <w:bookmarkEnd w:id="208"/>
      <w:r w:rsidRPr="008B17CD">
        <w:t>采用</w:t>
      </w:r>
      <w:r w:rsidRPr="008B17CD">
        <w:t>“</w:t>
      </w:r>
      <w:r w:rsidRPr="008B17CD">
        <w:t>自底向上</w:t>
      </w:r>
      <w:r w:rsidRPr="008B17CD">
        <w:t xml:space="preserve"> + </w:t>
      </w:r>
      <w:r w:rsidRPr="008B17CD">
        <w:t>按业务主链路优先</w:t>
      </w:r>
      <w:r w:rsidRPr="008B17CD">
        <w:t>”</w:t>
      </w:r>
      <w:r w:rsidRPr="008B17CD">
        <w:t>策略，分四层推进：基础能力层集成</w:t>
      </w:r>
      <w:r w:rsidR="00CC1CCC" w:rsidRPr="008B17CD">
        <w:t>，</w:t>
      </w:r>
      <w:r w:rsidRPr="008B17CD">
        <w:t>认证鉴权、</w:t>
      </w:r>
      <w:r w:rsidRPr="008B17CD">
        <w:t>RBAC</w:t>
      </w:r>
      <w:r w:rsidRPr="008B17CD">
        <w:t>、字典服务、日志审计、统一异常处理</w:t>
      </w:r>
      <w:r w:rsidR="00CC1CCC" w:rsidRPr="008B17CD">
        <w:t>；</w:t>
      </w:r>
      <w:r w:rsidRPr="008B17CD">
        <w:t>业务模块层集成</w:t>
      </w:r>
      <w:r w:rsidR="00CC1CCC" w:rsidRPr="008B17CD">
        <w:t>，</w:t>
      </w:r>
      <w:r w:rsidRPr="008B17CD">
        <w:t>企业端、市级端、省级</w:t>
      </w:r>
      <w:proofErr w:type="gramStart"/>
      <w:r w:rsidRPr="008B17CD">
        <w:t>管理端各模块</w:t>
      </w:r>
      <w:proofErr w:type="gramEnd"/>
      <w:r w:rsidRPr="008B17CD">
        <w:t>逐步串联。端到端流程层集成</w:t>
      </w:r>
      <w:r w:rsidR="00CC1CCC" w:rsidRPr="008B17CD">
        <w:t>，</w:t>
      </w:r>
      <w:r w:rsidRPr="008B17CD">
        <w:t>全流程主链路联调（备案、填报、审核、汇总、分析、导出）。外部接口层集成国家接口联调（含错误码、重试、回执、日志追踪）。</w:t>
      </w:r>
    </w:p>
    <w:p w14:paraId="61E9780C" w14:textId="30CAEDB8" w:rsidR="006D62E0" w:rsidRPr="008B17CD" w:rsidRDefault="006D62E0" w:rsidP="00F63C85">
      <w:pPr>
        <w:pStyle w:val="01-"/>
        <w:ind w:firstLineChars="0" w:firstLine="0"/>
      </w:pPr>
      <w:bookmarkStart w:id="209" w:name="_Toc227099981"/>
      <w:r w:rsidRPr="008B17CD">
        <w:t>集成节奏</w:t>
      </w:r>
      <w:bookmarkEnd w:id="209"/>
      <w:r w:rsidR="00F63C85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1911"/>
        <w:gridCol w:w="2702"/>
        <w:gridCol w:w="2874"/>
      </w:tblGrid>
      <w:tr w:rsidR="006B27FC" w:rsidRPr="008B17CD" w14:paraId="527C677A" w14:textId="77777777">
        <w:tc>
          <w:tcPr>
            <w:tcW w:w="0" w:type="auto"/>
            <w:hideMark/>
          </w:tcPr>
          <w:p w14:paraId="54AF50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集成阶段</w:t>
            </w:r>
          </w:p>
        </w:tc>
        <w:tc>
          <w:tcPr>
            <w:tcW w:w="0" w:type="auto"/>
            <w:hideMark/>
          </w:tcPr>
          <w:p w14:paraId="64B7FC4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对应时间（第</w:t>
            </w:r>
            <w:r w:rsidRPr="008B17CD">
              <w:rPr>
                <w:rFonts w:ascii="Times New Roman" w:hAnsi="Times New Roman"/>
              </w:rPr>
              <w:t>N</w:t>
            </w:r>
            <w:r w:rsidRPr="008B17CD">
              <w:rPr>
                <w:rFonts w:ascii="Times New Roman" w:hAnsi="Times New Roman"/>
              </w:rPr>
              <w:t>天）</w:t>
            </w:r>
          </w:p>
        </w:tc>
        <w:tc>
          <w:tcPr>
            <w:tcW w:w="0" w:type="auto"/>
            <w:hideMark/>
          </w:tcPr>
          <w:p w14:paraId="015534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集成重点</w:t>
            </w:r>
          </w:p>
        </w:tc>
        <w:tc>
          <w:tcPr>
            <w:tcW w:w="0" w:type="auto"/>
            <w:hideMark/>
          </w:tcPr>
          <w:p w14:paraId="3CDBACA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输出物</w:t>
            </w:r>
          </w:p>
        </w:tc>
      </w:tr>
      <w:tr w:rsidR="006B27FC" w:rsidRPr="008B17CD" w14:paraId="5141FC89" w14:textId="77777777">
        <w:tc>
          <w:tcPr>
            <w:tcW w:w="0" w:type="auto"/>
            <w:hideMark/>
          </w:tcPr>
          <w:p w14:paraId="099A97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集成准备</w:t>
            </w:r>
          </w:p>
        </w:tc>
        <w:tc>
          <w:tcPr>
            <w:tcW w:w="0" w:type="auto"/>
            <w:hideMark/>
          </w:tcPr>
          <w:p w14:paraId="0AB5BD9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41-52</w:t>
            </w:r>
          </w:p>
        </w:tc>
        <w:tc>
          <w:tcPr>
            <w:tcW w:w="0" w:type="auto"/>
            <w:hideMark/>
          </w:tcPr>
          <w:p w14:paraId="793725D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公共能力与基础模块打通</w:t>
            </w:r>
          </w:p>
        </w:tc>
        <w:tc>
          <w:tcPr>
            <w:tcW w:w="0" w:type="auto"/>
            <w:hideMark/>
          </w:tcPr>
          <w:p w14:paraId="53B4919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集成准备清单、基础联调记录</w:t>
            </w:r>
          </w:p>
        </w:tc>
      </w:tr>
      <w:tr w:rsidR="006B27FC" w:rsidRPr="008B17CD" w14:paraId="61F02C72" w14:textId="77777777">
        <w:tc>
          <w:tcPr>
            <w:tcW w:w="0" w:type="auto"/>
            <w:hideMark/>
          </w:tcPr>
          <w:p w14:paraId="6B81F3D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模块集成</w:t>
            </w:r>
          </w:p>
        </w:tc>
        <w:tc>
          <w:tcPr>
            <w:tcW w:w="0" w:type="auto"/>
            <w:hideMark/>
          </w:tcPr>
          <w:p w14:paraId="7373E09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53-75</w:t>
            </w:r>
          </w:p>
        </w:tc>
        <w:tc>
          <w:tcPr>
            <w:tcW w:w="0" w:type="auto"/>
            <w:hideMark/>
          </w:tcPr>
          <w:p w14:paraId="3F7C9D5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各端模块级联调与接口稳定性</w:t>
            </w:r>
          </w:p>
        </w:tc>
        <w:tc>
          <w:tcPr>
            <w:tcW w:w="0" w:type="auto"/>
            <w:hideMark/>
          </w:tcPr>
          <w:p w14:paraId="2AADA0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模块联调报告、问题清单</w:t>
            </w:r>
          </w:p>
        </w:tc>
      </w:tr>
      <w:tr w:rsidR="006B27FC" w:rsidRPr="008B17CD" w14:paraId="5EC29241" w14:textId="77777777">
        <w:tc>
          <w:tcPr>
            <w:tcW w:w="0" w:type="auto"/>
            <w:hideMark/>
          </w:tcPr>
          <w:p w14:paraId="55E5E9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流程集成</w:t>
            </w:r>
          </w:p>
        </w:tc>
        <w:tc>
          <w:tcPr>
            <w:tcW w:w="0" w:type="auto"/>
            <w:hideMark/>
          </w:tcPr>
          <w:p w14:paraId="704570D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76-95</w:t>
            </w:r>
          </w:p>
        </w:tc>
        <w:tc>
          <w:tcPr>
            <w:tcW w:w="0" w:type="auto"/>
            <w:hideMark/>
          </w:tcPr>
          <w:p w14:paraId="3307FA1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端到端流程联调与系统测试联动</w:t>
            </w:r>
          </w:p>
        </w:tc>
        <w:tc>
          <w:tcPr>
            <w:tcW w:w="0" w:type="auto"/>
            <w:hideMark/>
          </w:tcPr>
          <w:p w14:paraId="541257E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流程联调报告、缺陷闭环记录</w:t>
            </w:r>
          </w:p>
        </w:tc>
      </w:tr>
      <w:tr w:rsidR="006B27FC" w:rsidRPr="008B17CD" w14:paraId="5684920F" w14:textId="77777777">
        <w:tc>
          <w:tcPr>
            <w:tcW w:w="0" w:type="auto"/>
            <w:hideMark/>
          </w:tcPr>
          <w:p w14:paraId="6971AB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外部集成与加固</w:t>
            </w:r>
          </w:p>
        </w:tc>
        <w:tc>
          <w:tcPr>
            <w:tcW w:w="0" w:type="auto"/>
            <w:hideMark/>
          </w:tcPr>
          <w:p w14:paraId="48DE1EB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96-105</w:t>
            </w:r>
          </w:p>
        </w:tc>
        <w:tc>
          <w:tcPr>
            <w:tcW w:w="0" w:type="auto"/>
            <w:hideMark/>
          </w:tcPr>
          <w:p w14:paraId="0C4CDDA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国家接口、性能安全联合验证</w:t>
            </w:r>
          </w:p>
        </w:tc>
        <w:tc>
          <w:tcPr>
            <w:tcW w:w="0" w:type="auto"/>
            <w:hideMark/>
          </w:tcPr>
          <w:p w14:paraId="7BDFDF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外部接口联调报告、发布准入建议</w:t>
            </w:r>
          </w:p>
        </w:tc>
      </w:tr>
    </w:tbl>
    <w:p w14:paraId="36E4345F" w14:textId="77777777" w:rsidR="006D62E0" w:rsidRPr="008B17CD" w:rsidRDefault="006D62E0" w:rsidP="00CC1CCC">
      <w:pPr>
        <w:pStyle w:val="03-"/>
        <w:spacing w:before="156"/>
        <w:rPr>
          <w:rFonts w:ascii="Times New Roman"/>
        </w:rPr>
      </w:pPr>
      <w:bookmarkStart w:id="210" w:name="_Toc227099982"/>
      <w:bookmarkStart w:id="211" w:name="_Toc227538595"/>
      <w:r w:rsidRPr="008B17CD">
        <w:rPr>
          <w:rFonts w:ascii="Times New Roman"/>
        </w:rPr>
        <w:t xml:space="preserve">11.2 </w:t>
      </w:r>
      <w:r w:rsidRPr="008B17CD">
        <w:rPr>
          <w:rFonts w:ascii="Times New Roman"/>
        </w:rPr>
        <w:t>接口清单与依赖关系</w:t>
      </w:r>
      <w:bookmarkEnd w:id="210"/>
      <w:bookmarkEnd w:id="211"/>
    </w:p>
    <w:p w14:paraId="6BBA0211" w14:textId="426F5755" w:rsidR="006D62E0" w:rsidRPr="008B17CD" w:rsidRDefault="006D62E0" w:rsidP="00CC1CCC">
      <w:pPr>
        <w:pStyle w:val="04-"/>
        <w:spacing w:before="156"/>
        <w:rPr>
          <w:rFonts w:ascii="Times New Roman"/>
        </w:rPr>
      </w:pPr>
      <w:bookmarkStart w:id="212" w:name="_Toc227099983"/>
      <w:bookmarkStart w:id="213" w:name="_Toc227538596"/>
      <w:r w:rsidRPr="008B17CD">
        <w:rPr>
          <w:rFonts w:ascii="Times New Roman"/>
        </w:rPr>
        <w:t xml:space="preserve">11.2.1 </w:t>
      </w:r>
      <w:r w:rsidRPr="008B17CD">
        <w:rPr>
          <w:rFonts w:ascii="Times New Roman"/>
        </w:rPr>
        <w:t>核心接口清单</w:t>
      </w:r>
      <w:bookmarkEnd w:id="212"/>
      <w:bookmarkEnd w:id="2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2706"/>
        <w:gridCol w:w="990"/>
        <w:gridCol w:w="1179"/>
        <w:gridCol w:w="2706"/>
      </w:tblGrid>
      <w:tr w:rsidR="006B27FC" w:rsidRPr="008B17CD" w14:paraId="2121C251" w14:textId="77777777">
        <w:tc>
          <w:tcPr>
            <w:tcW w:w="0" w:type="auto"/>
            <w:hideMark/>
          </w:tcPr>
          <w:p w14:paraId="59EE330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接口类别</w:t>
            </w:r>
          </w:p>
        </w:tc>
        <w:tc>
          <w:tcPr>
            <w:tcW w:w="0" w:type="auto"/>
            <w:hideMark/>
          </w:tcPr>
          <w:p w14:paraId="22292A5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接口名称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能力</w:t>
            </w:r>
          </w:p>
        </w:tc>
        <w:tc>
          <w:tcPr>
            <w:tcW w:w="0" w:type="auto"/>
            <w:hideMark/>
          </w:tcPr>
          <w:p w14:paraId="204A941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上游</w:t>
            </w:r>
          </w:p>
        </w:tc>
        <w:tc>
          <w:tcPr>
            <w:tcW w:w="0" w:type="auto"/>
            <w:hideMark/>
          </w:tcPr>
          <w:p w14:paraId="6820F91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下游</w:t>
            </w:r>
          </w:p>
        </w:tc>
        <w:tc>
          <w:tcPr>
            <w:tcW w:w="0" w:type="auto"/>
            <w:hideMark/>
          </w:tcPr>
          <w:p w14:paraId="54000DE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关键校验点</w:t>
            </w:r>
          </w:p>
        </w:tc>
      </w:tr>
      <w:tr w:rsidR="006B27FC" w:rsidRPr="008B17CD" w14:paraId="6F19E777" w14:textId="77777777">
        <w:tc>
          <w:tcPr>
            <w:tcW w:w="0" w:type="auto"/>
            <w:hideMark/>
          </w:tcPr>
          <w:p w14:paraId="272852C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认证鉴权接口</w:t>
            </w:r>
          </w:p>
        </w:tc>
        <w:tc>
          <w:tcPr>
            <w:tcW w:w="0" w:type="auto"/>
            <w:hideMark/>
          </w:tcPr>
          <w:p w14:paraId="50FC5C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登录、会话、权限校验</w:t>
            </w:r>
          </w:p>
        </w:tc>
        <w:tc>
          <w:tcPr>
            <w:tcW w:w="0" w:type="auto"/>
            <w:hideMark/>
          </w:tcPr>
          <w:p w14:paraId="7C6FF48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用户端</w:t>
            </w:r>
          </w:p>
        </w:tc>
        <w:tc>
          <w:tcPr>
            <w:tcW w:w="0" w:type="auto"/>
            <w:hideMark/>
          </w:tcPr>
          <w:p w14:paraId="6E041D2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业务服务</w:t>
            </w:r>
          </w:p>
        </w:tc>
        <w:tc>
          <w:tcPr>
            <w:tcW w:w="0" w:type="auto"/>
            <w:hideMark/>
          </w:tcPr>
          <w:p w14:paraId="2EE0549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角色权限、会话有效性</w:t>
            </w:r>
          </w:p>
        </w:tc>
      </w:tr>
      <w:tr w:rsidR="006B27FC" w:rsidRPr="008B17CD" w14:paraId="43A6D7BF" w14:textId="77777777">
        <w:tc>
          <w:tcPr>
            <w:tcW w:w="0" w:type="auto"/>
            <w:hideMark/>
          </w:tcPr>
          <w:p w14:paraId="4FD1AC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企业备案接口</w:t>
            </w:r>
          </w:p>
        </w:tc>
        <w:tc>
          <w:tcPr>
            <w:tcW w:w="0" w:type="auto"/>
            <w:hideMark/>
          </w:tcPr>
          <w:p w14:paraId="39D0B68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备案信息保存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提交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审核</w:t>
            </w:r>
          </w:p>
        </w:tc>
        <w:tc>
          <w:tcPr>
            <w:tcW w:w="0" w:type="auto"/>
            <w:hideMark/>
          </w:tcPr>
          <w:p w14:paraId="16F7263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企业端</w:t>
            </w:r>
          </w:p>
        </w:tc>
        <w:tc>
          <w:tcPr>
            <w:tcW w:w="0" w:type="auto"/>
            <w:hideMark/>
          </w:tcPr>
          <w:p w14:paraId="22820FA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省级管理端</w:t>
            </w:r>
          </w:p>
        </w:tc>
        <w:tc>
          <w:tcPr>
            <w:tcW w:w="0" w:type="auto"/>
            <w:hideMark/>
          </w:tcPr>
          <w:p w14:paraId="729E72C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必填项与</w:t>
            </w:r>
            <w:proofErr w:type="gramEnd"/>
            <w:r w:rsidRPr="008B17CD">
              <w:rPr>
                <w:rFonts w:ascii="Times New Roman" w:hAnsi="Times New Roman"/>
              </w:rPr>
              <w:t>格式校验、状态流转</w:t>
            </w:r>
          </w:p>
        </w:tc>
      </w:tr>
      <w:tr w:rsidR="006B27FC" w:rsidRPr="008B17CD" w14:paraId="792903BC" w14:textId="77777777">
        <w:tc>
          <w:tcPr>
            <w:tcW w:w="0" w:type="auto"/>
            <w:hideMark/>
          </w:tcPr>
          <w:p w14:paraId="72AF99E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数据填报接口</w:t>
            </w:r>
          </w:p>
        </w:tc>
        <w:tc>
          <w:tcPr>
            <w:tcW w:w="0" w:type="auto"/>
            <w:hideMark/>
          </w:tcPr>
          <w:p w14:paraId="55B0BC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调查</w:t>
            </w:r>
            <w:proofErr w:type="gramStart"/>
            <w:r w:rsidRPr="008B17CD">
              <w:rPr>
                <w:rFonts w:ascii="Times New Roman" w:hAnsi="Times New Roman"/>
              </w:rPr>
              <w:t>期数据</w:t>
            </w:r>
            <w:proofErr w:type="gramEnd"/>
            <w:r w:rsidRPr="008B17CD">
              <w:rPr>
                <w:rFonts w:ascii="Times New Roman" w:hAnsi="Times New Roman"/>
              </w:rPr>
              <w:t>保存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上报</w:t>
            </w:r>
          </w:p>
        </w:tc>
        <w:tc>
          <w:tcPr>
            <w:tcW w:w="0" w:type="auto"/>
            <w:hideMark/>
          </w:tcPr>
          <w:p w14:paraId="784C30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企业端</w:t>
            </w:r>
          </w:p>
        </w:tc>
        <w:tc>
          <w:tcPr>
            <w:tcW w:w="0" w:type="auto"/>
            <w:hideMark/>
          </w:tcPr>
          <w:p w14:paraId="1DE3FFE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市级审核端</w:t>
            </w:r>
          </w:p>
        </w:tc>
        <w:tc>
          <w:tcPr>
            <w:tcW w:w="0" w:type="auto"/>
            <w:hideMark/>
          </w:tcPr>
          <w:p w14:paraId="4EDC6C0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条件必填规则、时限校验</w:t>
            </w:r>
          </w:p>
        </w:tc>
      </w:tr>
      <w:tr w:rsidR="006B27FC" w:rsidRPr="008B17CD" w14:paraId="442AE783" w14:textId="77777777">
        <w:tc>
          <w:tcPr>
            <w:tcW w:w="0" w:type="auto"/>
            <w:hideMark/>
          </w:tcPr>
          <w:p w14:paraId="3581302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市级审核接口</w:t>
            </w:r>
          </w:p>
        </w:tc>
        <w:tc>
          <w:tcPr>
            <w:tcW w:w="0" w:type="auto"/>
            <w:hideMark/>
          </w:tcPr>
          <w:p w14:paraId="3821B89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审核通过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退回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上报省级</w:t>
            </w:r>
          </w:p>
        </w:tc>
        <w:tc>
          <w:tcPr>
            <w:tcW w:w="0" w:type="auto"/>
            <w:hideMark/>
          </w:tcPr>
          <w:p w14:paraId="00B4347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市级端</w:t>
            </w:r>
          </w:p>
        </w:tc>
        <w:tc>
          <w:tcPr>
            <w:tcW w:w="0" w:type="auto"/>
            <w:hideMark/>
          </w:tcPr>
          <w:p w14:paraId="1C4D22A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省级管理端</w:t>
            </w:r>
          </w:p>
        </w:tc>
        <w:tc>
          <w:tcPr>
            <w:tcW w:w="0" w:type="auto"/>
            <w:hideMark/>
          </w:tcPr>
          <w:p w14:paraId="56382D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审核状态一致性、退回原因</w:t>
            </w:r>
          </w:p>
        </w:tc>
      </w:tr>
      <w:tr w:rsidR="006B27FC" w:rsidRPr="008B17CD" w14:paraId="2EFF532A" w14:textId="77777777">
        <w:tc>
          <w:tcPr>
            <w:tcW w:w="0" w:type="auto"/>
            <w:hideMark/>
          </w:tcPr>
          <w:p w14:paraId="3D0076F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省级管理接口</w:t>
            </w:r>
          </w:p>
        </w:tc>
        <w:tc>
          <w:tcPr>
            <w:tcW w:w="0" w:type="auto"/>
            <w:hideMark/>
          </w:tcPr>
          <w:p w14:paraId="55E19F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汇总、修正、删除、退回</w:t>
            </w:r>
          </w:p>
        </w:tc>
        <w:tc>
          <w:tcPr>
            <w:tcW w:w="0" w:type="auto"/>
            <w:hideMark/>
          </w:tcPr>
          <w:p w14:paraId="4B9F991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省级端</w:t>
            </w:r>
          </w:p>
        </w:tc>
        <w:tc>
          <w:tcPr>
            <w:tcW w:w="0" w:type="auto"/>
            <w:hideMark/>
          </w:tcPr>
          <w:p w14:paraId="44C0688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数据中心</w:t>
            </w:r>
          </w:p>
        </w:tc>
        <w:tc>
          <w:tcPr>
            <w:tcW w:w="0" w:type="auto"/>
            <w:hideMark/>
          </w:tcPr>
          <w:p w14:paraId="24781D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原始数据留痕、审计日志</w:t>
            </w:r>
          </w:p>
        </w:tc>
      </w:tr>
      <w:tr w:rsidR="006B27FC" w:rsidRPr="008B17CD" w14:paraId="097F5E5E" w14:textId="77777777">
        <w:tc>
          <w:tcPr>
            <w:tcW w:w="0" w:type="auto"/>
            <w:hideMark/>
          </w:tcPr>
          <w:p w14:paraId="14264B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分析接口</w:t>
            </w:r>
          </w:p>
        </w:tc>
        <w:tc>
          <w:tcPr>
            <w:tcW w:w="0" w:type="auto"/>
            <w:hideMark/>
          </w:tcPr>
          <w:p w14:paraId="1C1CCE7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取样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多维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图表分析</w:t>
            </w:r>
          </w:p>
        </w:tc>
        <w:tc>
          <w:tcPr>
            <w:tcW w:w="0" w:type="auto"/>
            <w:hideMark/>
          </w:tcPr>
          <w:p w14:paraId="182860E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省级端</w:t>
            </w:r>
          </w:p>
        </w:tc>
        <w:tc>
          <w:tcPr>
            <w:tcW w:w="0" w:type="auto"/>
            <w:hideMark/>
          </w:tcPr>
          <w:p w14:paraId="601B2D7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分析服务</w:t>
            </w:r>
          </w:p>
        </w:tc>
        <w:tc>
          <w:tcPr>
            <w:tcW w:w="0" w:type="auto"/>
            <w:hideMark/>
          </w:tcPr>
          <w:p w14:paraId="0DAB8E5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口径一致性、性能响应</w:t>
            </w:r>
          </w:p>
        </w:tc>
      </w:tr>
      <w:tr w:rsidR="006B27FC" w:rsidRPr="008B17CD" w14:paraId="07560D0C" w14:textId="77777777">
        <w:tc>
          <w:tcPr>
            <w:tcW w:w="0" w:type="auto"/>
            <w:hideMark/>
          </w:tcPr>
          <w:p w14:paraId="765404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通知接口</w:t>
            </w:r>
          </w:p>
        </w:tc>
        <w:tc>
          <w:tcPr>
            <w:tcW w:w="0" w:type="auto"/>
            <w:hideMark/>
          </w:tcPr>
          <w:p w14:paraId="10445A7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通知发布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浏览</w:t>
            </w:r>
          </w:p>
        </w:tc>
        <w:tc>
          <w:tcPr>
            <w:tcW w:w="0" w:type="auto"/>
            <w:hideMark/>
          </w:tcPr>
          <w:p w14:paraId="294F0C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省市端</w:t>
            </w:r>
          </w:p>
        </w:tc>
        <w:tc>
          <w:tcPr>
            <w:tcW w:w="0" w:type="auto"/>
            <w:hideMark/>
          </w:tcPr>
          <w:p w14:paraId="58ACD29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企业端</w:t>
            </w:r>
          </w:p>
        </w:tc>
        <w:tc>
          <w:tcPr>
            <w:tcW w:w="0" w:type="auto"/>
            <w:hideMark/>
          </w:tcPr>
          <w:p w14:paraId="791720E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可见范围、发布权限</w:t>
            </w:r>
          </w:p>
        </w:tc>
      </w:tr>
      <w:tr w:rsidR="006B27FC" w:rsidRPr="008B17CD" w14:paraId="05BBA41B" w14:textId="77777777">
        <w:tc>
          <w:tcPr>
            <w:tcW w:w="0" w:type="auto"/>
            <w:hideMark/>
          </w:tcPr>
          <w:p w14:paraId="0B3F31A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导出接口</w:t>
            </w:r>
          </w:p>
        </w:tc>
        <w:tc>
          <w:tcPr>
            <w:tcW w:w="0" w:type="auto"/>
            <w:hideMark/>
          </w:tcPr>
          <w:p w14:paraId="126047D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报表与分析结果导出</w:t>
            </w:r>
          </w:p>
        </w:tc>
        <w:tc>
          <w:tcPr>
            <w:tcW w:w="0" w:type="auto"/>
            <w:hideMark/>
          </w:tcPr>
          <w:p w14:paraId="12B0756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各管理端</w:t>
            </w:r>
          </w:p>
        </w:tc>
        <w:tc>
          <w:tcPr>
            <w:tcW w:w="0" w:type="auto"/>
            <w:hideMark/>
          </w:tcPr>
          <w:p w14:paraId="1694745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文件服务</w:t>
            </w:r>
          </w:p>
        </w:tc>
        <w:tc>
          <w:tcPr>
            <w:tcW w:w="0" w:type="auto"/>
            <w:hideMark/>
          </w:tcPr>
          <w:p w14:paraId="583F0BF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数据完整性、权限校验</w:t>
            </w:r>
          </w:p>
        </w:tc>
      </w:tr>
      <w:tr w:rsidR="006B27FC" w:rsidRPr="008B17CD" w14:paraId="52FE0DE6" w14:textId="77777777">
        <w:tc>
          <w:tcPr>
            <w:tcW w:w="0" w:type="auto"/>
            <w:hideMark/>
          </w:tcPr>
          <w:p w14:paraId="0A93665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国家上报接口</w:t>
            </w:r>
          </w:p>
        </w:tc>
        <w:tc>
          <w:tcPr>
            <w:tcW w:w="0" w:type="auto"/>
            <w:hideMark/>
          </w:tcPr>
          <w:p w14:paraId="53C9085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数据封装、上报、回执、重试</w:t>
            </w:r>
          </w:p>
        </w:tc>
        <w:tc>
          <w:tcPr>
            <w:tcW w:w="0" w:type="auto"/>
            <w:hideMark/>
          </w:tcPr>
          <w:p w14:paraId="6251E6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省级端</w:t>
            </w:r>
          </w:p>
        </w:tc>
        <w:tc>
          <w:tcPr>
            <w:tcW w:w="0" w:type="auto"/>
            <w:hideMark/>
          </w:tcPr>
          <w:p w14:paraId="7B01778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国家系统</w:t>
            </w:r>
          </w:p>
        </w:tc>
        <w:tc>
          <w:tcPr>
            <w:tcW w:w="0" w:type="auto"/>
            <w:hideMark/>
          </w:tcPr>
          <w:p w14:paraId="02535C0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报文规范、加密、重试策略</w:t>
            </w:r>
          </w:p>
        </w:tc>
      </w:tr>
    </w:tbl>
    <w:p w14:paraId="7768017A" w14:textId="77777777" w:rsidR="006D62E0" w:rsidRPr="008B17CD" w:rsidRDefault="006D62E0" w:rsidP="00CC1CCC">
      <w:pPr>
        <w:pStyle w:val="04-"/>
        <w:spacing w:before="156"/>
        <w:rPr>
          <w:rFonts w:ascii="Times New Roman"/>
        </w:rPr>
      </w:pPr>
      <w:bookmarkStart w:id="214" w:name="_Toc227099984"/>
      <w:bookmarkStart w:id="215" w:name="_Toc227538597"/>
      <w:r w:rsidRPr="008B17CD">
        <w:rPr>
          <w:rFonts w:ascii="Times New Roman"/>
        </w:rPr>
        <w:t xml:space="preserve">11.2.2 </w:t>
      </w:r>
      <w:r w:rsidRPr="008B17CD">
        <w:rPr>
          <w:rFonts w:ascii="Times New Roman"/>
        </w:rPr>
        <w:t>关键依赖关系</w:t>
      </w:r>
      <w:bookmarkEnd w:id="214"/>
      <w:bookmarkEnd w:id="215"/>
    </w:p>
    <w:p w14:paraId="6C0D9CC1" w14:textId="77777777" w:rsidR="006D62E0" w:rsidRPr="008B17CD" w:rsidRDefault="006D62E0" w:rsidP="00CC1CCC">
      <w:pPr>
        <w:pStyle w:val="01-"/>
        <w:ind w:firstLineChars="0" w:firstLine="0"/>
      </w:pPr>
      <w:r w:rsidRPr="008B17CD">
        <w:t>业务流程依赖：企业备案通过是正式填报前置条件；市级审核通过是省级汇总前置条件。</w:t>
      </w:r>
    </w:p>
    <w:p w14:paraId="614386A1" w14:textId="77777777" w:rsidR="006D62E0" w:rsidRPr="008B17CD" w:rsidRDefault="006D62E0" w:rsidP="00CC1CCC">
      <w:pPr>
        <w:pStyle w:val="01-"/>
        <w:ind w:firstLineChars="0" w:firstLine="0"/>
      </w:pPr>
      <w:r w:rsidRPr="008B17CD">
        <w:t>数据依赖：统一字典（地区、行业、原因）必须先行发布并锁定版本。</w:t>
      </w:r>
    </w:p>
    <w:p w14:paraId="7690CBB1" w14:textId="77777777" w:rsidR="006D62E0" w:rsidRPr="008B17CD" w:rsidRDefault="006D62E0" w:rsidP="00CC1CCC">
      <w:pPr>
        <w:pStyle w:val="01-"/>
        <w:ind w:firstLineChars="0" w:firstLine="0"/>
      </w:pPr>
      <w:r w:rsidRPr="008B17CD">
        <w:t>权限依赖：</w:t>
      </w:r>
      <w:r w:rsidRPr="008B17CD">
        <w:t>RBAC</w:t>
      </w:r>
      <w:r w:rsidRPr="008B17CD">
        <w:t>与数据隔离能力必须先通过集成验证，才能开展跨角色流程联调。</w:t>
      </w:r>
    </w:p>
    <w:p w14:paraId="2BE33326" w14:textId="77777777" w:rsidR="006D62E0" w:rsidRPr="008B17CD" w:rsidRDefault="006D62E0" w:rsidP="00CC1CCC">
      <w:pPr>
        <w:pStyle w:val="01-"/>
        <w:ind w:firstLineChars="0" w:firstLine="0"/>
      </w:pPr>
      <w:r w:rsidRPr="008B17CD">
        <w:t>外部依赖：国家接口文档、测试环境、网络连通、证书</w:t>
      </w:r>
      <w:r w:rsidRPr="008B17CD">
        <w:t>/</w:t>
      </w:r>
      <w:r w:rsidRPr="008B17CD">
        <w:t>加密参数到位是外部集成前提。</w:t>
      </w:r>
    </w:p>
    <w:p w14:paraId="27E28FF7" w14:textId="6B8A4A57" w:rsidR="006D62E0" w:rsidRPr="008B17CD" w:rsidRDefault="006D62E0" w:rsidP="00CC1CCC">
      <w:pPr>
        <w:pStyle w:val="03-"/>
        <w:spacing w:before="156"/>
        <w:rPr>
          <w:rFonts w:ascii="Times New Roman"/>
        </w:rPr>
      </w:pPr>
      <w:bookmarkStart w:id="216" w:name="_Toc227099985"/>
      <w:bookmarkStart w:id="217" w:name="_Toc227538598"/>
      <w:r w:rsidRPr="008B17CD">
        <w:rPr>
          <w:rFonts w:ascii="Times New Roman"/>
        </w:rPr>
        <w:t xml:space="preserve">11.3 </w:t>
      </w:r>
      <w:r w:rsidRPr="008B17CD">
        <w:rPr>
          <w:rFonts w:ascii="Times New Roman"/>
        </w:rPr>
        <w:t>集成环境与数据准备</w:t>
      </w:r>
      <w:bookmarkEnd w:id="216"/>
      <w:bookmarkEnd w:id="217"/>
    </w:p>
    <w:p w14:paraId="39B9ABB5" w14:textId="6B8A4A57" w:rsidR="006D62E0" w:rsidRPr="008B17CD" w:rsidRDefault="006D62E0" w:rsidP="00F27DC5">
      <w:pPr>
        <w:pStyle w:val="01-"/>
        <w:ind w:firstLineChars="0" w:firstLine="0"/>
      </w:pPr>
      <w:bookmarkStart w:id="218" w:name="_Toc227099986"/>
      <w:r w:rsidRPr="008B17CD">
        <w:t>集成环境规划</w:t>
      </w:r>
      <w:bookmarkEnd w:id="2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7"/>
        <w:gridCol w:w="2526"/>
        <w:gridCol w:w="2946"/>
      </w:tblGrid>
      <w:tr w:rsidR="006B27FC" w:rsidRPr="008B17CD" w14:paraId="52146A59" w14:textId="77777777">
        <w:tc>
          <w:tcPr>
            <w:tcW w:w="0" w:type="auto"/>
            <w:hideMark/>
          </w:tcPr>
          <w:p w14:paraId="22FD025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环境</w:t>
            </w:r>
          </w:p>
        </w:tc>
        <w:tc>
          <w:tcPr>
            <w:tcW w:w="0" w:type="auto"/>
            <w:hideMark/>
          </w:tcPr>
          <w:p w14:paraId="5F4F974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主要用途</w:t>
            </w:r>
          </w:p>
        </w:tc>
        <w:tc>
          <w:tcPr>
            <w:tcW w:w="0" w:type="auto"/>
            <w:hideMark/>
          </w:tcPr>
          <w:p w14:paraId="0B6C3AB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管理要求</w:t>
            </w:r>
          </w:p>
        </w:tc>
      </w:tr>
      <w:tr w:rsidR="006B27FC" w:rsidRPr="008B17CD" w14:paraId="621D5BA8" w14:textId="77777777">
        <w:tc>
          <w:tcPr>
            <w:tcW w:w="0" w:type="auto"/>
            <w:hideMark/>
          </w:tcPr>
          <w:p w14:paraId="7440AE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DEV</w:t>
            </w:r>
            <w:r w:rsidRPr="008B17CD">
              <w:rPr>
                <w:rFonts w:ascii="Times New Roman" w:hAnsi="Times New Roman"/>
              </w:rPr>
              <w:t>集成环境</w:t>
            </w:r>
          </w:p>
        </w:tc>
        <w:tc>
          <w:tcPr>
            <w:tcW w:w="0" w:type="auto"/>
            <w:hideMark/>
          </w:tcPr>
          <w:p w14:paraId="7067BA8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开发联调与冒烟验证</w:t>
            </w:r>
          </w:p>
        </w:tc>
        <w:tc>
          <w:tcPr>
            <w:tcW w:w="0" w:type="auto"/>
            <w:hideMark/>
          </w:tcPr>
          <w:p w14:paraId="566B014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可高频更新，记录构建版本</w:t>
            </w:r>
          </w:p>
        </w:tc>
      </w:tr>
      <w:tr w:rsidR="006B27FC" w:rsidRPr="008B17CD" w14:paraId="4102AC5E" w14:textId="77777777">
        <w:tc>
          <w:tcPr>
            <w:tcW w:w="0" w:type="auto"/>
            <w:hideMark/>
          </w:tcPr>
          <w:p w14:paraId="1B522BD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SIT</w:t>
            </w:r>
            <w:r w:rsidRPr="008B17CD">
              <w:rPr>
                <w:rFonts w:ascii="Times New Roman" w:hAnsi="Times New Roman"/>
              </w:rPr>
              <w:t>环境</w:t>
            </w:r>
          </w:p>
        </w:tc>
        <w:tc>
          <w:tcPr>
            <w:tcW w:w="0" w:type="auto"/>
            <w:hideMark/>
          </w:tcPr>
          <w:p w14:paraId="3A6817C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系统集成测试与流程联调</w:t>
            </w:r>
          </w:p>
        </w:tc>
        <w:tc>
          <w:tcPr>
            <w:tcW w:w="0" w:type="auto"/>
            <w:hideMark/>
          </w:tcPr>
          <w:p w14:paraId="46658DE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配置稳定，严格版本控制</w:t>
            </w:r>
          </w:p>
        </w:tc>
      </w:tr>
      <w:tr w:rsidR="006B27FC" w:rsidRPr="008B17CD" w14:paraId="7BDCB42A" w14:textId="77777777">
        <w:tc>
          <w:tcPr>
            <w:tcW w:w="0" w:type="auto"/>
            <w:hideMark/>
          </w:tcPr>
          <w:p w14:paraId="1E9B61E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UAT</w:t>
            </w:r>
            <w:r w:rsidRPr="008B17CD">
              <w:rPr>
                <w:rFonts w:ascii="Times New Roman" w:hAnsi="Times New Roman"/>
              </w:rPr>
              <w:t>环境</w:t>
            </w:r>
          </w:p>
        </w:tc>
        <w:tc>
          <w:tcPr>
            <w:tcW w:w="0" w:type="auto"/>
            <w:hideMark/>
          </w:tcPr>
          <w:p w14:paraId="4A068C0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用户验收与业务确认</w:t>
            </w:r>
          </w:p>
        </w:tc>
        <w:tc>
          <w:tcPr>
            <w:tcW w:w="0" w:type="auto"/>
            <w:hideMark/>
          </w:tcPr>
          <w:p w14:paraId="783748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与生产接近，限制临时变更</w:t>
            </w:r>
          </w:p>
        </w:tc>
      </w:tr>
      <w:tr w:rsidR="006B27FC" w:rsidRPr="008B17CD" w14:paraId="32D1A5A3" w14:textId="77777777">
        <w:tc>
          <w:tcPr>
            <w:tcW w:w="0" w:type="auto"/>
            <w:hideMark/>
          </w:tcPr>
          <w:p w14:paraId="5CF8B08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EXT</w:t>
            </w:r>
            <w:r w:rsidRPr="008B17CD">
              <w:rPr>
                <w:rFonts w:ascii="Times New Roman" w:hAnsi="Times New Roman"/>
              </w:rPr>
              <w:t>环境（外部联调）</w:t>
            </w:r>
          </w:p>
        </w:tc>
        <w:tc>
          <w:tcPr>
            <w:tcW w:w="0" w:type="auto"/>
            <w:hideMark/>
          </w:tcPr>
          <w:p w14:paraId="4B9851C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国家系统接口联调</w:t>
            </w:r>
          </w:p>
        </w:tc>
        <w:tc>
          <w:tcPr>
            <w:tcW w:w="0" w:type="auto"/>
            <w:hideMark/>
          </w:tcPr>
          <w:p w14:paraId="2D8718D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独立网络策略与接口日志追踪</w:t>
            </w:r>
          </w:p>
        </w:tc>
      </w:tr>
    </w:tbl>
    <w:p w14:paraId="2FCC1F67" w14:textId="38EF29E2" w:rsidR="006D62E0" w:rsidRPr="008B17CD" w:rsidRDefault="006D62E0" w:rsidP="00F27DC5">
      <w:pPr>
        <w:pStyle w:val="01-"/>
        <w:ind w:firstLineChars="0" w:firstLine="0"/>
      </w:pPr>
      <w:bookmarkStart w:id="219" w:name="_Toc227099987"/>
      <w:r w:rsidRPr="008B17CD">
        <w:t>环境准备清单</w:t>
      </w:r>
      <w:bookmarkEnd w:id="219"/>
      <w:r w:rsidR="00F27DC5" w:rsidRPr="008B17CD">
        <w:t>如下：</w:t>
      </w:r>
    </w:p>
    <w:p w14:paraId="44DD8D4E" w14:textId="77777777" w:rsidR="006D62E0" w:rsidRPr="008B17CD" w:rsidRDefault="006D62E0" w:rsidP="00CC1CCC">
      <w:pPr>
        <w:pStyle w:val="01-"/>
        <w:ind w:firstLine="480"/>
      </w:pPr>
      <w:r w:rsidRPr="008B17CD">
        <w:t>应用服务、数据库、缓存（如有）与文件存储服务可用。</w:t>
      </w:r>
    </w:p>
    <w:p w14:paraId="0282CFD8" w14:textId="77777777" w:rsidR="006D62E0" w:rsidRPr="008B17CD" w:rsidRDefault="006D62E0" w:rsidP="00CC1CCC">
      <w:pPr>
        <w:pStyle w:val="01-"/>
        <w:ind w:firstLine="480"/>
      </w:pPr>
      <w:r w:rsidRPr="008B17CD">
        <w:t>网络连通与访问策略配置完成（白名单、端口、证书）。</w:t>
      </w:r>
    </w:p>
    <w:p w14:paraId="6F6C3129" w14:textId="77777777" w:rsidR="006D62E0" w:rsidRPr="008B17CD" w:rsidRDefault="006D62E0" w:rsidP="00CC1CCC">
      <w:pPr>
        <w:pStyle w:val="01-"/>
        <w:ind w:firstLine="480"/>
      </w:pPr>
      <w:r w:rsidRPr="008B17CD">
        <w:t>部署脚本、配置模板、</w:t>
      </w:r>
      <w:proofErr w:type="gramStart"/>
      <w:r w:rsidRPr="008B17CD">
        <w:t>回滚脚本</w:t>
      </w:r>
      <w:proofErr w:type="gramEnd"/>
      <w:r w:rsidRPr="008B17CD">
        <w:t>可执行并验证通过。</w:t>
      </w:r>
    </w:p>
    <w:p w14:paraId="24A6EBBB" w14:textId="77777777" w:rsidR="006D62E0" w:rsidRPr="008B17CD" w:rsidRDefault="006D62E0" w:rsidP="00CC1CCC">
      <w:pPr>
        <w:pStyle w:val="01-"/>
        <w:ind w:firstLine="480"/>
      </w:pPr>
      <w:r w:rsidRPr="008B17CD">
        <w:t>日志采集、错误监控、接口调用追踪能力可用。</w:t>
      </w:r>
    </w:p>
    <w:p w14:paraId="071E5EE2" w14:textId="77777777" w:rsidR="00F27DC5" w:rsidRPr="008B17CD" w:rsidRDefault="006D62E0" w:rsidP="00F27DC5">
      <w:pPr>
        <w:pStyle w:val="01-"/>
        <w:ind w:firstLine="480"/>
      </w:pPr>
      <w:r w:rsidRPr="008B17CD">
        <w:t>测试账号与角色权限准备完成（企业</w:t>
      </w:r>
      <w:r w:rsidRPr="008B17CD">
        <w:t>/</w:t>
      </w:r>
      <w:r w:rsidRPr="008B17CD">
        <w:t>市级</w:t>
      </w:r>
      <w:r w:rsidRPr="008B17CD">
        <w:t>/</w:t>
      </w:r>
      <w:r w:rsidRPr="008B17CD">
        <w:t>省级）。</w:t>
      </w:r>
      <w:bookmarkStart w:id="220" w:name="_Toc227099988"/>
    </w:p>
    <w:p w14:paraId="616046F6" w14:textId="2A22B78B" w:rsidR="006D62E0" w:rsidRPr="008B17CD" w:rsidRDefault="006D62E0" w:rsidP="00F27DC5">
      <w:pPr>
        <w:pStyle w:val="01-"/>
        <w:ind w:firstLineChars="0" w:firstLine="0"/>
      </w:pPr>
      <w:r w:rsidRPr="008B17CD">
        <w:lastRenderedPageBreak/>
        <w:t>集成测试数据准备</w:t>
      </w:r>
      <w:bookmarkEnd w:id="220"/>
      <w:r w:rsidR="00F27DC5" w:rsidRPr="008B17CD">
        <w:t>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4836"/>
        <w:gridCol w:w="2106"/>
      </w:tblGrid>
      <w:tr w:rsidR="006B27FC" w:rsidRPr="008B17CD" w14:paraId="54F6AEBE" w14:textId="77777777">
        <w:tc>
          <w:tcPr>
            <w:tcW w:w="0" w:type="auto"/>
            <w:hideMark/>
          </w:tcPr>
          <w:p w14:paraId="458F432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数据类型</w:t>
            </w:r>
          </w:p>
        </w:tc>
        <w:tc>
          <w:tcPr>
            <w:tcW w:w="0" w:type="auto"/>
            <w:hideMark/>
          </w:tcPr>
          <w:p w14:paraId="241100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数据要求</w:t>
            </w:r>
          </w:p>
        </w:tc>
        <w:tc>
          <w:tcPr>
            <w:tcW w:w="0" w:type="auto"/>
            <w:hideMark/>
          </w:tcPr>
          <w:p w14:paraId="3B4158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用途</w:t>
            </w:r>
          </w:p>
        </w:tc>
      </w:tr>
      <w:tr w:rsidR="006B27FC" w:rsidRPr="008B17CD" w14:paraId="1B27C6FF" w14:textId="77777777">
        <w:tc>
          <w:tcPr>
            <w:tcW w:w="0" w:type="auto"/>
            <w:hideMark/>
          </w:tcPr>
          <w:p w14:paraId="169A859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基础字典数据</w:t>
            </w:r>
          </w:p>
        </w:tc>
        <w:tc>
          <w:tcPr>
            <w:tcW w:w="0" w:type="auto"/>
            <w:hideMark/>
          </w:tcPr>
          <w:p w14:paraId="4102DDA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地区、行业、原因、角色权限字典齐全且版本锁定</w:t>
            </w:r>
          </w:p>
        </w:tc>
        <w:tc>
          <w:tcPr>
            <w:tcW w:w="0" w:type="auto"/>
            <w:hideMark/>
          </w:tcPr>
          <w:p w14:paraId="25FDF83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保证统计口径一致</w:t>
            </w:r>
          </w:p>
        </w:tc>
      </w:tr>
      <w:tr w:rsidR="006B27FC" w:rsidRPr="008B17CD" w14:paraId="51A7E1FE" w14:textId="77777777">
        <w:tc>
          <w:tcPr>
            <w:tcW w:w="0" w:type="auto"/>
            <w:hideMark/>
          </w:tcPr>
          <w:p w14:paraId="6009F1E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业务主链路数据</w:t>
            </w:r>
          </w:p>
        </w:tc>
        <w:tc>
          <w:tcPr>
            <w:tcW w:w="0" w:type="auto"/>
            <w:hideMark/>
          </w:tcPr>
          <w:p w14:paraId="789175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覆盖备案、填报、审核、汇总、上报全路径</w:t>
            </w:r>
          </w:p>
        </w:tc>
        <w:tc>
          <w:tcPr>
            <w:tcW w:w="0" w:type="auto"/>
            <w:hideMark/>
          </w:tcPr>
          <w:p w14:paraId="7F5DEF0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验证端到端流程</w:t>
            </w:r>
          </w:p>
        </w:tc>
      </w:tr>
      <w:tr w:rsidR="006B27FC" w:rsidRPr="008B17CD" w14:paraId="5EED5FFA" w14:textId="77777777">
        <w:tc>
          <w:tcPr>
            <w:tcW w:w="0" w:type="auto"/>
            <w:hideMark/>
          </w:tcPr>
          <w:p w14:paraId="3095B04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边界与异常数据</w:t>
            </w:r>
          </w:p>
        </w:tc>
        <w:tc>
          <w:tcPr>
            <w:tcW w:w="0" w:type="auto"/>
            <w:hideMark/>
          </w:tcPr>
          <w:p w14:paraId="799785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缺失、非法格式、越权、超时、重复提交等场景</w:t>
            </w:r>
          </w:p>
        </w:tc>
        <w:tc>
          <w:tcPr>
            <w:tcW w:w="0" w:type="auto"/>
            <w:hideMark/>
          </w:tcPr>
          <w:p w14:paraId="44E6A24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验证异常处理与防护</w:t>
            </w:r>
          </w:p>
        </w:tc>
      </w:tr>
      <w:tr w:rsidR="006B27FC" w:rsidRPr="008B17CD" w14:paraId="046215C7" w14:textId="77777777">
        <w:tc>
          <w:tcPr>
            <w:tcW w:w="0" w:type="auto"/>
            <w:hideMark/>
          </w:tcPr>
          <w:p w14:paraId="5387EB4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性能压测数据</w:t>
            </w:r>
            <w:proofErr w:type="gramEnd"/>
          </w:p>
        </w:tc>
        <w:tc>
          <w:tcPr>
            <w:tcW w:w="0" w:type="auto"/>
            <w:hideMark/>
          </w:tcPr>
          <w:p w14:paraId="205943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接近上报高峰规模的数据样本</w:t>
            </w:r>
          </w:p>
        </w:tc>
        <w:tc>
          <w:tcPr>
            <w:tcW w:w="0" w:type="auto"/>
            <w:hideMark/>
          </w:tcPr>
          <w:p w14:paraId="1B78CD2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验证性能与稳定性</w:t>
            </w:r>
          </w:p>
        </w:tc>
      </w:tr>
      <w:tr w:rsidR="006B27FC" w:rsidRPr="008B17CD" w14:paraId="602F780C" w14:textId="77777777">
        <w:tc>
          <w:tcPr>
            <w:tcW w:w="0" w:type="auto"/>
            <w:hideMark/>
          </w:tcPr>
          <w:p w14:paraId="41EA1B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接口联调数据</w:t>
            </w:r>
          </w:p>
        </w:tc>
        <w:tc>
          <w:tcPr>
            <w:tcW w:w="0" w:type="auto"/>
            <w:hideMark/>
          </w:tcPr>
          <w:p w14:paraId="4D3D57F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符合国家接口规范的报文样本（成功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失败）</w:t>
            </w:r>
          </w:p>
        </w:tc>
        <w:tc>
          <w:tcPr>
            <w:tcW w:w="0" w:type="auto"/>
            <w:hideMark/>
          </w:tcPr>
          <w:p w14:paraId="4565746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验证上报与重试机制</w:t>
            </w:r>
          </w:p>
        </w:tc>
      </w:tr>
    </w:tbl>
    <w:p w14:paraId="7BE235A1" w14:textId="77777777" w:rsidR="006D62E0" w:rsidRPr="008B17CD" w:rsidRDefault="006D62E0" w:rsidP="001853FA">
      <w:pPr>
        <w:pStyle w:val="03-"/>
        <w:spacing w:before="156"/>
        <w:rPr>
          <w:rFonts w:ascii="Times New Roman"/>
        </w:rPr>
      </w:pPr>
      <w:bookmarkStart w:id="221" w:name="_Toc227099989"/>
      <w:bookmarkStart w:id="222" w:name="_Toc227538599"/>
      <w:r w:rsidRPr="008B17CD">
        <w:rPr>
          <w:rFonts w:ascii="Times New Roman"/>
        </w:rPr>
        <w:t xml:space="preserve">11.4 </w:t>
      </w:r>
      <w:r w:rsidRPr="008B17CD">
        <w:rPr>
          <w:rFonts w:ascii="Times New Roman"/>
        </w:rPr>
        <w:t>集成验证与准入准出标准</w:t>
      </w:r>
      <w:bookmarkEnd w:id="221"/>
      <w:bookmarkEnd w:id="222"/>
    </w:p>
    <w:p w14:paraId="4C628690" w14:textId="30D935EB" w:rsidR="006D62E0" w:rsidRPr="008B17CD" w:rsidRDefault="006D62E0" w:rsidP="001853FA">
      <w:pPr>
        <w:pStyle w:val="01-"/>
        <w:ind w:firstLineChars="0" w:firstLine="0"/>
      </w:pPr>
      <w:r w:rsidRPr="008B17CD">
        <w:t>采用</w:t>
      </w:r>
      <w:r w:rsidR="001853FA" w:rsidRPr="008B17CD">
        <w:t>如下</w:t>
      </w:r>
      <w:r w:rsidRPr="008B17CD">
        <w:t>组合方式</w:t>
      </w:r>
      <w:r w:rsidR="003C4823" w:rsidRPr="008B17CD">
        <w:t>验证</w:t>
      </w:r>
      <w:r w:rsidRPr="008B17CD">
        <w:t>：</w:t>
      </w:r>
    </w:p>
    <w:p w14:paraId="7AD12178" w14:textId="77777777" w:rsidR="006D62E0" w:rsidRPr="008B17CD" w:rsidRDefault="006D62E0" w:rsidP="001853FA">
      <w:pPr>
        <w:pStyle w:val="01-"/>
        <w:numPr>
          <w:ilvl w:val="0"/>
          <w:numId w:val="151"/>
        </w:numPr>
        <w:ind w:firstLineChars="0"/>
      </w:pPr>
      <w:r w:rsidRPr="008B17CD">
        <w:t>冒烟验证：确认构建可部署、核心页面与核心接口可访问。</w:t>
      </w:r>
    </w:p>
    <w:p w14:paraId="43FDECA8" w14:textId="77777777" w:rsidR="006D62E0" w:rsidRPr="008B17CD" w:rsidRDefault="006D62E0" w:rsidP="001853FA">
      <w:pPr>
        <w:pStyle w:val="01-"/>
        <w:numPr>
          <w:ilvl w:val="0"/>
          <w:numId w:val="151"/>
        </w:numPr>
        <w:ind w:firstLineChars="0"/>
      </w:pPr>
      <w:r w:rsidRPr="008B17CD">
        <w:t>接口验证：验证接口字段、状态码、权限、异常返回与</w:t>
      </w:r>
      <w:proofErr w:type="gramStart"/>
      <w:r w:rsidRPr="008B17CD">
        <w:t>幂</w:t>
      </w:r>
      <w:proofErr w:type="gramEnd"/>
      <w:r w:rsidRPr="008B17CD">
        <w:t>等性。</w:t>
      </w:r>
    </w:p>
    <w:p w14:paraId="7F6CD0CE" w14:textId="77777777" w:rsidR="006D62E0" w:rsidRPr="008B17CD" w:rsidRDefault="006D62E0" w:rsidP="001853FA">
      <w:pPr>
        <w:pStyle w:val="01-"/>
        <w:numPr>
          <w:ilvl w:val="0"/>
          <w:numId w:val="151"/>
        </w:numPr>
        <w:ind w:firstLineChars="0"/>
      </w:pPr>
      <w:r w:rsidRPr="008B17CD">
        <w:t>流程验证：验证完整业务链路与跨角色状态流转一致性。</w:t>
      </w:r>
    </w:p>
    <w:p w14:paraId="0C935EA2" w14:textId="77777777" w:rsidR="006D62E0" w:rsidRPr="008B17CD" w:rsidRDefault="006D62E0" w:rsidP="001853FA">
      <w:pPr>
        <w:pStyle w:val="01-"/>
        <w:numPr>
          <w:ilvl w:val="0"/>
          <w:numId w:val="151"/>
        </w:numPr>
        <w:ind w:firstLineChars="0"/>
      </w:pPr>
      <w:r w:rsidRPr="008B17CD">
        <w:t>非功能验证：验证性能、安全、稳定性与日志追踪能力。</w:t>
      </w:r>
    </w:p>
    <w:p w14:paraId="42CA87AC" w14:textId="77777777" w:rsidR="006D62E0" w:rsidRPr="008B17CD" w:rsidRDefault="006D62E0" w:rsidP="001853FA">
      <w:pPr>
        <w:pStyle w:val="01-"/>
        <w:ind w:firstLineChars="0" w:firstLine="0"/>
      </w:pPr>
      <w:r w:rsidRPr="008B17CD">
        <w:t>满足以下条件方可进入正式集成测试：</w:t>
      </w:r>
    </w:p>
    <w:p w14:paraId="6EC39A63" w14:textId="77777777" w:rsidR="006D62E0" w:rsidRPr="008B17CD" w:rsidRDefault="006D62E0" w:rsidP="001853FA">
      <w:pPr>
        <w:pStyle w:val="01-"/>
        <w:ind w:firstLine="480"/>
      </w:pPr>
      <w:r w:rsidRPr="008B17CD">
        <w:t>需求与设计基线已冻结，接口文档版本明确。</w:t>
      </w:r>
    </w:p>
    <w:p w14:paraId="6106BE0D" w14:textId="77777777" w:rsidR="006D62E0" w:rsidRPr="008B17CD" w:rsidRDefault="006D62E0" w:rsidP="001853FA">
      <w:pPr>
        <w:pStyle w:val="01-"/>
        <w:ind w:firstLine="480"/>
      </w:pPr>
      <w:r w:rsidRPr="008B17CD">
        <w:t>模块级开发完成并通过自测，关键单元测试通过。</w:t>
      </w:r>
    </w:p>
    <w:p w14:paraId="5AB5DCC0" w14:textId="77777777" w:rsidR="006D62E0" w:rsidRPr="008B17CD" w:rsidRDefault="006D62E0" w:rsidP="001853FA">
      <w:pPr>
        <w:pStyle w:val="01-"/>
        <w:ind w:firstLine="480"/>
      </w:pPr>
      <w:r w:rsidRPr="008B17CD">
        <w:t>集成环境与测试数据准备完成，依赖服务可用。</w:t>
      </w:r>
    </w:p>
    <w:p w14:paraId="0DE29E66" w14:textId="77777777" w:rsidR="006D62E0" w:rsidRPr="008B17CD" w:rsidRDefault="006D62E0" w:rsidP="001853FA">
      <w:pPr>
        <w:pStyle w:val="01-"/>
        <w:ind w:firstLine="480"/>
      </w:pPr>
      <w:r w:rsidRPr="008B17CD">
        <w:t>配置项已登记并纳入版本控制，构建包可追溯。</w:t>
      </w:r>
    </w:p>
    <w:p w14:paraId="357573FD" w14:textId="77777777" w:rsidR="006D62E0" w:rsidRPr="008B17CD" w:rsidRDefault="006D62E0" w:rsidP="001853FA">
      <w:pPr>
        <w:pStyle w:val="01-"/>
        <w:ind w:firstLineChars="0" w:firstLine="0"/>
      </w:pPr>
      <w:r w:rsidRPr="008B17CD">
        <w:t>满足以下条件方可判定集成阶段通过：</w:t>
      </w:r>
    </w:p>
    <w:p w14:paraId="75EF9071" w14:textId="77777777" w:rsidR="006D62E0" w:rsidRPr="008B17CD" w:rsidRDefault="006D62E0" w:rsidP="001853FA">
      <w:pPr>
        <w:pStyle w:val="01-"/>
        <w:ind w:firstLine="480"/>
      </w:pPr>
      <w:r w:rsidRPr="008B17CD">
        <w:t>端到</w:t>
      </w:r>
      <w:proofErr w:type="gramStart"/>
      <w:r w:rsidRPr="008B17CD">
        <w:t>端核心</w:t>
      </w:r>
      <w:proofErr w:type="gramEnd"/>
      <w:r w:rsidRPr="008B17CD">
        <w:t>流程全部通过（备案</w:t>
      </w:r>
      <w:r w:rsidRPr="008B17CD">
        <w:t>→</w:t>
      </w:r>
      <w:r w:rsidRPr="008B17CD">
        <w:t>填报</w:t>
      </w:r>
      <w:r w:rsidRPr="008B17CD">
        <w:t>→</w:t>
      </w:r>
      <w:r w:rsidRPr="008B17CD">
        <w:t>审核</w:t>
      </w:r>
      <w:r w:rsidRPr="008B17CD">
        <w:t>→</w:t>
      </w:r>
      <w:r w:rsidRPr="008B17CD">
        <w:t>汇总</w:t>
      </w:r>
      <w:r w:rsidRPr="008B17CD">
        <w:t>→</w:t>
      </w:r>
      <w:r w:rsidRPr="008B17CD">
        <w:t>上报）。</w:t>
      </w:r>
    </w:p>
    <w:p w14:paraId="02852F99" w14:textId="77777777" w:rsidR="006D62E0" w:rsidRPr="008B17CD" w:rsidRDefault="006D62E0" w:rsidP="001853FA">
      <w:pPr>
        <w:pStyle w:val="01-"/>
        <w:ind w:firstLine="480"/>
      </w:pPr>
      <w:r w:rsidRPr="008B17CD">
        <w:t>关键接口（含国家接口）测试通过，失败重试与回执记录符合预期。</w:t>
      </w:r>
    </w:p>
    <w:p w14:paraId="4A7FAD77" w14:textId="77777777" w:rsidR="006D62E0" w:rsidRPr="008B17CD" w:rsidRDefault="006D62E0" w:rsidP="001853FA">
      <w:pPr>
        <w:pStyle w:val="01-"/>
        <w:ind w:firstLine="480"/>
      </w:pPr>
      <w:r w:rsidRPr="008B17CD">
        <w:t>P1/P2</w:t>
      </w:r>
      <w:r w:rsidRPr="008B17CD">
        <w:t>缺陷关闭率达到</w:t>
      </w:r>
      <w:r w:rsidRPr="008B17CD">
        <w:t>100%</w:t>
      </w:r>
      <w:r w:rsidRPr="008B17CD">
        <w:t>，</w:t>
      </w:r>
      <w:r w:rsidRPr="008B17CD">
        <w:t>P3/P4</w:t>
      </w:r>
      <w:r w:rsidRPr="008B17CD">
        <w:t>缺陷有明确处置方案。</w:t>
      </w:r>
    </w:p>
    <w:p w14:paraId="1F2E8082" w14:textId="77777777" w:rsidR="006D62E0" w:rsidRPr="008B17CD" w:rsidRDefault="006D62E0" w:rsidP="001853FA">
      <w:pPr>
        <w:pStyle w:val="01-"/>
        <w:ind w:firstLine="480"/>
      </w:pPr>
      <w:r w:rsidRPr="008B17CD">
        <w:t>性能与安全指标满足第</w:t>
      </w:r>
      <w:r w:rsidRPr="008B17CD">
        <w:t>6</w:t>
      </w:r>
      <w:proofErr w:type="gramStart"/>
      <w:r w:rsidRPr="008B17CD">
        <w:t>章质量</w:t>
      </w:r>
      <w:proofErr w:type="gramEnd"/>
      <w:r w:rsidRPr="008B17CD">
        <w:t>门禁要求。</w:t>
      </w:r>
    </w:p>
    <w:p w14:paraId="5604B046" w14:textId="77777777" w:rsidR="006D62E0" w:rsidRPr="008B17CD" w:rsidRDefault="006D62E0" w:rsidP="001853FA">
      <w:pPr>
        <w:pStyle w:val="01-"/>
        <w:ind w:firstLine="480"/>
      </w:pPr>
      <w:r w:rsidRPr="008B17CD">
        <w:t>集成报告、缺陷闭环记录、版本信息完整归档。</w:t>
      </w:r>
    </w:p>
    <w:p w14:paraId="52B95EAE" w14:textId="3AD8C076" w:rsidR="006D62E0" w:rsidRPr="008B17CD" w:rsidRDefault="006D62E0" w:rsidP="003C4823">
      <w:pPr>
        <w:pStyle w:val="01-"/>
        <w:ind w:firstLineChars="0" w:firstLine="0"/>
      </w:pPr>
      <w:bookmarkStart w:id="223" w:name="_Toc227099992"/>
      <w:r w:rsidRPr="008B17CD">
        <w:t>集成交付物清单</w:t>
      </w:r>
      <w:bookmarkEnd w:id="223"/>
      <w:r w:rsidR="003C4823" w:rsidRPr="008B17CD">
        <w:t>如下：</w:t>
      </w:r>
    </w:p>
    <w:p w14:paraId="2C721B12" w14:textId="77777777" w:rsidR="006D62E0" w:rsidRPr="008B17CD" w:rsidRDefault="006D62E0" w:rsidP="001853FA">
      <w:pPr>
        <w:pStyle w:val="01-"/>
        <w:ind w:firstLine="480"/>
      </w:pPr>
      <w:r w:rsidRPr="008B17CD">
        <w:t>集成计划与排期表</w:t>
      </w:r>
    </w:p>
    <w:p w14:paraId="30853D8F" w14:textId="77777777" w:rsidR="006D62E0" w:rsidRPr="008B17CD" w:rsidRDefault="006D62E0" w:rsidP="001853FA">
      <w:pPr>
        <w:pStyle w:val="01-"/>
        <w:ind w:firstLine="480"/>
      </w:pPr>
      <w:r w:rsidRPr="008B17CD">
        <w:t>接口清单与依赖关系说明</w:t>
      </w:r>
    </w:p>
    <w:p w14:paraId="02975D63" w14:textId="77777777" w:rsidR="006D62E0" w:rsidRPr="008B17CD" w:rsidRDefault="006D62E0" w:rsidP="001853FA">
      <w:pPr>
        <w:pStyle w:val="01-"/>
        <w:ind w:firstLine="480"/>
      </w:pPr>
      <w:r w:rsidRPr="008B17CD">
        <w:t>环境准备与验证记录</w:t>
      </w:r>
    </w:p>
    <w:p w14:paraId="03E6488E" w14:textId="77777777" w:rsidR="006D62E0" w:rsidRPr="008B17CD" w:rsidRDefault="006D62E0" w:rsidP="001853FA">
      <w:pPr>
        <w:pStyle w:val="01-"/>
        <w:ind w:firstLine="480"/>
      </w:pPr>
      <w:r w:rsidRPr="008B17CD">
        <w:t>模块联调与端到端测试报告</w:t>
      </w:r>
    </w:p>
    <w:p w14:paraId="347A1BCC" w14:textId="77777777" w:rsidR="006D62E0" w:rsidRPr="008B17CD" w:rsidRDefault="006D62E0" w:rsidP="001853FA">
      <w:pPr>
        <w:pStyle w:val="01-"/>
        <w:ind w:firstLine="480"/>
      </w:pPr>
      <w:r w:rsidRPr="008B17CD">
        <w:t>外部接口联调报告</w:t>
      </w:r>
    </w:p>
    <w:p w14:paraId="4B893206" w14:textId="77777777" w:rsidR="006D62E0" w:rsidRPr="008B17CD" w:rsidRDefault="006D62E0" w:rsidP="001853FA">
      <w:pPr>
        <w:pStyle w:val="01-"/>
        <w:ind w:firstLine="480"/>
      </w:pPr>
      <w:r w:rsidRPr="008B17CD">
        <w:t>集成</w:t>
      </w:r>
      <w:proofErr w:type="gramStart"/>
      <w:r w:rsidRPr="008B17CD">
        <w:t>缺陷台账与</w:t>
      </w:r>
      <w:proofErr w:type="gramEnd"/>
      <w:r w:rsidRPr="008B17CD">
        <w:t>闭环证明</w:t>
      </w:r>
    </w:p>
    <w:p w14:paraId="6950E15D" w14:textId="77777777" w:rsidR="006D62E0" w:rsidRPr="008B17CD" w:rsidRDefault="006D62E0" w:rsidP="001853FA">
      <w:pPr>
        <w:pStyle w:val="01-"/>
        <w:ind w:firstLine="480"/>
      </w:pPr>
      <w:r w:rsidRPr="008B17CD">
        <w:lastRenderedPageBreak/>
        <w:t>集成阶段总结与发布建议</w:t>
      </w:r>
    </w:p>
    <w:p w14:paraId="5EE29263" w14:textId="4BECD47B" w:rsidR="006D62E0" w:rsidRPr="008B17CD" w:rsidRDefault="006D62E0" w:rsidP="00F775A5">
      <w:pPr>
        <w:pStyle w:val="02-"/>
        <w:spacing w:before="156" w:after="312"/>
        <w:rPr>
          <w:rFonts w:ascii="Times New Roman"/>
        </w:rPr>
      </w:pPr>
      <w:bookmarkStart w:id="224" w:name="_Toc227099993"/>
      <w:bookmarkStart w:id="225" w:name="_Toc227538600"/>
      <w:r w:rsidRPr="008B17CD">
        <w:rPr>
          <w:rFonts w:ascii="Times New Roman"/>
        </w:rPr>
        <w:t xml:space="preserve">12. </w:t>
      </w:r>
      <w:r w:rsidRPr="008B17CD">
        <w:rPr>
          <w:rFonts w:ascii="Times New Roman"/>
        </w:rPr>
        <w:t>项目集成管理计划</w:t>
      </w:r>
      <w:bookmarkEnd w:id="224"/>
      <w:bookmarkEnd w:id="225"/>
    </w:p>
    <w:p w14:paraId="3516C57E" w14:textId="77777777" w:rsidR="006D62E0" w:rsidRPr="008B17CD" w:rsidRDefault="006D62E0" w:rsidP="00F775A5">
      <w:pPr>
        <w:pStyle w:val="03-"/>
        <w:spacing w:before="156"/>
        <w:rPr>
          <w:rFonts w:ascii="Times New Roman"/>
        </w:rPr>
      </w:pPr>
      <w:bookmarkStart w:id="226" w:name="_Toc227099994"/>
      <w:bookmarkStart w:id="227" w:name="_Toc227538601"/>
      <w:r w:rsidRPr="008B17CD">
        <w:rPr>
          <w:rFonts w:ascii="Times New Roman"/>
        </w:rPr>
        <w:t xml:space="preserve">12.1 </w:t>
      </w:r>
      <w:r w:rsidRPr="008B17CD">
        <w:rPr>
          <w:rFonts w:ascii="Times New Roman"/>
        </w:rPr>
        <w:t>项目章程要点</w:t>
      </w:r>
      <w:bookmarkEnd w:id="226"/>
      <w:bookmarkEnd w:id="227"/>
    </w:p>
    <w:p w14:paraId="25740C90" w14:textId="4C4605CE" w:rsidR="006D62E0" w:rsidRPr="008B17CD" w:rsidRDefault="006D62E0" w:rsidP="001853FA">
      <w:pPr>
        <w:pStyle w:val="01-"/>
        <w:ind w:firstLine="480"/>
      </w:pPr>
      <w:r w:rsidRPr="008B17CD">
        <w:t>本项目由甲方授权启动，乙方项目经理（朱写）负责组织项目实施与</w:t>
      </w:r>
      <w:proofErr w:type="gramStart"/>
      <w:r w:rsidRPr="008B17CD">
        <w:t>跨计划</w:t>
      </w:r>
      <w:proofErr w:type="gramEnd"/>
      <w:r w:rsidRPr="008B17CD">
        <w:t>统筹。项目总体目标是在</w:t>
      </w:r>
      <w:r w:rsidR="00AA3702">
        <w:rPr>
          <w:rFonts w:hint="eastAsia"/>
        </w:rPr>
        <w:t>74</w:t>
      </w:r>
      <w:r w:rsidRPr="008B17CD">
        <w:t>天内完成云南省企业就业失业数据采集系统的建设与验收，形成可稳定运行、可维护、可扩展的交付成果。</w:t>
      </w:r>
    </w:p>
    <w:p w14:paraId="17671F72" w14:textId="77777777" w:rsidR="006D62E0" w:rsidRPr="008B17CD" w:rsidRDefault="006D62E0" w:rsidP="00F775A5">
      <w:pPr>
        <w:pStyle w:val="01-"/>
        <w:ind w:firstLineChars="0" w:firstLine="0"/>
      </w:pPr>
      <w:r w:rsidRPr="008B17CD">
        <w:t>项目成功标准定义如下：</w:t>
      </w:r>
    </w:p>
    <w:p w14:paraId="6A2E0631" w14:textId="77777777" w:rsidR="006D62E0" w:rsidRPr="008B17CD" w:rsidRDefault="006D62E0" w:rsidP="001853FA">
      <w:pPr>
        <w:pStyle w:val="01-"/>
        <w:ind w:firstLine="480"/>
      </w:pPr>
      <w:r w:rsidRPr="008B17CD">
        <w:t>范围成功：合同范围内功能与交付物按基线完成。</w:t>
      </w:r>
    </w:p>
    <w:p w14:paraId="02B08555" w14:textId="77777777" w:rsidR="006D62E0" w:rsidRPr="008B17CD" w:rsidRDefault="006D62E0" w:rsidP="001853FA">
      <w:pPr>
        <w:pStyle w:val="01-"/>
        <w:ind w:firstLine="480"/>
      </w:pPr>
      <w:r w:rsidRPr="008B17CD">
        <w:t>进度成功：关键里程碑（</w:t>
      </w:r>
      <w:r w:rsidRPr="008B17CD">
        <w:t>M1-M8</w:t>
      </w:r>
      <w:r w:rsidRPr="008B17CD">
        <w:t>）按计划达成或经批准调整后达成。</w:t>
      </w:r>
    </w:p>
    <w:p w14:paraId="48F7C733" w14:textId="77777777" w:rsidR="006D62E0" w:rsidRPr="008B17CD" w:rsidRDefault="006D62E0" w:rsidP="001853FA">
      <w:pPr>
        <w:pStyle w:val="01-"/>
        <w:ind w:firstLine="480"/>
      </w:pPr>
      <w:r w:rsidRPr="008B17CD">
        <w:t>质量成功：第</w:t>
      </w:r>
      <w:r w:rsidRPr="008B17CD">
        <w:t>6</w:t>
      </w:r>
      <w:r w:rsidRPr="008B17CD">
        <w:t>章质量指标达标，关键缺陷关闭，验收通过。</w:t>
      </w:r>
    </w:p>
    <w:p w14:paraId="64A1C7A5" w14:textId="77777777" w:rsidR="006D62E0" w:rsidRPr="008B17CD" w:rsidRDefault="006D62E0" w:rsidP="001853FA">
      <w:pPr>
        <w:pStyle w:val="01-"/>
        <w:ind w:firstLine="480"/>
      </w:pPr>
      <w:r w:rsidRPr="008B17CD">
        <w:t>成本成功：预算执行在可控阈值内，超支有审批与依据。</w:t>
      </w:r>
    </w:p>
    <w:p w14:paraId="2D74E6CD" w14:textId="77777777" w:rsidR="006D62E0" w:rsidRPr="008B17CD" w:rsidRDefault="006D62E0" w:rsidP="001853FA">
      <w:pPr>
        <w:pStyle w:val="01-"/>
        <w:ind w:firstLine="480"/>
      </w:pPr>
      <w:r w:rsidRPr="008B17CD">
        <w:t>治理成功：过程记录完整，变更与风险受控，可追溯可审计。</w:t>
      </w:r>
    </w:p>
    <w:p w14:paraId="71EC5359" w14:textId="77777777" w:rsidR="006D62E0" w:rsidRPr="008B17CD" w:rsidRDefault="006D62E0" w:rsidP="00F775A5">
      <w:pPr>
        <w:pStyle w:val="03-"/>
        <w:spacing w:before="156"/>
        <w:rPr>
          <w:rFonts w:ascii="Times New Roman"/>
        </w:rPr>
      </w:pPr>
      <w:bookmarkStart w:id="228" w:name="_Toc227099998"/>
      <w:bookmarkStart w:id="229" w:name="_Toc227538602"/>
      <w:r w:rsidRPr="008B17CD">
        <w:rPr>
          <w:rFonts w:ascii="Times New Roman"/>
        </w:rPr>
        <w:t xml:space="preserve">12.2 </w:t>
      </w:r>
      <w:r w:rsidRPr="008B17CD">
        <w:rPr>
          <w:rFonts w:ascii="Times New Roman"/>
        </w:rPr>
        <w:t>项目管理计划汇总与基线管理</w:t>
      </w:r>
      <w:bookmarkEnd w:id="228"/>
      <w:bookmarkEnd w:id="229"/>
    </w:p>
    <w:p w14:paraId="3436CEEF" w14:textId="77777777" w:rsidR="006D62E0" w:rsidRPr="008B17CD" w:rsidRDefault="006D62E0" w:rsidP="001853FA">
      <w:pPr>
        <w:pStyle w:val="01-"/>
        <w:ind w:firstLine="480"/>
      </w:pPr>
      <w:r w:rsidRPr="008B17CD">
        <w:t>本项目集成管理以</w:t>
      </w:r>
      <w:r w:rsidRPr="008B17CD">
        <w:t>“</w:t>
      </w:r>
      <w:r w:rsidRPr="008B17CD">
        <w:t>主计划</w:t>
      </w:r>
      <w:r w:rsidRPr="008B17CD">
        <w:t xml:space="preserve"> + </w:t>
      </w:r>
      <w:r w:rsidRPr="008B17CD">
        <w:t>分计划</w:t>
      </w:r>
      <w:r w:rsidRPr="008B17CD">
        <w:t>”</w:t>
      </w:r>
      <w:r w:rsidRPr="008B17CD">
        <w:t>方式运行：</w:t>
      </w:r>
    </w:p>
    <w:p w14:paraId="35AD6CCF" w14:textId="77777777" w:rsidR="006D62E0" w:rsidRPr="008B17CD" w:rsidRDefault="006D62E0" w:rsidP="001853FA">
      <w:pPr>
        <w:pStyle w:val="01-"/>
        <w:ind w:firstLine="480"/>
      </w:pPr>
      <w:r w:rsidRPr="008B17CD">
        <w:t>主计划：本项目计划书（总纲）</w:t>
      </w:r>
    </w:p>
    <w:p w14:paraId="59340DB3" w14:textId="77777777" w:rsidR="006D62E0" w:rsidRPr="008B17CD" w:rsidRDefault="006D62E0" w:rsidP="001853FA">
      <w:pPr>
        <w:pStyle w:val="01-"/>
        <w:ind w:firstLine="480"/>
      </w:pPr>
      <w:r w:rsidRPr="008B17CD">
        <w:t>分计划：范围、进度、成本、质量、人力资源、风险、合同、配置管理、集成计划</w:t>
      </w:r>
    </w:p>
    <w:p w14:paraId="09348931" w14:textId="5102669D" w:rsidR="006D62E0" w:rsidRPr="008B17CD" w:rsidRDefault="006D62E0" w:rsidP="00C23AE5">
      <w:pPr>
        <w:pStyle w:val="01-"/>
        <w:ind w:firstLine="480"/>
      </w:pPr>
      <w:r w:rsidRPr="008B17CD">
        <w:t>项目经理负责统筹</w:t>
      </w:r>
      <w:proofErr w:type="gramStart"/>
      <w:r w:rsidRPr="008B17CD">
        <w:t>分计划</w:t>
      </w:r>
      <w:proofErr w:type="gramEnd"/>
      <w:r w:rsidRPr="008B17CD">
        <w:t>之间的一致性，确保</w:t>
      </w:r>
      <w:r w:rsidRPr="008B17CD">
        <w:t>“</w:t>
      </w:r>
      <w:r w:rsidRPr="008B17CD">
        <w:t>同一版本、同一口径、同一节奏</w:t>
      </w:r>
      <w:r w:rsidRPr="008B17CD">
        <w:t>”</w:t>
      </w:r>
      <w:r w:rsidRPr="008B17CD"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056"/>
        <w:gridCol w:w="3183"/>
        <w:gridCol w:w="2526"/>
      </w:tblGrid>
      <w:tr w:rsidR="006B27FC" w:rsidRPr="008B17CD" w14:paraId="2DA83EEA" w14:textId="77777777" w:rsidTr="00C23AE5">
        <w:trPr>
          <w:jc w:val="center"/>
        </w:trPr>
        <w:tc>
          <w:tcPr>
            <w:tcW w:w="0" w:type="auto"/>
            <w:hideMark/>
          </w:tcPr>
          <w:p w14:paraId="3F7FCE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基线类型</w:t>
            </w:r>
          </w:p>
        </w:tc>
        <w:tc>
          <w:tcPr>
            <w:tcW w:w="0" w:type="auto"/>
            <w:hideMark/>
          </w:tcPr>
          <w:p w14:paraId="2529A82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来源章节</w:t>
            </w:r>
          </w:p>
        </w:tc>
        <w:tc>
          <w:tcPr>
            <w:tcW w:w="0" w:type="auto"/>
            <w:hideMark/>
          </w:tcPr>
          <w:p w14:paraId="4A25CF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管理要点</w:t>
            </w:r>
          </w:p>
        </w:tc>
        <w:tc>
          <w:tcPr>
            <w:tcW w:w="0" w:type="auto"/>
            <w:hideMark/>
          </w:tcPr>
          <w:p w14:paraId="27A630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变更要求</w:t>
            </w:r>
          </w:p>
        </w:tc>
      </w:tr>
      <w:tr w:rsidR="006B27FC" w:rsidRPr="008B17CD" w14:paraId="1976695D" w14:textId="77777777" w:rsidTr="00C23AE5">
        <w:trPr>
          <w:jc w:val="center"/>
        </w:trPr>
        <w:tc>
          <w:tcPr>
            <w:tcW w:w="0" w:type="auto"/>
            <w:hideMark/>
          </w:tcPr>
          <w:p w14:paraId="2A826D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范围基线</w:t>
            </w:r>
          </w:p>
        </w:tc>
        <w:tc>
          <w:tcPr>
            <w:tcW w:w="0" w:type="auto"/>
            <w:hideMark/>
          </w:tcPr>
          <w:p w14:paraId="68B74BE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3</w:t>
            </w:r>
            <w:r w:rsidRPr="008B17CD">
              <w:rPr>
                <w:rFonts w:ascii="Times New Roman" w:hAnsi="Times New Roman"/>
              </w:rPr>
              <w:t>章</w:t>
            </w:r>
          </w:p>
        </w:tc>
        <w:tc>
          <w:tcPr>
            <w:tcW w:w="0" w:type="auto"/>
            <w:hideMark/>
          </w:tcPr>
          <w:p w14:paraId="5AE8FCD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需求基线</w:t>
            </w:r>
            <w:r w:rsidRPr="008B17CD">
              <w:rPr>
                <w:rFonts w:ascii="Times New Roman" w:hAnsi="Times New Roman"/>
              </w:rPr>
              <w:t>+WBS+</w:t>
            </w:r>
            <w:r w:rsidRPr="008B17CD">
              <w:rPr>
                <w:rFonts w:ascii="Times New Roman" w:hAnsi="Times New Roman"/>
              </w:rPr>
              <w:t>交付物清单</w:t>
            </w:r>
          </w:p>
        </w:tc>
        <w:tc>
          <w:tcPr>
            <w:tcW w:w="0" w:type="auto"/>
            <w:hideMark/>
          </w:tcPr>
          <w:p w14:paraId="3738CF5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变更单</w:t>
            </w:r>
            <w:r w:rsidRPr="008B17CD">
              <w:rPr>
                <w:rFonts w:ascii="Times New Roman" w:hAnsi="Times New Roman"/>
              </w:rPr>
              <w:t>+CCB</w:t>
            </w:r>
            <w:r w:rsidRPr="008B17CD">
              <w:rPr>
                <w:rFonts w:ascii="Times New Roman" w:hAnsi="Times New Roman"/>
              </w:rPr>
              <w:t>审批</w:t>
            </w:r>
          </w:p>
        </w:tc>
      </w:tr>
      <w:tr w:rsidR="006B27FC" w:rsidRPr="008B17CD" w14:paraId="3C1A24B5" w14:textId="77777777" w:rsidTr="00C23AE5">
        <w:trPr>
          <w:jc w:val="center"/>
        </w:trPr>
        <w:tc>
          <w:tcPr>
            <w:tcW w:w="0" w:type="auto"/>
            <w:hideMark/>
          </w:tcPr>
          <w:p w14:paraId="6EB4CFD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进度基线</w:t>
            </w:r>
          </w:p>
        </w:tc>
        <w:tc>
          <w:tcPr>
            <w:tcW w:w="0" w:type="auto"/>
            <w:hideMark/>
          </w:tcPr>
          <w:p w14:paraId="2995D6F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4</w:t>
            </w:r>
            <w:r w:rsidRPr="008B17CD">
              <w:rPr>
                <w:rFonts w:ascii="Times New Roman" w:hAnsi="Times New Roman"/>
              </w:rPr>
              <w:t>章</w:t>
            </w:r>
          </w:p>
        </w:tc>
        <w:tc>
          <w:tcPr>
            <w:tcW w:w="0" w:type="auto"/>
            <w:hideMark/>
          </w:tcPr>
          <w:p w14:paraId="7464078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里程碑计划</w:t>
            </w:r>
            <w:r w:rsidRPr="008B17CD">
              <w:rPr>
                <w:rFonts w:ascii="Times New Roman" w:hAnsi="Times New Roman"/>
              </w:rPr>
              <w:t>+</w:t>
            </w:r>
            <w:r w:rsidRPr="008B17CD">
              <w:rPr>
                <w:rFonts w:ascii="Times New Roman" w:hAnsi="Times New Roman"/>
              </w:rPr>
              <w:t>关键路径</w:t>
            </w:r>
            <w:r w:rsidRPr="008B17CD">
              <w:rPr>
                <w:rFonts w:ascii="Times New Roman" w:hAnsi="Times New Roman"/>
              </w:rPr>
              <w:t>+</w:t>
            </w:r>
            <w:r w:rsidRPr="008B17CD">
              <w:rPr>
                <w:rFonts w:ascii="Times New Roman" w:hAnsi="Times New Roman"/>
              </w:rPr>
              <w:t>迭代节奏</w:t>
            </w:r>
          </w:p>
        </w:tc>
        <w:tc>
          <w:tcPr>
            <w:tcW w:w="0" w:type="auto"/>
            <w:hideMark/>
          </w:tcPr>
          <w:p w14:paraId="3C81014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影响关键路径需升级审批</w:t>
            </w:r>
          </w:p>
        </w:tc>
      </w:tr>
      <w:tr w:rsidR="006B27FC" w:rsidRPr="008B17CD" w14:paraId="4D00C425" w14:textId="77777777" w:rsidTr="00C23AE5">
        <w:trPr>
          <w:jc w:val="center"/>
        </w:trPr>
        <w:tc>
          <w:tcPr>
            <w:tcW w:w="0" w:type="auto"/>
            <w:hideMark/>
          </w:tcPr>
          <w:p w14:paraId="51FF048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成本基线</w:t>
            </w:r>
          </w:p>
        </w:tc>
        <w:tc>
          <w:tcPr>
            <w:tcW w:w="0" w:type="auto"/>
            <w:hideMark/>
          </w:tcPr>
          <w:p w14:paraId="3F5D818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5</w:t>
            </w:r>
            <w:r w:rsidRPr="008B17CD">
              <w:rPr>
                <w:rFonts w:ascii="Times New Roman" w:hAnsi="Times New Roman"/>
              </w:rPr>
              <w:t>章</w:t>
            </w:r>
          </w:p>
        </w:tc>
        <w:tc>
          <w:tcPr>
            <w:tcW w:w="0" w:type="auto"/>
            <w:hideMark/>
          </w:tcPr>
          <w:p w14:paraId="013F64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人力与非人</w:t>
            </w:r>
            <w:proofErr w:type="gramStart"/>
            <w:r w:rsidRPr="008B17CD">
              <w:rPr>
                <w:rFonts w:ascii="Times New Roman" w:hAnsi="Times New Roman"/>
              </w:rPr>
              <w:t>力预算</w:t>
            </w:r>
            <w:proofErr w:type="gramEnd"/>
            <w:r w:rsidRPr="008B17CD">
              <w:rPr>
                <w:rFonts w:ascii="Times New Roman" w:hAnsi="Times New Roman"/>
              </w:rPr>
              <w:t>+</w:t>
            </w:r>
            <w:r w:rsidRPr="008B17CD">
              <w:rPr>
                <w:rFonts w:ascii="Times New Roman" w:hAnsi="Times New Roman"/>
              </w:rPr>
              <w:t>风险预备费</w:t>
            </w:r>
          </w:p>
        </w:tc>
        <w:tc>
          <w:tcPr>
            <w:tcW w:w="0" w:type="auto"/>
            <w:hideMark/>
          </w:tcPr>
          <w:p w14:paraId="77FD57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超阈值需基线重估</w:t>
            </w:r>
          </w:p>
        </w:tc>
      </w:tr>
    </w:tbl>
    <w:p w14:paraId="6DAAB57B" w14:textId="77777777" w:rsidR="006D62E0" w:rsidRPr="008B17CD" w:rsidRDefault="006D62E0" w:rsidP="00F775A5">
      <w:pPr>
        <w:pStyle w:val="01-"/>
        <w:ind w:firstLineChars="0" w:firstLine="0"/>
      </w:pPr>
      <w:r w:rsidRPr="008B17CD">
        <w:t>每次里程碑前执行一次一致性检查，重点核对：</w:t>
      </w:r>
    </w:p>
    <w:p w14:paraId="49012A57" w14:textId="77777777" w:rsidR="006D62E0" w:rsidRPr="008B17CD" w:rsidRDefault="006D62E0" w:rsidP="00F775A5">
      <w:pPr>
        <w:pStyle w:val="01-"/>
        <w:ind w:firstLine="480"/>
      </w:pPr>
      <w:r w:rsidRPr="008B17CD">
        <w:t>范围变更是否同步更新进度与成本；</w:t>
      </w:r>
    </w:p>
    <w:p w14:paraId="4CC232C8" w14:textId="77777777" w:rsidR="006D62E0" w:rsidRPr="008B17CD" w:rsidRDefault="006D62E0" w:rsidP="00F775A5">
      <w:pPr>
        <w:pStyle w:val="01-"/>
        <w:ind w:firstLine="480"/>
      </w:pPr>
      <w:r w:rsidRPr="008B17CD">
        <w:t>进度偏差是否引发质量或风险上升；</w:t>
      </w:r>
    </w:p>
    <w:p w14:paraId="51230111" w14:textId="77777777" w:rsidR="006D62E0" w:rsidRPr="008B17CD" w:rsidRDefault="006D62E0" w:rsidP="00F775A5">
      <w:pPr>
        <w:pStyle w:val="01-"/>
        <w:ind w:firstLine="480"/>
      </w:pPr>
      <w:r w:rsidRPr="008B17CD">
        <w:t>成本偏差是否</w:t>
      </w:r>
      <w:proofErr w:type="gramStart"/>
      <w:r w:rsidRPr="008B17CD">
        <w:t>由范围</w:t>
      </w:r>
      <w:proofErr w:type="gramEnd"/>
      <w:r w:rsidRPr="008B17CD">
        <w:t>变化或返工引起；</w:t>
      </w:r>
    </w:p>
    <w:p w14:paraId="46ECBDEB" w14:textId="77777777" w:rsidR="006D62E0" w:rsidRPr="008B17CD" w:rsidRDefault="006D62E0" w:rsidP="00F775A5">
      <w:pPr>
        <w:pStyle w:val="01-"/>
        <w:ind w:firstLine="480"/>
      </w:pPr>
      <w:r w:rsidRPr="008B17CD">
        <w:t>配置项版本是否与验收材料一致。</w:t>
      </w:r>
    </w:p>
    <w:p w14:paraId="37EFD994" w14:textId="77777777" w:rsidR="006D62E0" w:rsidRPr="008B17CD" w:rsidRDefault="006D62E0" w:rsidP="00F775A5">
      <w:pPr>
        <w:pStyle w:val="03-"/>
        <w:spacing w:before="156"/>
        <w:rPr>
          <w:rFonts w:ascii="Times New Roman"/>
        </w:rPr>
      </w:pPr>
      <w:bookmarkStart w:id="230" w:name="_Toc227100002"/>
      <w:bookmarkStart w:id="231" w:name="_Toc227538603"/>
      <w:r w:rsidRPr="008B17CD">
        <w:rPr>
          <w:rFonts w:ascii="Times New Roman"/>
        </w:rPr>
        <w:t xml:space="preserve">12.3 </w:t>
      </w:r>
      <w:r w:rsidRPr="008B17CD">
        <w:rPr>
          <w:rFonts w:ascii="Times New Roman"/>
        </w:rPr>
        <w:t>执行与监控机制</w:t>
      </w:r>
      <w:bookmarkEnd w:id="230"/>
      <w:bookmarkEnd w:id="231"/>
    </w:p>
    <w:p w14:paraId="0FB5D4C0" w14:textId="77777777" w:rsidR="006D62E0" w:rsidRPr="008B17CD" w:rsidRDefault="006D62E0" w:rsidP="00F775A5">
      <w:pPr>
        <w:pStyle w:val="01-"/>
        <w:ind w:firstLineChars="0" w:firstLine="0"/>
      </w:pPr>
      <w:r w:rsidRPr="008B17CD">
        <w:lastRenderedPageBreak/>
        <w:t>项目执行采用</w:t>
      </w:r>
      <w:r w:rsidRPr="008B17CD">
        <w:t xml:space="preserve"> PDCA </w:t>
      </w:r>
      <w:r w:rsidRPr="008B17CD">
        <w:t>闭环：</w:t>
      </w:r>
    </w:p>
    <w:p w14:paraId="4DAF88D7" w14:textId="77777777" w:rsidR="006D62E0" w:rsidRPr="008B17CD" w:rsidRDefault="006D62E0" w:rsidP="00F775A5">
      <w:pPr>
        <w:pStyle w:val="01-"/>
        <w:ind w:firstLine="480"/>
      </w:pPr>
      <w:r w:rsidRPr="008B17CD">
        <w:t>Plan</w:t>
      </w:r>
      <w:r w:rsidRPr="008B17CD">
        <w:t>：制定迭代计划、周计划、里程碑计划；</w:t>
      </w:r>
    </w:p>
    <w:p w14:paraId="622177B2" w14:textId="77777777" w:rsidR="006D62E0" w:rsidRPr="008B17CD" w:rsidRDefault="006D62E0" w:rsidP="00F775A5">
      <w:pPr>
        <w:pStyle w:val="01-"/>
        <w:ind w:firstLine="480"/>
      </w:pPr>
      <w:r w:rsidRPr="008B17CD">
        <w:t>Do</w:t>
      </w:r>
      <w:r w:rsidRPr="008B17CD">
        <w:t>：按计划执行开发、测试、部署、文档交付；</w:t>
      </w:r>
    </w:p>
    <w:p w14:paraId="38F9CE77" w14:textId="77777777" w:rsidR="006D62E0" w:rsidRPr="008B17CD" w:rsidRDefault="006D62E0" w:rsidP="00F775A5">
      <w:pPr>
        <w:pStyle w:val="01-"/>
        <w:ind w:firstLine="480"/>
      </w:pPr>
      <w:r w:rsidRPr="008B17CD">
        <w:t>Check</w:t>
      </w:r>
      <w:r w:rsidRPr="008B17CD">
        <w:t>：通过周报、评审、质量门禁检查执行偏差；</w:t>
      </w:r>
    </w:p>
    <w:p w14:paraId="62728D29" w14:textId="77777777" w:rsidR="006D62E0" w:rsidRPr="008B17CD" w:rsidRDefault="006D62E0" w:rsidP="00F775A5">
      <w:pPr>
        <w:pStyle w:val="01-"/>
        <w:ind w:firstLine="480"/>
      </w:pPr>
      <w:r w:rsidRPr="008B17CD">
        <w:t>Act</w:t>
      </w:r>
      <w:r w:rsidRPr="008B17CD">
        <w:t>：对偏差进行纠正，更新计划与基线。</w:t>
      </w:r>
    </w:p>
    <w:p w14:paraId="5F9E473E" w14:textId="3A290748" w:rsidR="006D62E0" w:rsidRPr="008B17CD" w:rsidRDefault="006D62E0" w:rsidP="00C23AE5">
      <w:pPr>
        <w:pStyle w:val="01-"/>
        <w:ind w:firstLineChars="0" w:firstLine="0"/>
      </w:pPr>
      <w:bookmarkStart w:id="232" w:name="_Toc227100004"/>
      <w:r w:rsidRPr="008B17CD">
        <w:t>综合监控指标（集成视图）</w:t>
      </w:r>
      <w:bookmarkEnd w:id="23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996"/>
        <w:gridCol w:w="1056"/>
        <w:gridCol w:w="1628"/>
      </w:tblGrid>
      <w:tr w:rsidR="006B27FC" w:rsidRPr="008B17CD" w14:paraId="3C3BB7AF" w14:textId="77777777">
        <w:trPr>
          <w:jc w:val="center"/>
        </w:trPr>
        <w:tc>
          <w:tcPr>
            <w:tcW w:w="0" w:type="auto"/>
            <w:hideMark/>
          </w:tcPr>
          <w:p w14:paraId="561FFE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监控维度</w:t>
            </w:r>
          </w:p>
        </w:tc>
        <w:tc>
          <w:tcPr>
            <w:tcW w:w="0" w:type="auto"/>
            <w:hideMark/>
          </w:tcPr>
          <w:p w14:paraId="2467BA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核心指标</w:t>
            </w:r>
          </w:p>
        </w:tc>
        <w:tc>
          <w:tcPr>
            <w:tcW w:w="0" w:type="auto"/>
            <w:hideMark/>
          </w:tcPr>
          <w:p w14:paraId="3A780C3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监控频率</w:t>
            </w:r>
          </w:p>
        </w:tc>
        <w:tc>
          <w:tcPr>
            <w:tcW w:w="0" w:type="auto"/>
            <w:hideMark/>
          </w:tcPr>
          <w:p w14:paraId="2A7A989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责任人</w:t>
            </w:r>
          </w:p>
        </w:tc>
      </w:tr>
      <w:tr w:rsidR="006B27FC" w:rsidRPr="008B17CD" w14:paraId="71949337" w14:textId="77777777">
        <w:trPr>
          <w:jc w:val="center"/>
        </w:trPr>
        <w:tc>
          <w:tcPr>
            <w:tcW w:w="0" w:type="auto"/>
            <w:hideMark/>
          </w:tcPr>
          <w:p w14:paraId="5A02999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范围</w:t>
            </w:r>
          </w:p>
        </w:tc>
        <w:tc>
          <w:tcPr>
            <w:tcW w:w="0" w:type="auto"/>
            <w:hideMark/>
          </w:tcPr>
          <w:p w14:paraId="30CA96E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需求变更数、范围完成率</w:t>
            </w:r>
          </w:p>
        </w:tc>
        <w:tc>
          <w:tcPr>
            <w:tcW w:w="0" w:type="auto"/>
            <w:hideMark/>
          </w:tcPr>
          <w:p w14:paraId="670C41C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</w:t>
            </w:r>
          </w:p>
        </w:tc>
        <w:tc>
          <w:tcPr>
            <w:tcW w:w="0" w:type="auto"/>
            <w:hideMark/>
          </w:tcPr>
          <w:p w14:paraId="5C4581E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PM/BA</w:t>
            </w:r>
          </w:p>
        </w:tc>
      </w:tr>
      <w:tr w:rsidR="006B27FC" w:rsidRPr="008B17CD" w14:paraId="7E7B8B5C" w14:textId="77777777">
        <w:trPr>
          <w:jc w:val="center"/>
        </w:trPr>
        <w:tc>
          <w:tcPr>
            <w:tcW w:w="0" w:type="auto"/>
            <w:hideMark/>
          </w:tcPr>
          <w:p w14:paraId="6BE096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进度</w:t>
            </w:r>
          </w:p>
        </w:tc>
        <w:tc>
          <w:tcPr>
            <w:tcW w:w="0" w:type="auto"/>
            <w:hideMark/>
          </w:tcPr>
          <w:p w14:paraId="21EEE7B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里程碑达成率、任务按期完成率</w:t>
            </w:r>
          </w:p>
        </w:tc>
        <w:tc>
          <w:tcPr>
            <w:tcW w:w="0" w:type="auto"/>
            <w:hideMark/>
          </w:tcPr>
          <w:p w14:paraId="653B179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</w:t>
            </w:r>
          </w:p>
        </w:tc>
        <w:tc>
          <w:tcPr>
            <w:tcW w:w="0" w:type="auto"/>
            <w:hideMark/>
          </w:tcPr>
          <w:p w14:paraId="2704CEB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</w:t>
            </w:r>
          </w:p>
        </w:tc>
      </w:tr>
      <w:tr w:rsidR="006B27FC" w:rsidRPr="008B17CD" w14:paraId="0FDCB844" w14:textId="77777777">
        <w:trPr>
          <w:jc w:val="center"/>
        </w:trPr>
        <w:tc>
          <w:tcPr>
            <w:tcW w:w="0" w:type="auto"/>
            <w:hideMark/>
          </w:tcPr>
          <w:p w14:paraId="649E47C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成本</w:t>
            </w:r>
          </w:p>
        </w:tc>
        <w:tc>
          <w:tcPr>
            <w:tcW w:w="0" w:type="auto"/>
            <w:hideMark/>
          </w:tcPr>
          <w:p w14:paraId="2735553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预算执行率、人日偏差率</w:t>
            </w:r>
          </w:p>
        </w:tc>
        <w:tc>
          <w:tcPr>
            <w:tcW w:w="0" w:type="auto"/>
            <w:hideMark/>
          </w:tcPr>
          <w:p w14:paraId="441325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</w:t>
            </w:r>
          </w:p>
        </w:tc>
        <w:tc>
          <w:tcPr>
            <w:tcW w:w="0" w:type="auto"/>
            <w:hideMark/>
          </w:tcPr>
          <w:p w14:paraId="2D9A347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</w:t>
            </w:r>
          </w:p>
        </w:tc>
      </w:tr>
      <w:tr w:rsidR="006B27FC" w:rsidRPr="008B17CD" w14:paraId="76F50191" w14:textId="77777777">
        <w:trPr>
          <w:jc w:val="center"/>
        </w:trPr>
        <w:tc>
          <w:tcPr>
            <w:tcW w:w="0" w:type="auto"/>
            <w:hideMark/>
          </w:tcPr>
          <w:p w14:paraId="2195D12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质量</w:t>
            </w:r>
          </w:p>
        </w:tc>
        <w:tc>
          <w:tcPr>
            <w:tcW w:w="0" w:type="auto"/>
            <w:hideMark/>
          </w:tcPr>
          <w:p w14:paraId="0B85DE2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缺陷密度、关键缺陷关闭率、测试通过率</w:t>
            </w:r>
          </w:p>
        </w:tc>
        <w:tc>
          <w:tcPr>
            <w:tcW w:w="0" w:type="auto"/>
            <w:hideMark/>
          </w:tcPr>
          <w:p w14:paraId="29A9146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</w:t>
            </w:r>
          </w:p>
        </w:tc>
        <w:tc>
          <w:tcPr>
            <w:tcW w:w="0" w:type="auto"/>
            <w:hideMark/>
          </w:tcPr>
          <w:p w14:paraId="567F914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测试负责人</w:t>
            </w:r>
          </w:p>
        </w:tc>
      </w:tr>
      <w:tr w:rsidR="006B27FC" w:rsidRPr="008B17CD" w14:paraId="3170CCA9" w14:textId="77777777">
        <w:trPr>
          <w:jc w:val="center"/>
        </w:trPr>
        <w:tc>
          <w:tcPr>
            <w:tcW w:w="0" w:type="auto"/>
            <w:hideMark/>
          </w:tcPr>
          <w:p w14:paraId="304A216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风险</w:t>
            </w:r>
          </w:p>
        </w:tc>
        <w:tc>
          <w:tcPr>
            <w:tcW w:w="0" w:type="auto"/>
            <w:hideMark/>
          </w:tcPr>
          <w:p w14:paraId="26EFF4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高风险数量、风险收敛率</w:t>
            </w:r>
          </w:p>
        </w:tc>
        <w:tc>
          <w:tcPr>
            <w:tcW w:w="0" w:type="auto"/>
            <w:hideMark/>
          </w:tcPr>
          <w:p w14:paraId="5E75B16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</w:t>
            </w:r>
          </w:p>
        </w:tc>
        <w:tc>
          <w:tcPr>
            <w:tcW w:w="0" w:type="auto"/>
            <w:hideMark/>
          </w:tcPr>
          <w:p w14:paraId="6423188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PM/</w:t>
            </w:r>
            <w:r w:rsidRPr="008B17CD">
              <w:rPr>
                <w:rFonts w:ascii="Times New Roman" w:hAnsi="Times New Roman"/>
              </w:rPr>
              <w:t>风险责任人</w:t>
            </w:r>
          </w:p>
        </w:tc>
      </w:tr>
      <w:tr w:rsidR="006B27FC" w:rsidRPr="008B17CD" w14:paraId="43A8D183" w14:textId="77777777">
        <w:trPr>
          <w:jc w:val="center"/>
        </w:trPr>
        <w:tc>
          <w:tcPr>
            <w:tcW w:w="0" w:type="auto"/>
            <w:hideMark/>
          </w:tcPr>
          <w:p w14:paraId="4F682C2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配置</w:t>
            </w:r>
          </w:p>
        </w:tc>
        <w:tc>
          <w:tcPr>
            <w:tcW w:w="0" w:type="auto"/>
            <w:hideMark/>
          </w:tcPr>
          <w:p w14:paraId="6A7306A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版本一致性、未登记变更数</w:t>
            </w:r>
          </w:p>
        </w:tc>
        <w:tc>
          <w:tcPr>
            <w:tcW w:w="0" w:type="auto"/>
            <w:hideMark/>
          </w:tcPr>
          <w:p w14:paraId="59D2DB6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每周</w:t>
            </w:r>
          </w:p>
        </w:tc>
        <w:tc>
          <w:tcPr>
            <w:tcW w:w="0" w:type="auto"/>
            <w:hideMark/>
          </w:tcPr>
          <w:p w14:paraId="0937FB1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DevOps</w:t>
            </w:r>
          </w:p>
        </w:tc>
      </w:tr>
    </w:tbl>
    <w:p w14:paraId="61BA7910" w14:textId="70C84436" w:rsidR="006D62E0" w:rsidRPr="008B17CD" w:rsidRDefault="006D62E0" w:rsidP="00C23AE5">
      <w:pPr>
        <w:pStyle w:val="01-"/>
        <w:ind w:firstLineChars="0" w:firstLine="0"/>
      </w:pPr>
      <w:r w:rsidRPr="008B17CD">
        <w:t>偏差预警与纠偏策略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2382"/>
        <w:gridCol w:w="3996"/>
      </w:tblGrid>
      <w:tr w:rsidR="006B27FC" w:rsidRPr="008B17CD" w14:paraId="475115B3" w14:textId="77777777">
        <w:trPr>
          <w:jc w:val="center"/>
        </w:trPr>
        <w:tc>
          <w:tcPr>
            <w:tcW w:w="0" w:type="auto"/>
            <w:hideMark/>
          </w:tcPr>
          <w:p w14:paraId="49C3563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偏差类型</w:t>
            </w:r>
          </w:p>
        </w:tc>
        <w:tc>
          <w:tcPr>
            <w:tcW w:w="0" w:type="auto"/>
            <w:hideMark/>
          </w:tcPr>
          <w:p w14:paraId="65CF826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预警阈值</w:t>
            </w:r>
          </w:p>
        </w:tc>
        <w:tc>
          <w:tcPr>
            <w:tcW w:w="0" w:type="auto"/>
            <w:hideMark/>
          </w:tcPr>
          <w:p w14:paraId="64CA7E0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集成纠偏动作</w:t>
            </w:r>
          </w:p>
        </w:tc>
      </w:tr>
      <w:tr w:rsidR="006B27FC" w:rsidRPr="008B17CD" w14:paraId="1221A5A9" w14:textId="77777777">
        <w:trPr>
          <w:jc w:val="center"/>
        </w:trPr>
        <w:tc>
          <w:tcPr>
            <w:tcW w:w="0" w:type="auto"/>
            <w:hideMark/>
          </w:tcPr>
          <w:p w14:paraId="0CBA615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进度偏差</w:t>
            </w:r>
          </w:p>
        </w:tc>
        <w:tc>
          <w:tcPr>
            <w:tcW w:w="0" w:type="auto"/>
            <w:hideMark/>
          </w:tcPr>
          <w:p w14:paraId="65356DB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关键路径预测延迟</w:t>
            </w:r>
            <w:r w:rsidRPr="008B17CD">
              <w:rPr>
                <w:rFonts w:ascii="Times New Roman" w:hAnsi="Times New Roman"/>
              </w:rPr>
              <w:t>&gt;3</w:t>
            </w:r>
            <w:r w:rsidRPr="008B17CD">
              <w:rPr>
                <w:rFonts w:ascii="Times New Roman" w:hAnsi="Times New Roman"/>
              </w:rPr>
              <w:t>天</w:t>
            </w:r>
          </w:p>
        </w:tc>
        <w:tc>
          <w:tcPr>
            <w:tcW w:w="0" w:type="auto"/>
            <w:hideMark/>
          </w:tcPr>
          <w:p w14:paraId="4DBE21C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任务并行、资源再分配、范围优先级重排</w:t>
            </w:r>
          </w:p>
        </w:tc>
      </w:tr>
      <w:tr w:rsidR="006B27FC" w:rsidRPr="008B17CD" w14:paraId="1C2BB2A0" w14:textId="77777777">
        <w:trPr>
          <w:jc w:val="center"/>
        </w:trPr>
        <w:tc>
          <w:tcPr>
            <w:tcW w:w="0" w:type="auto"/>
            <w:hideMark/>
          </w:tcPr>
          <w:p w14:paraId="2FDCEEE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成本偏差</w:t>
            </w:r>
          </w:p>
        </w:tc>
        <w:tc>
          <w:tcPr>
            <w:tcW w:w="0" w:type="auto"/>
            <w:hideMark/>
          </w:tcPr>
          <w:p w14:paraId="49C5073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预算执行率</w:t>
            </w:r>
            <w:r w:rsidRPr="008B17CD">
              <w:rPr>
                <w:rFonts w:ascii="Times New Roman" w:hAnsi="Times New Roman"/>
              </w:rPr>
              <w:t>&gt;105%</w:t>
            </w:r>
          </w:p>
        </w:tc>
        <w:tc>
          <w:tcPr>
            <w:tcW w:w="0" w:type="auto"/>
            <w:hideMark/>
          </w:tcPr>
          <w:p w14:paraId="26B22B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冻结非关键工作、启用预备费、复核变更</w:t>
            </w:r>
          </w:p>
        </w:tc>
      </w:tr>
      <w:tr w:rsidR="006B27FC" w:rsidRPr="008B17CD" w14:paraId="6EB544ED" w14:textId="77777777">
        <w:trPr>
          <w:jc w:val="center"/>
        </w:trPr>
        <w:tc>
          <w:tcPr>
            <w:tcW w:w="0" w:type="auto"/>
            <w:hideMark/>
          </w:tcPr>
          <w:p w14:paraId="5370707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质量偏差</w:t>
            </w:r>
          </w:p>
        </w:tc>
        <w:tc>
          <w:tcPr>
            <w:tcW w:w="0" w:type="auto"/>
            <w:hideMark/>
          </w:tcPr>
          <w:p w14:paraId="1B97D5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关键缺陷关闭率</w:t>
            </w:r>
            <w:r w:rsidRPr="008B17CD">
              <w:rPr>
                <w:rFonts w:ascii="Times New Roman" w:hAnsi="Times New Roman"/>
              </w:rPr>
              <w:t>&lt;90%</w:t>
            </w:r>
          </w:p>
        </w:tc>
        <w:tc>
          <w:tcPr>
            <w:tcW w:w="0" w:type="auto"/>
            <w:hideMark/>
          </w:tcPr>
          <w:p w14:paraId="2AED5A7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暂停新增需求，开启质量攻坚</w:t>
            </w:r>
          </w:p>
        </w:tc>
      </w:tr>
      <w:tr w:rsidR="006B27FC" w:rsidRPr="008B17CD" w14:paraId="1ACA8F67" w14:textId="77777777">
        <w:trPr>
          <w:jc w:val="center"/>
        </w:trPr>
        <w:tc>
          <w:tcPr>
            <w:tcW w:w="0" w:type="auto"/>
            <w:hideMark/>
          </w:tcPr>
          <w:p w14:paraId="3B2217E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风险偏差</w:t>
            </w:r>
          </w:p>
        </w:tc>
        <w:tc>
          <w:tcPr>
            <w:tcW w:w="0" w:type="auto"/>
            <w:hideMark/>
          </w:tcPr>
          <w:p w14:paraId="25FCEB9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高风险连续两周不收敛</w:t>
            </w:r>
          </w:p>
        </w:tc>
        <w:tc>
          <w:tcPr>
            <w:tcW w:w="0" w:type="auto"/>
            <w:hideMark/>
          </w:tcPr>
          <w:p w14:paraId="72E6C9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启动</w:t>
            </w:r>
            <w:proofErr w:type="gramStart"/>
            <w:r w:rsidRPr="008B17CD">
              <w:rPr>
                <w:rFonts w:ascii="Times New Roman" w:hAnsi="Times New Roman"/>
              </w:rPr>
              <w:t>专项会</w:t>
            </w:r>
            <w:proofErr w:type="gramEnd"/>
            <w:r w:rsidRPr="008B17CD">
              <w:rPr>
                <w:rFonts w:ascii="Times New Roman" w:hAnsi="Times New Roman"/>
              </w:rPr>
              <w:t>并升级管理层决策</w:t>
            </w:r>
          </w:p>
        </w:tc>
      </w:tr>
    </w:tbl>
    <w:p w14:paraId="072AA59B" w14:textId="77777777" w:rsidR="006D62E0" w:rsidRPr="008B17CD" w:rsidRDefault="006D62E0" w:rsidP="00F775A5">
      <w:pPr>
        <w:pStyle w:val="03-"/>
        <w:spacing w:before="156"/>
        <w:rPr>
          <w:rFonts w:ascii="Times New Roman"/>
        </w:rPr>
      </w:pPr>
      <w:bookmarkStart w:id="233" w:name="_Toc227100005"/>
      <w:bookmarkStart w:id="234" w:name="_Toc227538604"/>
      <w:r w:rsidRPr="008B17CD">
        <w:rPr>
          <w:rFonts w:ascii="Times New Roman"/>
        </w:rPr>
        <w:t xml:space="preserve">12.4 </w:t>
      </w:r>
      <w:r w:rsidRPr="008B17CD">
        <w:rPr>
          <w:rFonts w:ascii="Times New Roman"/>
        </w:rPr>
        <w:t>项目收尾与移交计划</w:t>
      </w:r>
      <w:bookmarkEnd w:id="233"/>
      <w:bookmarkEnd w:id="234"/>
    </w:p>
    <w:p w14:paraId="3B2D0B98" w14:textId="4B6D2039" w:rsidR="00F775A5" w:rsidRPr="008B17CD" w:rsidRDefault="00F775A5" w:rsidP="00F775A5">
      <w:pPr>
        <w:pStyle w:val="01-"/>
        <w:ind w:firstLine="480"/>
      </w:pPr>
      <w:r w:rsidRPr="008B17CD">
        <w:t>确保项目从</w:t>
      </w:r>
      <w:r w:rsidRPr="008B17CD">
        <w:t>“</w:t>
      </w:r>
      <w:r w:rsidRPr="008B17CD">
        <w:t>开发完成</w:t>
      </w:r>
      <w:r w:rsidRPr="008B17CD">
        <w:t>”</w:t>
      </w:r>
      <w:r w:rsidRPr="008B17CD">
        <w:t>平稳过渡到</w:t>
      </w:r>
      <w:r w:rsidRPr="008B17CD">
        <w:t>“</w:t>
      </w:r>
      <w:r w:rsidRPr="008B17CD">
        <w:t>正式验收与运维接管</w:t>
      </w:r>
      <w:r w:rsidRPr="008B17CD">
        <w:t>”</w:t>
      </w:r>
      <w:r w:rsidRPr="008B17CD">
        <w:t>，实现交付物完整、知识可传递、责任可交接、经验可复用。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6"/>
        <w:gridCol w:w="3786"/>
        <w:gridCol w:w="2144"/>
      </w:tblGrid>
      <w:tr w:rsidR="006B27FC" w:rsidRPr="008B17CD" w14:paraId="10C568B9" w14:textId="77777777">
        <w:trPr>
          <w:jc w:val="center"/>
        </w:trPr>
        <w:tc>
          <w:tcPr>
            <w:tcW w:w="0" w:type="auto"/>
            <w:hideMark/>
          </w:tcPr>
          <w:p w14:paraId="0534FEB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收尾活动</w:t>
            </w:r>
          </w:p>
        </w:tc>
        <w:tc>
          <w:tcPr>
            <w:tcW w:w="0" w:type="auto"/>
            <w:hideMark/>
          </w:tcPr>
          <w:p w14:paraId="5D1C46C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主要内容</w:t>
            </w:r>
          </w:p>
        </w:tc>
        <w:tc>
          <w:tcPr>
            <w:tcW w:w="0" w:type="auto"/>
            <w:hideMark/>
          </w:tcPr>
          <w:p w14:paraId="20D46F7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输出物</w:t>
            </w:r>
          </w:p>
        </w:tc>
      </w:tr>
      <w:tr w:rsidR="006B27FC" w:rsidRPr="008B17CD" w14:paraId="0900DB4F" w14:textId="77777777">
        <w:trPr>
          <w:jc w:val="center"/>
        </w:trPr>
        <w:tc>
          <w:tcPr>
            <w:tcW w:w="0" w:type="auto"/>
            <w:hideMark/>
          </w:tcPr>
          <w:p w14:paraId="004F4D0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交付物核对</w:t>
            </w:r>
          </w:p>
        </w:tc>
        <w:tc>
          <w:tcPr>
            <w:tcW w:w="0" w:type="auto"/>
            <w:hideMark/>
          </w:tcPr>
          <w:p w14:paraId="7D4B253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对照交付清单逐项核验</w:t>
            </w:r>
          </w:p>
        </w:tc>
        <w:tc>
          <w:tcPr>
            <w:tcW w:w="0" w:type="auto"/>
            <w:hideMark/>
          </w:tcPr>
          <w:p w14:paraId="46DF8BB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交付核对表</w:t>
            </w:r>
          </w:p>
        </w:tc>
      </w:tr>
      <w:tr w:rsidR="006B27FC" w:rsidRPr="008B17CD" w14:paraId="73B99B1E" w14:textId="77777777">
        <w:trPr>
          <w:jc w:val="center"/>
        </w:trPr>
        <w:tc>
          <w:tcPr>
            <w:tcW w:w="0" w:type="auto"/>
            <w:hideMark/>
          </w:tcPr>
          <w:p w14:paraId="00EA0CA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</w:t>
            </w:r>
            <w:proofErr w:type="gramStart"/>
            <w:r w:rsidRPr="008B17CD">
              <w:rPr>
                <w:rFonts w:ascii="Times New Roman" w:hAnsi="Times New Roman"/>
              </w:rPr>
              <w:t>资料封版</w:t>
            </w:r>
            <w:proofErr w:type="gramEnd"/>
          </w:p>
        </w:tc>
        <w:tc>
          <w:tcPr>
            <w:tcW w:w="0" w:type="auto"/>
            <w:hideMark/>
          </w:tcPr>
          <w:p w14:paraId="2DF49A9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固化验收版本与报告材料</w:t>
            </w:r>
          </w:p>
        </w:tc>
        <w:tc>
          <w:tcPr>
            <w:tcW w:w="0" w:type="auto"/>
            <w:hideMark/>
          </w:tcPr>
          <w:p w14:paraId="1BDC767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验收资料包（封版）</w:t>
            </w:r>
          </w:p>
        </w:tc>
      </w:tr>
      <w:tr w:rsidR="006B27FC" w:rsidRPr="008B17CD" w14:paraId="2FC3AB07" w14:textId="77777777">
        <w:trPr>
          <w:jc w:val="center"/>
        </w:trPr>
        <w:tc>
          <w:tcPr>
            <w:tcW w:w="0" w:type="auto"/>
            <w:hideMark/>
          </w:tcPr>
          <w:p w14:paraId="3280B4F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系统移交</w:t>
            </w:r>
          </w:p>
        </w:tc>
        <w:tc>
          <w:tcPr>
            <w:tcW w:w="0" w:type="auto"/>
            <w:hideMark/>
          </w:tcPr>
          <w:p w14:paraId="0EAB288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账号、权限、部署脚本、配置说明交接</w:t>
            </w:r>
          </w:p>
        </w:tc>
        <w:tc>
          <w:tcPr>
            <w:tcW w:w="0" w:type="auto"/>
            <w:hideMark/>
          </w:tcPr>
          <w:p w14:paraId="573F3AE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移交清单与签收记录</w:t>
            </w:r>
          </w:p>
        </w:tc>
      </w:tr>
      <w:tr w:rsidR="006B27FC" w:rsidRPr="008B17CD" w14:paraId="139A676B" w14:textId="77777777">
        <w:trPr>
          <w:jc w:val="center"/>
        </w:trPr>
        <w:tc>
          <w:tcPr>
            <w:tcW w:w="0" w:type="auto"/>
            <w:hideMark/>
          </w:tcPr>
          <w:p w14:paraId="0084EF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培训与答疑</w:t>
            </w:r>
          </w:p>
        </w:tc>
        <w:tc>
          <w:tcPr>
            <w:tcW w:w="0" w:type="auto"/>
            <w:hideMark/>
          </w:tcPr>
          <w:p w14:paraId="06ED97A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用户与管理员培训、常见问题答疑</w:t>
            </w:r>
          </w:p>
        </w:tc>
        <w:tc>
          <w:tcPr>
            <w:tcW w:w="0" w:type="auto"/>
            <w:hideMark/>
          </w:tcPr>
          <w:p w14:paraId="63DF96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培训记录、</w:t>
            </w:r>
            <w:r w:rsidRPr="008B17CD">
              <w:rPr>
                <w:rFonts w:ascii="Times New Roman" w:hAnsi="Times New Roman"/>
              </w:rPr>
              <w:t>FAQ</w:t>
            </w:r>
            <w:r w:rsidRPr="008B17CD">
              <w:rPr>
                <w:rFonts w:ascii="Times New Roman" w:hAnsi="Times New Roman"/>
              </w:rPr>
              <w:t>文档</w:t>
            </w:r>
          </w:p>
        </w:tc>
      </w:tr>
      <w:tr w:rsidR="006B27FC" w:rsidRPr="008B17CD" w14:paraId="52E7F0E9" w14:textId="77777777">
        <w:trPr>
          <w:jc w:val="center"/>
        </w:trPr>
        <w:tc>
          <w:tcPr>
            <w:tcW w:w="0" w:type="auto"/>
            <w:hideMark/>
          </w:tcPr>
          <w:p w14:paraId="257E3C4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运维衔接</w:t>
            </w:r>
          </w:p>
        </w:tc>
        <w:tc>
          <w:tcPr>
            <w:tcW w:w="0" w:type="auto"/>
            <w:hideMark/>
          </w:tcPr>
          <w:p w14:paraId="76DA4EE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质保期支持机制与联系人确认</w:t>
            </w:r>
          </w:p>
        </w:tc>
        <w:tc>
          <w:tcPr>
            <w:tcW w:w="0" w:type="auto"/>
            <w:hideMark/>
          </w:tcPr>
          <w:p w14:paraId="30128E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运维衔接说明</w:t>
            </w:r>
          </w:p>
        </w:tc>
      </w:tr>
      <w:tr w:rsidR="006B27FC" w:rsidRPr="008B17CD" w14:paraId="17035441" w14:textId="77777777">
        <w:trPr>
          <w:jc w:val="center"/>
        </w:trPr>
        <w:tc>
          <w:tcPr>
            <w:tcW w:w="0" w:type="auto"/>
            <w:hideMark/>
          </w:tcPr>
          <w:p w14:paraId="2711F54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项目复盘</w:t>
            </w:r>
          </w:p>
        </w:tc>
        <w:tc>
          <w:tcPr>
            <w:tcW w:w="0" w:type="auto"/>
            <w:hideMark/>
          </w:tcPr>
          <w:p w14:paraId="76FCA9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目标达成评估、经验教训沉淀</w:t>
            </w:r>
          </w:p>
        </w:tc>
        <w:tc>
          <w:tcPr>
            <w:tcW w:w="0" w:type="auto"/>
            <w:hideMark/>
          </w:tcPr>
          <w:p w14:paraId="55F79B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项目总结报告</w:t>
            </w:r>
          </w:p>
        </w:tc>
      </w:tr>
    </w:tbl>
    <w:p w14:paraId="75C40CFD" w14:textId="2B1B9331" w:rsidR="006D62E0" w:rsidRPr="008B17CD" w:rsidRDefault="006D62E0" w:rsidP="00F775A5">
      <w:pPr>
        <w:pStyle w:val="01-"/>
        <w:ind w:firstLineChars="0" w:firstLine="0"/>
      </w:pPr>
      <w:r w:rsidRPr="008B17CD">
        <w:t>移交内容与标准</w:t>
      </w:r>
      <w:r w:rsidR="00F775A5" w:rsidRPr="008B17CD">
        <w:t>如下：</w:t>
      </w:r>
    </w:p>
    <w:p w14:paraId="7D333BC5" w14:textId="77777777" w:rsidR="006D62E0" w:rsidRPr="008B17CD" w:rsidRDefault="006D62E0" w:rsidP="00F775A5">
      <w:pPr>
        <w:pStyle w:val="01-"/>
        <w:ind w:firstLine="480"/>
      </w:pPr>
      <w:r w:rsidRPr="008B17CD">
        <w:t>技术移交：源码、部署脚本、配置模板、数据库脚本、接口文档。</w:t>
      </w:r>
    </w:p>
    <w:p w14:paraId="3188EA21" w14:textId="77777777" w:rsidR="006D62E0" w:rsidRPr="008B17CD" w:rsidRDefault="006D62E0" w:rsidP="00F775A5">
      <w:pPr>
        <w:pStyle w:val="01-"/>
        <w:ind w:firstLine="480"/>
      </w:pPr>
      <w:r w:rsidRPr="008B17CD">
        <w:t>文档移交：用户手册、管理员手册、部署手册、测试报告、验收报告。</w:t>
      </w:r>
    </w:p>
    <w:p w14:paraId="6C8ACDAD" w14:textId="77777777" w:rsidR="006D62E0" w:rsidRPr="008B17CD" w:rsidRDefault="006D62E0" w:rsidP="00F775A5">
      <w:pPr>
        <w:pStyle w:val="01-"/>
        <w:ind w:firstLine="480"/>
      </w:pPr>
      <w:r w:rsidRPr="008B17CD">
        <w:t>运维移交：监控告警配置、日志定位方法、常见故障处理手册。</w:t>
      </w:r>
    </w:p>
    <w:p w14:paraId="24014FF3" w14:textId="77777777" w:rsidR="006D62E0" w:rsidRPr="008B17CD" w:rsidRDefault="006D62E0" w:rsidP="00F775A5">
      <w:pPr>
        <w:pStyle w:val="01-"/>
        <w:ind w:firstLine="480"/>
      </w:pPr>
      <w:r w:rsidRPr="008B17CD">
        <w:t>移交标准：内容完整、版本一致、签收确认、可操作验证通过。</w:t>
      </w:r>
    </w:p>
    <w:p w14:paraId="6164D88B" w14:textId="6FC1BDC5" w:rsidR="006D62E0" w:rsidRPr="008B17CD" w:rsidRDefault="006D62E0" w:rsidP="00C23AE5">
      <w:pPr>
        <w:pStyle w:val="01-"/>
        <w:ind w:firstLineChars="0" w:firstLine="0"/>
      </w:pPr>
      <w:bookmarkStart w:id="235" w:name="_Toc227100007"/>
      <w:r w:rsidRPr="008B17CD">
        <w:lastRenderedPageBreak/>
        <w:t>收尾准入</w:t>
      </w:r>
      <w:r w:rsidRPr="008B17CD">
        <w:t>/</w:t>
      </w:r>
      <w:r w:rsidRPr="008B17CD">
        <w:t>准</w:t>
      </w:r>
      <w:proofErr w:type="gramStart"/>
      <w:r w:rsidRPr="008B17CD">
        <w:t>出条件</w:t>
      </w:r>
      <w:bookmarkEnd w:id="235"/>
      <w:proofErr w:type="gramEnd"/>
      <w:r w:rsidR="00C23AE5" w:rsidRPr="008B17CD">
        <w:t>如下：</w:t>
      </w:r>
    </w:p>
    <w:p w14:paraId="74D44055" w14:textId="77777777" w:rsidR="006D62E0" w:rsidRPr="008B17CD" w:rsidRDefault="006D62E0" w:rsidP="00F775A5">
      <w:pPr>
        <w:pStyle w:val="01-"/>
        <w:ind w:firstLine="480"/>
      </w:pPr>
      <w:r w:rsidRPr="008B17CD">
        <w:t>收尾准入：系统验收通过或进入最终验收整改阶段；交付</w:t>
      </w:r>
      <w:proofErr w:type="gramStart"/>
      <w:r w:rsidRPr="008B17CD">
        <w:t>物齐套</w:t>
      </w:r>
      <w:proofErr w:type="gramEnd"/>
      <w:r w:rsidRPr="008B17CD">
        <w:t>。</w:t>
      </w:r>
    </w:p>
    <w:p w14:paraId="0DB4F60B" w14:textId="77777777" w:rsidR="006D62E0" w:rsidRPr="008B17CD" w:rsidRDefault="006D62E0" w:rsidP="00F775A5">
      <w:pPr>
        <w:pStyle w:val="01-"/>
        <w:ind w:firstLine="480"/>
      </w:pPr>
      <w:r w:rsidRPr="008B17CD">
        <w:t>收尾准出：交付签收完成、未闭环事项有明确责任和时限、总结报告归档。</w:t>
      </w:r>
    </w:p>
    <w:p w14:paraId="4222D37B" w14:textId="77777777" w:rsidR="006D62E0" w:rsidRPr="008B17CD" w:rsidRDefault="006D62E0" w:rsidP="007C7B00">
      <w:pPr>
        <w:pStyle w:val="02-"/>
        <w:spacing w:before="156" w:after="312"/>
        <w:rPr>
          <w:rFonts w:ascii="Times New Roman"/>
        </w:rPr>
      </w:pPr>
      <w:bookmarkStart w:id="236" w:name="_Toc227100008"/>
      <w:bookmarkStart w:id="237" w:name="_Toc227538605"/>
      <w:r w:rsidRPr="008B17CD">
        <w:rPr>
          <w:rFonts w:ascii="Times New Roman"/>
        </w:rPr>
        <w:t xml:space="preserve">13. </w:t>
      </w:r>
      <w:r w:rsidRPr="008B17CD">
        <w:rPr>
          <w:rFonts w:ascii="Times New Roman"/>
        </w:rPr>
        <w:t>附录（模板与支撑材料）</w:t>
      </w:r>
      <w:bookmarkEnd w:id="236"/>
      <w:bookmarkEnd w:id="237"/>
    </w:p>
    <w:p w14:paraId="4D17ED93" w14:textId="77777777" w:rsidR="006D62E0" w:rsidRPr="008B17CD" w:rsidRDefault="006D62E0" w:rsidP="007C7B00">
      <w:pPr>
        <w:pStyle w:val="03-"/>
        <w:spacing w:before="156"/>
        <w:rPr>
          <w:rFonts w:ascii="Times New Roman"/>
        </w:rPr>
      </w:pPr>
      <w:bookmarkStart w:id="238" w:name="_Toc227100009"/>
      <w:bookmarkStart w:id="239" w:name="_Toc227538606"/>
      <w:r w:rsidRPr="008B17CD">
        <w:rPr>
          <w:rFonts w:ascii="Times New Roman"/>
        </w:rPr>
        <w:t>附录</w:t>
      </w:r>
      <w:r w:rsidRPr="008B17CD">
        <w:rPr>
          <w:rFonts w:ascii="Times New Roman"/>
        </w:rPr>
        <w:t xml:space="preserve">A </w:t>
      </w:r>
      <w:r w:rsidRPr="008B17CD">
        <w:rPr>
          <w:rFonts w:ascii="Times New Roman"/>
        </w:rPr>
        <w:t>术语与缩略语</w:t>
      </w:r>
      <w:bookmarkEnd w:id="238"/>
      <w:bookmarkEnd w:id="2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1272"/>
        <w:gridCol w:w="4416"/>
      </w:tblGrid>
      <w:tr w:rsidR="006B27FC" w:rsidRPr="008B17CD" w14:paraId="49A7E581" w14:textId="77777777">
        <w:tc>
          <w:tcPr>
            <w:tcW w:w="0" w:type="auto"/>
            <w:hideMark/>
          </w:tcPr>
          <w:p w14:paraId="2A01FC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术语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缩略语</w:t>
            </w:r>
          </w:p>
        </w:tc>
        <w:tc>
          <w:tcPr>
            <w:tcW w:w="0" w:type="auto"/>
            <w:hideMark/>
          </w:tcPr>
          <w:p w14:paraId="2948C9E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英文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缩写</w:t>
            </w:r>
          </w:p>
        </w:tc>
        <w:tc>
          <w:tcPr>
            <w:tcW w:w="0" w:type="auto"/>
            <w:hideMark/>
          </w:tcPr>
          <w:p w14:paraId="687773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说明</w:t>
            </w:r>
          </w:p>
        </w:tc>
      </w:tr>
      <w:tr w:rsidR="006B27FC" w:rsidRPr="008B17CD" w14:paraId="225820F5" w14:textId="77777777">
        <w:tc>
          <w:tcPr>
            <w:tcW w:w="0" w:type="auto"/>
            <w:hideMark/>
          </w:tcPr>
          <w:p w14:paraId="491C507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软件需求规格说明书</w:t>
            </w:r>
          </w:p>
        </w:tc>
        <w:tc>
          <w:tcPr>
            <w:tcW w:w="0" w:type="auto"/>
            <w:hideMark/>
          </w:tcPr>
          <w:p w14:paraId="5E48C85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SRS</w:t>
            </w:r>
          </w:p>
        </w:tc>
        <w:tc>
          <w:tcPr>
            <w:tcW w:w="0" w:type="auto"/>
            <w:hideMark/>
          </w:tcPr>
          <w:p w14:paraId="29399D6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需求基线文档，定义功能与非功能需求</w:t>
            </w:r>
          </w:p>
        </w:tc>
      </w:tr>
      <w:tr w:rsidR="006B27FC" w:rsidRPr="008B17CD" w14:paraId="435E73C8" w14:textId="77777777">
        <w:tc>
          <w:tcPr>
            <w:tcW w:w="0" w:type="auto"/>
            <w:hideMark/>
          </w:tcPr>
          <w:p w14:paraId="29F514B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工作分解结构</w:t>
            </w:r>
          </w:p>
        </w:tc>
        <w:tc>
          <w:tcPr>
            <w:tcW w:w="0" w:type="auto"/>
            <w:hideMark/>
          </w:tcPr>
          <w:p w14:paraId="3A29B0A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WBS</w:t>
            </w:r>
          </w:p>
        </w:tc>
        <w:tc>
          <w:tcPr>
            <w:tcW w:w="0" w:type="auto"/>
            <w:hideMark/>
          </w:tcPr>
          <w:p w14:paraId="6C6A417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将项目分解为可管理工作包的结构化方法</w:t>
            </w:r>
          </w:p>
        </w:tc>
      </w:tr>
      <w:tr w:rsidR="006B27FC" w:rsidRPr="008B17CD" w14:paraId="0875D92B" w14:textId="77777777">
        <w:tc>
          <w:tcPr>
            <w:tcW w:w="0" w:type="auto"/>
            <w:hideMark/>
          </w:tcPr>
          <w:p w14:paraId="198C9BB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需求跟踪矩阵</w:t>
            </w:r>
          </w:p>
        </w:tc>
        <w:tc>
          <w:tcPr>
            <w:tcW w:w="0" w:type="auto"/>
            <w:hideMark/>
          </w:tcPr>
          <w:p w14:paraId="423FAAE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RTM</w:t>
            </w:r>
          </w:p>
        </w:tc>
        <w:tc>
          <w:tcPr>
            <w:tcW w:w="0" w:type="auto"/>
            <w:hideMark/>
          </w:tcPr>
          <w:p w14:paraId="1F8D3D5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追踪需求</w:t>
            </w:r>
            <w:r w:rsidRPr="008B17CD">
              <w:rPr>
                <w:rFonts w:ascii="Times New Roman" w:hAnsi="Times New Roman"/>
              </w:rPr>
              <w:t>-</w:t>
            </w:r>
            <w:r w:rsidRPr="008B17CD">
              <w:rPr>
                <w:rFonts w:ascii="Times New Roman" w:hAnsi="Times New Roman"/>
              </w:rPr>
              <w:t>设计</w:t>
            </w:r>
            <w:r w:rsidRPr="008B17CD">
              <w:rPr>
                <w:rFonts w:ascii="Times New Roman" w:hAnsi="Times New Roman"/>
              </w:rPr>
              <w:t>-</w:t>
            </w:r>
            <w:r w:rsidRPr="008B17CD">
              <w:rPr>
                <w:rFonts w:ascii="Times New Roman" w:hAnsi="Times New Roman"/>
              </w:rPr>
              <w:t>开发</w:t>
            </w:r>
            <w:r w:rsidRPr="008B17CD">
              <w:rPr>
                <w:rFonts w:ascii="Times New Roman" w:hAnsi="Times New Roman"/>
              </w:rPr>
              <w:t>-</w:t>
            </w:r>
            <w:r w:rsidRPr="008B17CD">
              <w:rPr>
                <w:rFonts w:ascii="Times New Roman" w:hAnsi="Times New Roman"/>
              </w:rPr>
              <w:t>测试</w:t>
            </w:r>
            <w:r w:rsidRPr="008B17CD">
              <w:rPr>
                <w:rFonts w:ascii="Times New Roman" w:hAnsi="Times New Roman"/>
              </w:rPr>
              <w:t>-</w:t>
            </w:r>
            <w:r w:rsidRPr="008B17CD">
              <w:rPr>
                <w:rFonts w:ascii="Times New Roman" w:hAnsi="Times New Roman"/>
              </w:rPr>
              <w:t>验收关系</w:t>
            </w:r>
          </w:p>
        </w:tc>
      </w:tr>
      <w:tr w:rsidR="006B27FC" w:rsidRPr="008B17CD" w14:paraId="382D3985" w14:textId="77777777">
        <w:tc>
          <w:tcPr>
            <w:tcW w:w="0" w:type="auto"/>
            <w:hideMark/>
          </w:tcPr>
          <w:p w14:paraId="2C18F5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变更控制委员会</w:t>
            </w:r>
          </w:p>
        </w:tc>
        <w:tc>
          <w:tcPr>
            <w:tcW w:w="0" w:type="auto"/>
            <w:hideMark/>
          </w:tcPr>
          <w:p w14:paraId="548D2AC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CCB</w:t>
            </w:r>
          </w:p>
        </w:tc>
        <w:tc>
          <w:tcPr>
            <w:tcW w:w="0" w:type="auto"/>
            <w:hideMark/>
          </w:tcPr>
          <w:p w14:paraId="46AEBA4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审批范围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进度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成本等关键变更的决策机制</w:t>
            </w:r>
          </w:p>
        </w:tc>
      </w:tr>
      <w:tr w:rsidR="006B27FC" w:rsidRPr="008B17CD" w14:paraId="0CDE873A" w14:textId="77777777">
        <w:tc>
          <w:tcPr>
            <w:tcW w:w="0" w:type="auto"/>
            <w:hideMark/>
          </w:tcPr>
          <w:p w14:paraId="3A04633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服务级别协议</w:t>
            </w:r>
          </w:p>
        </w:tc>
        <w:tc>
          <w:tcPr>
            <w:tcW w:w="0" w:type="auto"/>
            <w:hideMark/>
          </w:tcPr>
          <w:p w14:paraId="555FA5F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SLA</w:t>
            </w:r>
          </w:p>
        </w:tc>
        <w:tc>
          <w:tcPr>
            <w:tcW w:w="0" w:type="auto"/>
            <w:hideMark/>
          </w:tcPr>
          <w:p w14:paraId="516E3B1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约定问题响应、修复时效与服务质量</w:t>
            </w:r>
          </w:p>
        </w:tc>
      </w:tr>
      <w:tr w:rsidR="006B27FC" w:rsidRPr="008B17CD" w14:paraId="07BE124C" w14:textId="77777777">
        <w:tc>
          <w:tcPr>
            <w:tcW w:w="0" w:type="auto"/>
            <w:hideMark/>
          </w:tcPr>
          <w:p w14:paraId="4FF67EA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关键路径</w:t>
            </w:r>
          </w:p>
        </w:tc>
        <w:tc>
          <w:tcPr>
            <w:tcW w:w="0" w:type="auto"/>
            <w:hideMark/>
          </w:tcPr>
          <w:p w14:paraId="3E66C56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Critical Path</w:t>
            </w:r>
          </w:p>
        </w:tc>
        <w:tc>
          <w:tcPr>
            <w:tcW w:w="0" w:type="auto"/>
            <w:hideMark/>
          </w:tcPr>
          <w:p w14:paraId="07B00B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决定项目</w:t>
            </w:r>
            <w:proofErr w:type="gramStart"/>
            <w:r w:rsidRPr="008B17CD">
              <w:rPr>
                <w:rFonts w:ascii="Times New Roman" w:hAnsi="Times New Roman"/>
              </w:rPr>
              <w:t>最</w:t>
            </w:r>
            <w:proofErr w:type="gramEnd"/>
            <w:r w:rsidRPr="008B17CD">
              <w:rPr>
                <w:rFonts w:ascii="Times New Roman" w:hAnsi="Times New Roman"/>
              </w:rPr>
              <w:t>短工期的任务路径</w:t>
            </w:r>
          </w:p>
        </w:tc>
      </w:tr>
      <w:tr w:rsidR="006B27FC" w:rsidRPr="008B17CD" w14:paraId="61F1FA5B" w14:textId="77777777">
        <w:tc>
          <w:tcPr>
            <w:tcW w:w="0" w:type="auto"/>
            <w:hideMark/>
          </w:tcPr>
          <w:p w14:paraId="21D0A4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版本基线</w:t>
            </w:r>
          </w:p>
        </w:tc>
        <w:tc>
          <w:tcPr>
            <w:tcW w:w="0" w:type="auto"/>
            <w:hideMark/>
          </w:tcPr>
          <w:p w14:paraId="5C44D4B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Baseline</w:t>
            </w:r>
          </w:p>
        </w:tc>
        <w:tc>
          <w:tcPr>
            <w:tcW w:w="0" w:type="auto"/>
            <w:hideMark/>
          </w:tcPr>
          <w:p w14:paraId="57A14C1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某时点经确认冻结的版本状态</w:t>
            </w:r>
          </w:p>
        </w:tc>
      </w:tr>
      <w:tr w:rsidR="006B27FC" w:rsidRPr="008B17CD" w14:paraId="0F9440C0" w14:textId="77777777">
        <w:tc>
          <w:tcPr>
            <w:tcW w:w="0" w:type="auto"/>
            <w:hideMark/>
          </w:tcPr>
          <w:p w14:paraId="1B1E5EA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用户验收测试</w:t>
            </w:r>
          </w:p>
        </w:tc>
        <w:tc>
          <w:tcPr>
            <w:tcW w:w="0" w:type="auto"/>
            <w:hideMark/>
          </w:tcPr>
          <w:p w14:paraId="7721441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UAT</w:t>
            </w:r>
          </w:p>
        </w:tc>
        <w:tc>
          <w:tcPr>
            <w:tcW w:w="0" w:type="auto"/>
            <w:hideMark/>
          </w:tcPr>
          <w:p w14:paraId="523D2A8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由业务代表执行的验收测试活动</w:t>
            </w:r>
          </w:p>
        </w:tc>
      </w:tr>
      <w:tr w:rsidR="006B27FC" w:rsidRPr="008B17CD" w14:paraId="5042517E" w14:textId="77777777">
        <w:tc>
          <w:tcPr>
            <w:tcW w:w="0" w:type="auto"/>
            <w:hideMark/>
          </w:tcPr>
          <w:p w14:paraId="4584CDD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配置项</w:t>
            </w:r>
          </w:p>
        </w:tc>
        <w:tc>
          <w:tcPr>
            <w:tcW w:w="0" w:type="auto"/>
            <w:hideMark/>
          </w:tcPr>
          <w:p w14:paraId="12D9342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</w:t>
            </w:r>
          </w:p>
        </w:tc>
        <w:tc>
          <w:tcPr>
            <w:tcW w:w="0" w:type="auto"/>
            <w:hideMark/>
          </w:tcPr>
          <w:p w14:paraId="31B38D5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受控管理的项目资产（文档、代码、脚本等）</w:t>
            </w:r>
          </w:p>
        </w:tc>
      </w:tr>
    </w:tbl>
    <w:p w14:paraId="1B3D3787" w14:textId="77777777" w:rsidR="006D62E0" w:rsidRPr="008B17CD" w:rsidRDefault="006D62E0" w:rsidP="007C7B00">
      <w:pPr>
        <w:pStyle w:val="03-"/>
        <w:spacing w:before="156"/>
        <w:rPr>
          <w:rFonts w:ascii="Times New Roman"/>
        </w:rPr>
      </w:pPr>
      <w:bookmarkStart w:id="240" w:name="_Toc227100010"/>
      <w:bookmarkStart w:id="241" w:name="_Toc227538607"/>
      <w:r w:rsidRPr="008B17CD">
        <w:rPr>
          <w:rFonts w:ascii="Times New Roman"/>
        </w:rPr>
        <w:t>附录</w:t>
      </w:r>
      <w:r w:rsidRPr="008B17CD">
        <w:rPr>
          <w:rFonts w:ascii="Times New Roman"/>
        </w:rPr>
        <w:t>B WBS</w:t>
      </w:r>
      <w:r w:rsidRPr="008B17CD">
        <w:rPr>
          <w:rFonts w:ascii="Times New Roman"/>
        </w:rPr>
        <w:t>字典</w:t>
      </w:r>
      <w:bookmarkEnd w:id="240"/>
      <w:bookmarkEnd w:id="241"/>
    </w:p>
    <w:p w14:paraId="1687E6F9" w14:textId="77777777" w:rsidR="006D62E0" w:rsidRPr="008B17CD" w:rsidRDefault="006D62E0" w:rsidP="007C7B00">
      <w:pPr>
        <w:pStyle w:val="04-"/>
        <w:spacing w:before="156"/>
        <w:rPr>
          <w:rFonts w:ascii="Times New Roman"/>
        </w:rPr>
      </w:pPr>
      <w:bookmarkStart w:id="242" w:name="_Toc227100011"/>
      <w:bookmarkStart w:id="243" w:name="_Toc227538608"/>
      <w:r w:rsidRPr="008B17CD">
        <w:rPr>
          <w:rFonts w:ascii="Times New Roman"/>
        </w:rPr>
        <w:t>B.1 WBS</w:t>
      </w:r>
      <w:r w:rsidRPr="008B17CD">
        <w:rPr>
          <w:rFonts w:ascii="Times New Roman"/>
        </w:rPr>
        <w:t>字典模板</w:t>
      </w:r>
      <w:bookmarkEnd w:id="242"/>
      <w:bookmarkEnd w:id="2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3273"/>
      </w:tblGrid>
      <w:tr w:rsidR="006D62E0" w:rsidRPr="008B17CD" w14:paraId="39C10C61" w14:textId="77777777">
        <w:tc>
          <w:tcPr>
            <w:tcW w:w="0" w:type="auto"/>
            <w:hideMark/>
          </w:tcPr>
          <w:p w14:paraId="76B4A9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字段</w:t>
            </w:r>
          </w:p>
        </w:tc>
        <w:tc>
          <w:tcPr>
            <w:tcW w:w="0" w:type="auto"/>
            <w:hideMark/>
          </w:tcPr>
          <w:p w14:paraId="0BD3070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填写说明</w:t>
            </w:r>
          </w:p>
        </w:tc>
      </w:tr>
      <w:tr w:rsidR="006D62E0" w:rsidRPr="008B17CD" w14:paraId="4578B12F" w14:textId="77777777">
        <w:tc>
          <w:tcPr>
            <w:tcW w:w="0" w:type="auto"/>
            <w:hideMark/>
          </w:tcPr>
          <w:p w14:paraId="3E04BC9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WBS</w:t>
            </w:r>
            <w:r w:rsidRPr="008B17CD">
              <w:rPr>
                <w:rFonts w:ascii="Times New Roman" w:hAnsi="Times New Roman"/>
              </w:rPr>
              <w:t>编码</w:t>
            </w:r>
          </w:p>
        </w:tc>
        <w:tc>
          <w:tcPr>
            <w:tcW w:w="0" w:type="auto"/>
            <w:hideMark/>
          </w:tcPr>
          <w:p w14:paraId="56C4583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如</w:t>
            </w:r>
            <w:r w:rsidRPr="008B17CD">
              <w:rPr>
                <w:rFonts w:ascii="Times New Roman" w:hAnsi="Times New Roman"/>
              </w:rPr>
              <w:t xml:space="preserve"> 4.2</w:t>
            </w:r>
            <w:r w:rsidRPr="008B17CD">
              <w:rPr>
                <w:rFonts w:ascii="Times New Roman" w:hAnsi="Times New Roman"/>
              </w:rPr>
              <w:t>、</w:t>
            </w:r>
            <w:r w:rsidRPr="008B17CD">
              <w:rPr>
                <w:rFonts w:ascii="Times New Roman" w:hAnsi="Times New Roman"/>
              </w:rPr>
              <w:t>5.3</w:t>
            </w:r>
          </w:p>
        </w:tc>
      </w:tr>
      <w:tr w:rsidR="006D62E0" w:rsidRPr="008B17CD" w14:paraId="627CEA9B" w14:textId="77777777">
        <w:tc>
          <w:tcPr>
            <w:tcW w:w="0" w:type="auto"/>
            <w:hideMark/>
          </w:tcPr>
          <w:p w14:paraId="4232404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工作包名称</w:t>
            </w:r>
          </w:p>
        </w:tc>
        <w:tc>
          <w:tcPr>
            <w:tcW w:w="0" w:type="auto"/>
            <w:hideMark/>
          </w:tcPr>
          <w:p w14:paraId="1CD996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与</w:t>
            </w:r>
            <w:r w:rsidRPr="008B17CD">
              <w:rPr>
                <w:rFonts w:ascii="Times New Roman" w:hAnsi="Times New Roman"/>
              </w:rPr>
              <w:t>WBS</w:t>
            </w:r>
            <w:r w:rsidRPr="008B17CD">
              <w:rPr>
                <w:rFonts w:ascii="Times New Roman" w:hAnsi="Times New Roman"/>
              </w:rPr>
              <w:t>保持一致</w:t>
            </w:r>
          </w:p>
        </w:tc>
      </w:tr>
      <w:tr w:rsidR="006D62E0" w:rsidRPr="008B17CD" w14:paraId="263A30C0" w14:textId="77777777">
        <w:tc>
          <w:tcPr>
            <w:tcW w:w="0" w:type="auto"/>
            <w:hideMark/>
          </w:tcPr>
          <w:p w14:paraId="6D412C1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工作目标</w:t>
            </w:r>
          </w:p>
        </w:tc>
        <w:tc>
          <w:tcPr>
            <w:tcW w:w="0" w:type="auto"/>
            <w:hideMark/>
          </w:tcPr>
          <w:p w14:paraId="7845BB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本工作包要达成的业务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技术目标</w:t>
            </w:r>
          </w:p>
        </w:tc>
      </w:tr>
      <w:tr w:rsidR="006D62E0" w:rsidRPr="008B17CD" w14:paraId="5152ABDD" w14:textId="77777777">
        <w:tc>
          <w:tcPr>
            <w:tcW w:w="0" w:type="auto"/>
            <w:hideMark/>
          </w:tcPr>
          <w:p w14:paraId="216D05B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输入</w:t>
            </w:r>
          </w:p>
        </w:tc>
        <w:tc>
          <w:tcPr>
            <w:tcW w:w="0" w:type="auto"/>
            <w:hideMark/>
          </w:tcPr>
          <w:p w14:paraId="6E80769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前置文档、前置任务、依赖资源</w:t>
            </w:r>
          </w:p>
        </w:tc>
      </w:tr>
      <w:tr w:rsidR="006D62E0" w:rsidRPr="008B17CD" w14:paraId="6FF43209" w14:textId="77777777">
        <w:tc>
          <w:tcPr>
            <w:tcW w:w="0" w:type="auto"/>
            <w:hideMark/>
          </w:tcPr>
          <w:p w14:paraId="6B9826D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输出</w:t>
            </w:r>
          </w:p>
        </w:tc>
        <w:tc>
          <w:tcPr>
            <w:tcW w:w="0" w:type="auto"/>
            <w:hideMark/>
          </w:tcPr>
          <w:p w14:paraId="47179D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交付物名称（文档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代码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报告等）</w:t>
            </w:r>
          </w:p>
        </w:tc>
      </w:tr>
      <w:tr w:rsidR="006D62E0" w:rsidRPr="008B17CD" w14:paraId="65CD7FB9" w14:textId="77777777">
        <w:tc>
          <w:tcPr>
            <w:tcW w:w="0" w:type="auto"/>
            <w:hideMark/>
          </w:tcPr>
          <w:p w14:paraId="063079C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验收标准</w:t>
            </w:r>
          </w:p>
        </w:tc>
        <w:tc>
          <w:tcPr>
            <w:tcW w:w="0" w:type="auto"/>
            <w:hideMark/>
          </w:tcPr>
          <w:p w14:paraId="0CBDBB7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量化验收条件（通过标准）</w:t>
            </w:r>
          </w:p>
        </w:tc>
      </w:tr>
      <w:tr w:rsidR="006D62E0" w:rsidRPr="008B17CD" w14:paraId="5FCA7FD4" w14:textId="77777777">
        <w:tc>
          <w:tcPr>
            <w:tcW w:w="0" w:type="auto"/>
            <w:hideMark/>
          </w:tcPr>
          <w:p w14:paraId="17A9BE9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责任人</w:t>
            </w:r>
          </w:p>
        </w:tc>
        <w:tc>
          <w:tcPr>
            <w:tcW w:w="0" w:type="auto"/>
            <w:hideMark/>
          </w:tcPr>
          <w:p w14:paraId="66016D4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单一责任人（</w:t>
            </w:r>
            <w:r w:rsidRPr="008B17CD">
              <w:rPr>
                <w:rFonts w:ascii="Times New Roman" w:hAnsi="Times New Roman"/>
              </w:rPr>
              <w:t>A</w:t>
            </w:r>
            <w:r w:rsidRPr="008B17CD">
              <w:rPr>
                <w:rFonts w:ascii="Times New Roman" w:hAnsi="Times New Roman"/>
              </w:rPr>
              <w:t>）</w:t>
            </w:r>
          </w:p>
        </w:tc>
      </w:tr>
      <w:tr w:rsidR="006D62E0" w:rsidRPr="008B17CD" w14:paraId="6CDC1985" w14:textId="77777777">
        <w:tc>
          <w:tcPr>
            <w:tcW w:w="0" w:type="auto"/>
            <w:hideMark/>
          </w:tcPr>
          <w:p w14:paraId="7696E0F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参与角色</w:t>
            </w:r>
          </w:p>
        </w:tc>
        <w:tc>
          <w:tcPr>
            <w:tcW w:w="0" w:type="auto"/>
            <w:hideMark/>
          </w:tcPr>
          <w:p w14:paraId="1540AA9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R/C/I</w:t>
            </w:r>
            <w:r w:rsidRPr="008B17CD">
              <w:rPr>
                <w:rFonts w:ascii="Times New Roman" w:hAnsi="Times New Roman"/>
              </w:rPr>
              <w:t>角色说明</w:t>
            </w:r>
          </w:p>
        </w:tc>
      </w:tr>
      <w:tr w:rsidR="006D62E0" w:rsidRPr="008B17CD" w14:paraId="1C370721" w14:textId="77777777">
        <w:tc>
          <w:tcPr>
            <w:tcW w:w="0" w:type="auto"/>
            <w:hideMark/>
          </w:tcPr>
          <w:p w14:paraId="52CC00E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计划工期</w:t>
            </w:r>
          </w:p>
        </w:tc>
        <w:tc>
          <w:tcPr>
            <w:tcW w:w="0" w:type="auto"/>
            <w:hideMark/>
          </w:tcPr>
          <w:p w14:paraId="774B3B8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开始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结束日期或人日</w:t>
            </w:r>
          </w:p>
        </w:tc>
      </w:tr>
      <w:tr w:rsidR="006D62E0" w:rsidRPr="008B17CD" w14:paraId="76C89130" w14:textId="77777777">
        <w:tc>
          <w:tcPr>
            <w:tcW w:w="0" w:type="auto"/>
            <w:hideMark/>
          </w:tcPr>
          <w:p w14:paraId="06193E4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主要风险</w:t>
            </w:r>
          </w:p>
        </w:tc>
        <w:tc>
          <w:tcPr>
            <w:tcW w:w="0" w:type="auto"/>
            <w:hideMark/>
          </w:tcPr>
          <w:p w14:paraId="1175FF1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该工作</w:t>
            </w:r>
            <w:proofErr w:type="gramStart"/>
            <w:r w:rsidRPr="008B17CD">
              <w:rPr>
                <w:rFonts w:ascii="Times New Roman" w:hAnsi="Times New Roman"/>
              </w:rPr>
              <w:t>包关键</w:t>
            </w:r>
            <w:proofErr w:type="gramEnd"/>
            <w:r w:rsidRPr="008B17CD">
              <w:rPr>
                <w:rFonts w:ascii="Times New Roman" w:hAnsi="Times New Roman"/>
              </w:rPr>
              <w:t>风险及应对</w:t>
            </w:r>
          </w:p>
        </w:tc>
      </w:tr>
    </w:tbl>
    <w:p w14:paraId="0776CB3D" w14:textId="0C0C5FB6" w:rsidR="006D62E0" w:rsidRPr="008B17CD" w:rsidRDefault="006D62E0" w:rsidP="006D62E0">
      <w:pPr>
        <w:rPr>
          <w:rFonts w:ascii="Times New Roman" w:hAnsi="Times New Roman"/>
          <w:b/>
          <w:bCs/>
        </w:rPr>
      </w:pPr>
      <w:r w:rsidRPr="008B17CD">
        <w:rPr>
          <w:rFonts w:ascii="Times New Roman" w:hAnsi="Times New Roman"/>
          <w:b/>
          <w:bCs/>
        </w:rPr>
        <w:t>B.2 WBS</w:t>
      </w:r>
      <w:r w:rsidRPr="008B17CD">
        <w:rPr>
          <w:rFonts w:ascii="Times New Roman" w:hAnsi="Times New Roman"/>
          <w:b/>
          <w:bCs/>
        </w:rPr>
        <w:t>字典样例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1810"/>
        <w:gridCol w:w="2578"/>
        <w:gridCol w:w="2725"/>
        <w:gridCol w:w="772"/>
      </w:tblGrid>
      <w:tr w:rsidR="006B27FC" w:rsidRPr="008B17CD" w14:paraId="57223EA9" w14:textId="77777777">
        <w:tc>
          <w:tcPr>
            <w:tcW w:w="0" w:type="auto"/>
            <w:hideMark/>
          </w:tcPr>
          <w:p w14:paraId="735F8CB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WBS</w:t>
            </w:r>
            <w:r w:rsidRPr="008B17CD">
              <w:rPr>
                <w:rFonts w:ascii="Times New Roman" w:hAnsi="Times New Roman"/>
              </w:rPr>
              <w:t>编码</w:t>
            </w:r>
          </w:p>
        </w:tc>
        <w:tc>
          <w:tcPr>
            <w:tcW w:w="0" w:type="auto"/>
            <w:hideMark/>
          </w:tcPr>
          <w:p w14:paraId="33A74DF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工作包名称</w:t>
            </w:r>
          </w:p>
        </w:tc>
        <w:tc>
          <w:tcPr>
            <w:tcW w:w="0" w:type="auto"/>
            <w:hideMark/>
          </w:tcPr>
          <w:p w14:paraId="3466907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输出</w:t>
            </w:r>
          </w:p>
        </w:tc>
        <w:tc>
          <w:tcPr>
            <w:tcW w:w="0" w:type="auto"/>
            <w:hideMark/>
          </w:tcPr>
          <w:p w14:paraId="5DBFE9C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验收标准</w:t>
            </w:r>
          </w:p>
        </w:tc>
        <w:tc>
          <w:tcPr>
            <w:tcW w:w="0" w:type="auto"/>
            <w:hideMark/>
          </w:tcPr>
          <w:p w14:paraId="2677A5D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责任人</w:t>
            </w:r>
          </w:p>
        </w:tc>
      </w:tr>
      <w:tr w:rsidR="006B27FC" w:rsidRPr="008B17CD" w14:paraId="5FDE2CFB" w14:textId="77777777">
        <w:tc>
          <w:tcPr>
            <w:tcW w:w="0" w:type="auto"/>
            <w:hideMark/>
          </w:tcPr>
          <w:p w14:paraId="57CAC88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2.2</w:t>
            </w:r>
          </w:p>
        </w:tc>
        <w:tc>
          <w:tcPr>
            <w:tcW w:w="0" w:type="auto"/>
            <w:hideMark/>
          </w:tcPr>
          <w:p w14:paraId="197B31B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需求评审与冻结</w:t>
            </w:r>
          </w:p>
        </w:tc>
        <w:tc>
          <w:tcPr>
            <w:tcW w:w="0" w:type="auto"/>
            <w:hideMark/>
          </w:tcPr>
          <w:p w14:paraId="26300BE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需求评审纪要、需求基线</w:t>
            </w:r>
            <w:r w:rsidRPr="008B17CD">
              <w:rPr>
                <w:rFonts w:ascii="Times New Roman" w:hAnsi="Times New Roman"/>
              </w:rPr>
              <w:t>V1.0</w:t>
            </w:r>
          </w:p>
        </w:tc>
        <w:tc>
          <w:tcPr>
            <w:tcW w:w="0" w:type="auto"/>
            <w:hideMark/>
          </w:tcPr>
          <w:p w14:paraId="1C46955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关键需求无歧义、评审结论通过</w:t>
            </w:r>
          </w:p>
        </w:tc>
        <w:tc>
          <w:tcPr>
            <w:tcW w:w="0" w:type="auto"/>
            <w:hideMark/>
          </w:tcPr>
          <w:p w14:paraId="5ADCB37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金青宏</w:t>
            </w:r>
          </w:p>
        </w:tc>
      </w:tr>
      <w:tr w:rsidR="006B27FC" w:rsidRPr="008B17CD" w14:paraId="1D65A521" w14:textId="77777777">
        <w:tc>
          <w:tcPr>
            <w:tcW w:w="0" w:type="auto"/>
            <w:hideMark/>
          </w:tcPr>
          <w:p w14:paraId="697074F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3.5</w:t>
            </w:r>
          </w:p>
        </w:tc>
        <w:tc>
          <w:tcPr>
            <w:tcW w:w="0" w:type="auto"/>
            <w:hideMark/>
          </w:tcPr>
          <w:p w14:paraId="1A443B7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设计评审与整改</w:t>
            </w:r>
          </w:p>
        </w:tc>
        <w:tc>
          <w:tcPr>
            <w:tcW w:w="0" w:type="auto"/>
            <w:hideMark/>
          </w:tcPr>
          <w:p w14:paraId="46AB0BB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设计评审纪要、整改闭环</w:t>
            </w:r>
            <w:r w:rsidRPr="008B17CD">
              <w:rPr>
                <w:rFonts w:ascii="Times New Roman" w:hAnsi="Times New Roman"/>
              </w:rPr>
              <w:lastRenderedPageBreak/>
              <w:t>清单</w:t>
            </w:r>
          </w:p>
        </w:tc>
        <w:tc>
          <w:tcPr>
            <w:tcW w:w="0" w:type="auto"/>
            <w:hideMark/>
          </w:tcPr>
          <w:p w14:paraId="2AEE4FF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关键整改项</w:t>
            </w:r>
            <w:r w:rsidRPr="008B17CD">
              <w:rPr>
                <w:rFonts w:ascii="Times New Roman" w:hAnsi="Times New Roman"/>
              </w:rPr>
              <w:t>100%</w:t>
            </w:r>
            <w:r w:rsidRPr="008B17CD">
              <w:rPr>
                <w:rFonts w:ascii="Times New Roman" w:hAnsi="Times New Roman"/>
              </w:rPr>
              <w:t>关闭</w:t>
            </w:r>
          </w:p>
        </w:tc>
        <w:tc>
          <w:tcPr>
            <w:tcW w:w="0" w:type="auto"/>
            <w:hideMark/>
          </w:tcPr>
          <w:p w14:paraId="137F803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曹彭</w:t>
            </w:r>
            <w:r w:rsidRPr="008B17CD">
              <w:rPr>
                <w:rFonts w:ascii="Times New Roman" w:hAnsi="Times New Roman"/>
              </w:rPr>
              <w:lastRenderedPageBreak/>
              <w:t>博</w:t>
            </w:r>
          </w:p>
        </w:tc>
      </w:tr>
      <w:tr w:rsidR="006B27FC" w:rsidRPr="008B17CD" w14:paraId="5AC14777" w14:textId="77777777">
        <w:tc>
          <w:tcPr>
            <w:tcW w:w="0" w:type="auto"/>
            <w:hideMark/>
          </w:tcPr>
          <w:p w14:paraId="5F7CA7D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5.4</w:t>
            </w:r>
          </w:p>
        </w:tc>
        <w:tc>
          <w:tcPr>
            <w:tcW w:w="0" w:type="auto"/>
            <w:hideMark/>
          </w:tcPr>
          <w:p w14:paraId="4C4006E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系统测试</w:t>
            </w:r>
          </w:p>
        </w:tc>
        <w:tc>
          <w:tcPr>
            <w:tcW w:w="0" w:type="auto"/>
            <w:hideMark/>
          </w:tcPr>
          <w:p w14:paraId="4F5581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系统测试报告</w:t>
            </w:r>
          </w:p>
        </w:tc>
        <w:tc>
          <w:tcPr>
            <w:tcW w:w="0" w:type="auto"/>
            <w:hideMark/>
          </w:tcPr>
          <w:p w14:paraId="1E66D2F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关键流程通过率</w:t>
            </w:r>
            <w:r w:rsidRPr="008B17CD">
              <w:rPr>
                <w:rFonts w:ascii="Times New Roman" w:hAnsi="Times New Roman"/>
              </w:rPr>
              <w:t>100%</w:t>
            </w:r>
          </w:p>
        </w:tc>
        <w:tc>
          <w:tcPr>
            <w:tcW w:w="0" w:type="auto"/>
            <w:hideMark/>
          </w:tcPr>
          <w:p w14:paraId="69B834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李一鸣</w:t>
            </w:r>
          </w:p>
        </w:tc>
      </w:tr>
      <w:tr w:rsidR="006B27FC" w:rsidRPr="008B17CD" w14:paraId="6210130C" w14:textId="77777777">
        <w:tc>
          <w:tcPr>
            <w:tcW w:w="0" w:type="auto"/>
            <w:hideMark/>
          </w:tcPr>
          <w:p w14:paraId="43DF8DB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7.2</w:t>
            </w:r>
          </w:p>
        </w:tc>
        <w:tc>
          <w:tcPr>
            <w:tcW w:w="0" w:type="auto"/>
            <w:hideMark/>
          </w:tcPr>
          <w:p w14:paraId="724BF45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验收实施与问题关闭</w:t>
            </w:r>
          </w:p>
        </w:tc>
        <w:tc>
          <w:tcPr>
            <w:tcW w:w="0" w:type="auto"/>
            <w:hideMark/>
          </w:tcPr>
          <w:p w14:paraId="66E90E5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验收记录、整改报告</w:t>
            </w:r>
          </w:p>
        </w:tc>
        <w:tc>
          <w:tcPr>
            <w:tcW w:w="0" w:type="auto"/>
            <w:hideMark/>
          </w:tcPr>
          <w:p w14:paraId="15D8C32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验收问题闭环并复验通过</w:t>
            </w:r>
          </w:p>
        </w:tc>
        <w:tc>
          <w:tcPr>
            <w:tcW w:w="0" w:type="auto"/>
            <w:hideMark/>
          </w:tcPr>
          <w:p w14:paraId="37C37FF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朱写</w:t>
            </w:r>
          </w:p>
        </w:tc>
      </w:tr>
    </w:tbl>
    <w:p w14:paraId="1DB78CAD" w14:textId="1CF53843" w:rsidR="006D62E0" w:rsidRPr="008B17CD" w:rsidRDefault="006D62E0" w:rsidP="00F775A5">
      <w:pPr>
        <w:pStyle w:val="03-"/>
        <w:spacing w:before="156"/>
        <w:rPr>
          <w:rFonts w:ascii="Times New Roman" w:hint="eastAsia"/>
        </w:rPr>
      </w:pPr>
      <w:bookmarkStart w:id="244" w:name="_Toc227100012"/>
      <w:bookmarkStart w:id="245" w:name="_Toc227538609"/>
      <w:r w:rsidRPr="008B17CD">
        <w:rPr>
          <w:rFonts w:ascii="Times New Roman"/>
        </w:rPr>
        <w:t>附录</w:t>
      </w:r>
      <w:r w:rsidRPr="008B17CD">
        <w:rPr>
          <w:rFonts w:ascii="Times New Roman"/>
        </w:rPr>
        <w:t xml:space="preserve">C </w:t>
      </w:r>
      <w:r w:rsidRPr="008B17CD">
        <w:rPr>
          <w:rFonts w:ascii="Times New Roman"/>
        </w:rPr>
        <w:t>里程碑计划表</w:t>
      </w:r>
      <w:bookmarkEnd w:id="244"/>
      <w:bookmarkEnd w:id="245"/>
    </w:p>
    <w:p w14:paraId="259C901B" w14:textId="77777777" w:rsidR="006D62E0" w:rsidRPr="008B17CD" w:rsidRDefault="006D62E0" w:rsidP="00F775A5">
      <w:pPr>
        <w:pStyle w:val="04-"/>
        <w:spacing w:before="156"/>
        <w:rPr>
          <w:rFonts w:ascii="Times New Roman"/>
        </w:rPr>
      </w:pPr>
      <w:bookmarkStart w:id="246" w:name="_Toc227100013"/>
      <w:bookmarkStart w:id="247" w:name="_Toc227538610"/>
      <w:r w:rsidRPr="008B17CD">
        <w:rPr>
          <w:rFonts w:ascii="Times New Roman"/>
        </w:rPr>
        <w:t xml:space="preserve">C.1 </w:t>
      </w:r>
      <w:r w:rsidRPr="008B17CD">
        <w:rPr>
          <w:rFonts w:ascii="Times New Roman"/>
        </w:rPr>
        <w:t>里程碑计划模板</w:t>
      </w:r>
      <w:bookmarkEnd w:id="246"/>
      <w:bookmarkEnd w:id="24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526"/>
        <w:gridCol w:w="1056"/>
        <w:gridCol w:w="1056"/>
        <w:gridCol w:w="1266"/>
        <w:gridCol w:w="846"/>
        <w:gridCol w:w="636"/>
      </w:tblGrid>
      <w:tr w:rsidR="006B27FC" w:rsidRPr="008B17CD" w14:paraId="7D8614E6" w14:textId="77777777">
        <w:trPr>
          <w:jc w:val="center"/>
        </w:trPr>
        <w:tc>
          <w:tcPr>
            <w:tcW w:w="0" w:type="auto"/>
            <w:hideMark/>
          </w:tcPr>
          <w:p w14:paraId="02512BB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里程碑编号</w:t>
            </w:r>
          </w:p>
        </w:tc>
        <w:tc>
          <w:tcPr>
            <w:tcW w:w="0" w:type="auto"/>
            <w:hideMark/>
          </w:tcPr>
          <w:p w14:paraId="7F05A42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里程碑名称</w:t>
            </w:r>
          </w:p>
        </w:tc>
        <w:tc>
          <w:tcPr>
            <w:tcW w:w="0" w:type="auto"/>
            <w:hideMark/>
          </w:tcPr>
          <w:p w14:paraId="167836C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计划日期</w:t>
            </w:r>
          </w:p>
        </w:tc>
        <w:tc>
          <w:tcPr>
            <w:tcW w:w="0" w:type="auto"/>
            <w:hideMark/>
          </w:tcPr>
          <w:p w14:paraId="1CD963F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实际日期</w:t>
            </w:r>
          </w:p>
        </w:tc>
        <w:tc>
          <w:tcPr>
            <w:tcW w:w="0" w:type="auto"/>
            <w:hideMark/>
          </w:tcPr>
          <w:p w14:paraId="5ADC595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偏差（天）</w:t>
            </w:r>
          </w:p>
        </w:tc>
        <w:tc>
          <w:tcPr>
            <w:tcW w:w="0" w:type="auto"/>
            <w:hideMark/>
          </w:tcPr>
          <w:p w14:paraId="525B2B7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状态</w:t>
            </w:r>
          </w:p>
        </w:tc>
        <w:tc>
          <w:tcPr>
            <w:tcW w:w="0" w:type="auto"/>
            <w:hideMark/>
          </w:tcPr>
          <w:p w14:paraId="0E9ECF5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备注</w:t>
            </w:r>
          </w:p>
        </w:tc>
      </w:tr>
      <w:tr w:rsidR="006B27FC" w:rsidRPr="008B17CD" w14:paraId="79168A76" w14:textId="77777777">
        <w:trPr>
          <w:jc w:val="center"/>
        </w:trPr>
        <w:tc>
          <w:tcPr>
            <w:tcW w:w="0" w:type="auto"/>
            <w:hideMark/>
          </w:tcPr>
          <w:p w14:paraId="1BDCADE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M1</w:t>
            </w:r>
          </w:p>
        </w:tc>
        <w:tc>
          <w:tcPr>
            <w:tcW w:w="0" w:type="auto"/>
            <w:hideMark/>
          </w:tcPr>
          <w:p w14:paraId="7C080B3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项目启动完成</w:t>
            </w:r>
          </w:p>
        </w:tc>
        <w:tc>
          <w:tcPr>
            <w:tcW w:w="0" w:type="auto"/>
            <w:hideMark/>
          </w:tcPr>
          <w:p w14:paraId="5BA36C2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77954C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74B762F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A5C68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未开始</w:t>
            </w:r>
          </w:p>
        </w:tc>
        <w:tc>
          <w:tcPr>
            <w:tcW w:w="0" w:type="auto"/>
            <w:hideMark/>
          </w:tcPr>
          <w:p w14:paraId="061F47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  <w:tr w:rsidR="006B27FC" w:rsidRPr="008B17CD" w14:paraId="67928004" w14:textId="77777777">
        <w:trPr>
          <w:jc w:val="center"/>
        </w:trPr>
        <w:tc>
          <w:tcPr>
            <w:tcW w:w="0" w:type="auto"/>
            <w:hideMark/>
          </w:tcPr>
          <w:p w14:paraId="70CAC2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M2</w:t>
            </w:r>
          </w:p>
        </w:tc>
        <w:tc>
          <w:tcPr>
            <w:tcW w:w="0" w:type="auto"/>
            <w:hideMark/>
          </w:tcPr>
          <w:p w14:paraId="2D900AA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需求基线冻结</w:t>
            </w:r>
          </w:p>
        </w:tc>
        <w:tc>
          <w:tcPr>
            <w:tcW w:w="0" w:type="auto"/>
            <w:hideMark/>
          </w:tcPr>
          <w:p w14:paraId="09F4CB6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F2B42F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9B5122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286A89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未开始</w:t>
            </w:r>
          </w:p>
        </w:tc>
        <w:tc>
          <w:tcPr>
            <w:tcW w:w="0" w:type="auto"/>
            <w:hideMark/>
          </w:tcPr>
          <w:p w14:paraId="02FE0F0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  <w:tr w:rsidR="006B27FC" w:rsidRPr="008B17CD" w14:paraId="60893263" w14:textId="77777777">
        <w:trPr>
          <w:jc w:val="center"/>
        </w:trPr>
        <w:tc>
          <w:tcPr>
            <w:tcW w:w="0" w:type="auto"/>
            <w:hideMark/>
          </w:tcPr>
          <w:p w14:paraId="7A46047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M3</w:t>
            </w:r>
          </w:p>
        </w:tc>
        <w:tc>
          <w:tcPr>
            <w:tcW w:w="0" w:type="auto"/>
            <w:hideMark/>
          </w:tcPr>
          <w:p w14:paraId="6B256A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设计基线冻结</w:t>
            </w:r>
          </w:p>
        </w:tc>
        <w:tc>
          <w:tcPr>
            <w:tcW w:w="0" w:type="auto"/>
            <w:hideMark/>
          </w:tcPr>
          <w:p w14:paraId="156BBA3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60D3399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254B0B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60B4C8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未开始</w:t>
            </w:r>
          </w:p>
        </w:tc>
        <w:tc>
          <w:tcPr>
            <w:tcW w:w="0" w:type="auto"/>
            <w:hideMark/>
          </w:tcPr>
          <w:p w14:paraId="1A844CF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  <w:tr w:rsidR="006B27FC" w:rsidRPr="008B17CD" w14:paraId="3CA6A440" w14:textId="77777777">
        <w:trPr>
          <w:jc w:val="center"/>
        </w:trPr>
        <w:tc>
          <w:tcPr>
            <w:tcW w:w="0" w:type="auto"/>
            <w:hideMark/>
          </w:tcPr>
          <w:p w14:paraId="0A5EE29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M4</w:t>
            </w:r>
          </w:p>
        </w:tc>
        <w:tc>
          <w:tcPr>
            <w:tcW w:w="0" w:type="auto"/>
            <w:hideMark/>
          </w:tcPr>
          <w:p w14:paraId="7526D66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核心功能开发完成</w:t>
            </w:r>
          </w:p>
        </w:tc>
        <w:tc>
          <w:tcPr>
            <w:tcW w:w="0" w:type="auto"/>
            <w:hideMark/>
          </w:tcPr>
          <w:p w14:paraId="6DFB0A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52DB147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9AE2FD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6A6F28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未开始</w:t>
            </w:r>
          </w:p>
        </w:tc>
        <w:tc>
          <w:tcPr>
            <w:tcW w:w="0" w:type="auto"/>
            <w:hideMark/>
          </w:tcPr>
          <w:p w14:paraId="456E89B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  <w:tr w:rsidR="006B27FC" w:rsidRPr="008B17CD" w14:paraId="462B2C5D" w14:textId="77777777">
        <w:trPr>
          <w:jc w:val="center"/>
        </w:trPr>
        <w:tc>
          <w:tcPr>
            <w:tcW w:w="0" w:type="auto"/>
            <w:hideMark/>
          </w:tcPr>
          <w:p w14:paraId="5FF7F28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M5</w:t>
            </w:r>
          </w:p>
        </w:tc>
        <w:tc>
          <w:tcPr>
            <w:tcW w:w="0" w:type="auto"/>
            <w:hideMark/>
          </w:tcPr>
          <w:p w14:paraId="461F351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全功能开发完成</w:t>
            </w:r>
          </w:p>
        </w:tc>
        <w:tc>
          <w:tcPr>
            <w:tcW w:w="0" w:type="auto"/>
            <w:hideMark/>
          </w:tcPr>
          <w:p w14:paraId="3644F20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E069A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E6C13F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346BE8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未开始</w:t>
            </w:r>
          </w:p>
        </w:tc>
        <w:tc>
          <w:tcPr>
            <w:tcW w:w="0" w:type="auto"/>
            <w:hideMark/>
          </w:tcPr>
          <w:p w14:paraId="4C07113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  <w:tr w:rsidR="006B27FC" w:rsidRPr="008B17CD" w14:paraId="76E4D7F5" w14:textId="77777777">
        <w:trPr>
          <w:jc w:val="center"/>
        </w:trPr>
        <w:tc>
          <w:tcPr>
            <w:tcW w:w="0" w:type="auto"/>
            <w:hideMark/>
          </w:tcPr>
          <w:p w14:paraId="0151D90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M6</w:t>
            </w:r>
          </w:p>
        </w:tc>
        <w:tc>
          <w:tcPr>
            <w:tcW w:w="0" w:type="auto"/>
            <w:hideMark/>
          </w:tcPr>
          <w:p w14:paraId="3BFFDB4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测试准入与回归通过</w:t>
            </w:r>
          </w:p>
        </w:tc>
        <w:tc>
          <w:tcPr>
            <w:tcW w:w="0" w:type="auto"/>
            <w:hideMark/>
          </w:tcPr>
          <w:p w14:paraId="618CF92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784047B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550BB71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D7C643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未开始</w:t>
            </w:r>
          </w:p>
        </w:tc>
        <w:tc>
          <w:tcPr>
            <w:tcW w:w="0" w:type="auto"/>
            <w:hideMark/>
          </w:tcPr>
          <w:p w14:paraId="681E8BC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  <w:tr w:rsidR="006B27FC" w:rsidRPr="008B17CD" w14:paraId="0A953139" w14:textId="77777777">
        <w:trPr>
          <w:jc w:val="center"/>
        </w:trPr>
        <w:tc>
          <w:tcPr>
            <w:tcW w:w="0" w:type="auto"/>
            <w:hideMark/>
          </w:tcPr>
          <w:p w14:paraId="443DD89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M7</w:t>
            </w:r>
          </w:p>
        </w:tc>
        <w:tc>
          <w:tcPr>
            <w:tcW w:w="0" w:type="auto"/>
            <w:hideMark/>
          </w:tcPr>
          <w:p w14:paraId="13AA61F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部署培训与验收准备完成</w:t>
            </w:r>
          </w:p>
        </w:tc>
        <w:tc>
          <w:tcPr>
            <w:tcW w:w="0" w:type="auto"/>
            <w:hideMark/>
          </w:tcPr>
          <w:p w14:paraId="0A7BE2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4DA15FD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42E7C15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4FF0B31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未开始</w:t>
            </w:r>
          </w:p>
        </w:tc>
        <w:tc>
          <w:tcPr>
            <w:tcW w:w="0" w:type="auto"/>
            <w:hideMark/>
          </w:tcPr>
          <w:p w14:paraId="60146C8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  <w:tr w:rsidR="006B27FC" w:rsidRPr="008B17CD" w14:paraId="2499E142" w14:textId="77777777">
        <w:trPr>
          <w:jc w:val="center"/>
        </w:trPr>
        <w:tc>
          <w:tcPr>
            <w:tcW w:w="0" w:type="auto"/>
            <w:hideMark/>
          </w:tcPr>
          <w:p w14:paraId="188DFC9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M8</w:t>
            </w:r>
          </w:p>
        </w:tc>
        <w:tc>
          <w:tcPr>
            <w:tcW w:w="0" w:type="auto"/>
            <w:hideMark/>
          </w:tcPr>
          <w:p w14:paraId="1A1F54F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验收与收尾完成</w:t>
            </w:r>
          </w:p>
        </w:tc>
        <w:tc>
          <w:tcPr>
            <w:tcW w:w="0" w:type="auto"/>
            <w:hideMark/>
          </w:tcPr>
          <w:p w14:paraId="3F0B5F1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24C13F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BA74C1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4C1FDCC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未开始</w:t>
            </w:r>
          </w:p>
        </w:tc>
        <w:tc>
          <w:tcPr>
            <w:tcW w:w="0" w:type="auto"/>
            <w:hideMark/>
          </w:tcPr>
          <w:p w14:paraId="7D64F1B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</w:tbl>
    <w:p w14:paraId="27281256" w14:textId="77777777" w:rsidR="006D62E0" w:rsidRPr="008B17CD" w:rsidRDefault="006D62E0" w:rsidP="00F775A5">
      <w:pPr>
        <w:pStyle w:val="03-"/>
        <w:spacing w:before="156"/>
        <w:rPr>
          <w:rFonts w:ascii="Times New Roman"/>
        </w:rPr>
      </w:pPr>
      <w:bookmarkStart w:id="248" w:name="_Toc227100014"/>
      <w:bookmarkStart w:id="249" w:name="_Toc227538611"/>
      <w:r w:rsidRPr="008B17CD">
        <w:rPr>
          <w:rFonts w:ascii="Times New Roman"/>
        </w:rPr>
        <w:t>附录</w:t>
      </w:r>
      <w:r w:rsidRPr="008B17CD">
        <w:rPr>
          <w:rFonts w:ascii="Times New Roman"/>
        </w:rPr>
        <w:t xml:space="preserve">D </w:t>
      </w:r>
      <w:r w:rsidRPr="008B17CD">
        <w:rPr>
          <w:rFonts w:ascii="Times New Roman"/>
        </w:rPr>
        <w:t>风险登记册模板</w:t>
      </w:r>
      <w:bookmarkEnd w:id="248"/>
      <w:bookmarkEnd w:id="24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"/>
        <w:gridCol w:w="661"/>
        <w:gridCol w:w="1294"/>
        <w:gridCol w:w="567"/>
        <w:gridCol w:w="550"/>
        <w:gridCol w:w="908"/>
        <w:gridCol w:w="504"/>
        <w:gridCol w:w="660"/>
        <w:gridCol w:w="1038"/>
        <w:gridCol w:w="582"/>
        <w:gridCol w:w="671"/>
        <w:gridCol w:w="660"/>
      </w:tblGrid>
      <w:tr w:rsidR="006B27FC" w:rsidRPr="008B17CD" w14:paraId="6890AEA9" w14:textId="77777777">
        <w:tc>
          <w:tcPr>
            <w:tcW w:w="0" w:type="auto"/>
            <w:hideMark/>
          </w:tcPr>
          <w:p w14:paraId="475437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风险编号</w:t>
            </w:r>
          </w:p>
        </w:tc>
        <w:tc>
          <w:tcPr>
            <w:tcW w:w="0" w:type="auto"/>
            <w:hideMark/>
          </w:tcPr>
          <w:p w14:paraId="04D65DB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风险描述</w:t>
            </w:r>
          </w:p>
        </w:tc>
        <w:tc>
          <w:tcPr>
            <w:tcW w:w="0" w:type="auto"/>
            <w:hideMark/>
          </w:tcPr>
          <w:p w14:paraId="2ED62C8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类别</w:t>
            </w:r>
          </w:p>
        </w:tc>
        <w:tc>
          <w:tcPr>
            <w:tcW w:w="0" w:type="auto"/>
            <w:hideMark/>
          </w:tcPr>
          <w:p w14:paraId="69779C0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概率</w:t>
            </w:r>
            <w:r w:rsidRPr="008B17CD">
              <w:rPr>
                <w:rFonts w:ascii="Times New Roman" w:hAnsi="Times New Roman"/>
              </w:rPr>
              <w:t>P</w:t>
            </w:r>
          </w:p>
        </w:tc>
        <w:tc>
          <w:tcPr>
            <w:tcW w:w="0" w:type="auto"/>
            <w:hideMark/>
          </w:tcPr>
          <w:p w14:paraId="2CA96F9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影响</w:t>
            </w:r>
            <w:r w:rsidRPr="008B17CD">
              <w:rPr>
                <w:rFonts w:ascii="Times New Roman" w:hAnsi="Times New Roman"/>
              </w:rPr>
              <w:t>I</w:t>
            </w:r>
          </w:p>
        </w:tc>
        <w:tc>
          <w:tcPr>
            <w:tcW w:w="0" w:type="auto"/>
            <w:hideMark/>
          </w:tcPr>
          <w:p w14:paraId="7B2BC7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RE=P×I</w:t>
            </w:r>
          </w:p>
        </w:tc>
        <w:tc>
          <w:tcPr>
            <w:tcW w:w="0" w:type="auto"/>
            <w:hideMark/>
          </w:tcPr>
          <w:p w14:paraId="5988E88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等级</w:t>
            </w:r>
          </w:p>
        </w:tc>
        <w:tc>
          <w:tcPr>
            <w:tcW w:w="0" w:type="auto"/>
            <w:hideMark/>
          </w:tcPr>
          <w:p w14:paraId="744E498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触发条件</w:t>
            </w:r>
          </w:p>
        </w:tc>
        <w:tc>
          <w:tcPr>
            <w:tcW w:w="0" w:type="auto"/>
            <w:hideMark/>
          </w:tcPr>
          <w:p w14:paraId="7A66C35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应对策略</w:t>
            </w:r>
          </w:p>
        </w:tc>
        <w:tc>
          <w:tcPr>
            <w:tcW w:w="0" w:type="auto"/>
            <w:hideMark/>
          </w:tcPr>
          <w:p w14:paraId="536197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责任人</w:t>
            </w:r>
          </w:p>
        </w:tc>
        <w:tc>
          <w:tcPr>
            <w:tcW w:w="0" w:type="auto"/>
            <w:hideMark/>
          </w:tcPr>
          <w:p w14:paraId="61EBFC6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状态</w:t>
            </w:r>
          </w:p>
        </w:tc>
        <w:tc>
          <w:tcPr>
            <w:tcW w:w="0" w:type="auto"/>
            <w:hideMark/>
          </w:tcPr>
          <w:p w14:paraId="353FB85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关闭日期</w:t>
            </w:r>
          </w:p>
        </w:tc>
      </w:tr>
      <w:tr w:rsidR="006B27FC" w:rsidRPr="008B17CD" w14:paraId="02E505C2" w14:textId="77777777">
        <w:tc>
          <w:tcPr>
            <w:tcW w:w="0" w:type="auto"/>
            <w:hideMark/>
          </w:tcPr>
          <w:p w14:paraId="1189724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R-XX</w:t>
            </w:r>
          </w:p>
        </w:tc>
        <w:tc>
          <w:tcPr>
            <w:tcW w:w="0" w:type="auto"/>
            <w:hideMark/>
          </w:tcPr>
          <w:p w14:paraId="60F28C7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待填写</w:t>
            </w:r>
          </w:p>
        </w:tc>
        <w:tc>
          <w:tcPr>
            <w:tcW w:w="0" w:type="auto"/>
            <w:hideMark/>
          </w:tcPr>
          <w:p w14:paraId="5403E70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进度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技术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质量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安全等</w:t>
            </w:r>
          </w:p>
        </w:tc>
        <w:tc>
          <w:tcPr>
            <w:tcW w:w="0" w:type="auto"/>
            <w:hideMark/>
          </w:tcPr>
          <w:p w14:paraId="34C2048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12348FD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57F6BC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455582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59239AD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45F93A8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规避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减轻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转移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接受</w:t>
            </w:r>
          </w:p>
        </w:tc>
        <w:tc>
          <w:tcPr>
            <w:tcW w:w="0" w:type="auto"/>
            <w:hideMark/>
          </w:tcPr>
          <w:p w14:paraId="0546F4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E1FD4A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Open</w:t>
            </w:r>
          </w:p>
        </w:tc>
        <w:tc>
          <w:tcPr>
            <w:tcW w:w="0" w:type="auto"/>
            <w:hideMark/>
          </w:tcPr>
          <w:p w14:paraId="762EF7C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</w:tr>
    </w:tbl>
    <w:p w14:paraId="271AA33E" w14:textId="77777777" w:rsidR="006D62E0" w:rsidRPr="008B17CD" w:rsidRDefault="006D62E0" w:rsidP="00042633">
      <w:pPr>
        <w:pStyle w:val="01-"/>
        <w:ind w:firstLine="480"/>
      </w:pPr>
      <w:r w:rsidRPr="008B17CD">
        <w:t>使用说明：每周例会更新一次；高风险（</w:t>
      </w:r>
      <w:r w:rsidRPr="008B17CD">
        <w:t>H/E</w:t>
      </w:r>
      <w:r w:rsidRPr="008B17CD">
        <w:t>）需单列跟踪并在周报呈现。</w:t>
      </w:r>
    </w:p>
    <w:p w14:paraId="43F54B1B" w14:textId="77777777" w:rsidR="006D62E0" w:rsidRPr="008B17CD" w:rsidRDefault="006D62E0" w:rsidP="00AF26E1">
      <w:pPr>
        <w:pStyle w:val="03-"/>
        <w:spacing w:before="156"/>
        <w:rPr>
          <w:rFonts w:ascii="Times New Roman"/>
        </w:rPr>
      </w:pPr>
      <w:bookmarkStart w:id="250" w:name="_Toc227100015"/>
      <w:bookmarkStart w:id="251" w:name="_Toc227538612"/>
      <w:r w:rsidRPr="008B17CD">
        <w:rPr>
          <w:rFonts w:ascii="Times New Roman"/>
        </w:rPr>
        <w:t>附录</w:t>
      </w:r>
      <w:r w:rsidRPr="008B17CD">
        <w:rPr>
          <w:rFonts w:ascii="Times New Roman"/>
        </w:rPr>
        <w:t xml:space="preserve">E </w:t>
      </w:r>
      <w:r w:rsidRPr="008B17CD">
        <w:rPr>
          <w:rFonts w:ascii="Times New Roman"/>
        </w:rPr>
        <w:t>需求跟踪矩阵（</w:t>
      </w:r>
      <w:r w:rsidRPr="008B17CD">
        <w:rPr>
          <w:rFonts w:ascii="Times New Roman"/>
        </w:rPr>
        <w:t>RTM</w:t>
      </w:r>
      <w:r w:rsidRPr="008B17CD">
        <w:rPr>
          <w:rFonts w:ascii="Times New Roman"/>
        </w:rPr>
        <w:t>）</w:t>
      </w:r>
      <w:bookmarkEnd w:id="250"/>
      <w:bookmarkEnd w:id="25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0"/>
        <w:gridCol w:w="774"/>
        <w:gridCol w:w="1239"/>
        <w:gridCol w:w="1605"/>
        <w:gridCol w:w="1205"/>
        <w:gridCol w:w="1051"/>
        <w:gridCol w:w="1259"/>
        <w:gridCol w:w="774"/>
      </w:tblGrid>
      <w:tr w:rsidR="006B27FC" w:rsidRPr="008B17CD" w14:paraId="0EEE916E" w14:textId="77777777">
        <w:tc>
          <w:tcPr>
            <w:tcW w:w="0" w:type="auto"/>
            <w:hideMark/>
          </w:tcPr>
          <w:p w14:paraId="344F238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需求编号</w:t>
            </w:r>
          </w:p>
        </w:tc>
        <w:tc>
          <w:tcPr>
            <w:tcW w:w="0" w:type="auto"/>
            <w:hideMark/>
          </w:tcPr>
          <w:p w14:paraId="5B12A7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需求描述</w:t>
            </w:r>
          </w:p>
        </w:tc>
        <w:tc>
          <w:tcPr>
            <w:tcW w:w="0" w:type="auto"/>
            <w:hideMark/>
          </w:tcPr>
          <w:p w14:paraId="75C0ACD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设计文档章节</w:t>
            </w:r>
          </w:p>
        </w:tc>
        <w:tc>
          <w:tcPr>
            <w:tcW w:w="0" w:type="auto"/>
            <w:hideMark/>
          </w:tcPr>
          <w:p w14:paraId="7BB3EFC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开发模块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代码分支</w:t>
            </w:r>
          </w:p>
        </w:tc>
        <w:tc>
          <w:tcPr>
            <w:tcW w:w="0" w:type="auto"/>
            <w:hideMark/>
          </w:tcPr>
          <w:p w14:paraId="410365C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测试用例编号</w:t>
            </w:r>
          </w:p>
        </w:tc>
        <w:tc>
          <w:tcPr>
            <w:tcW w:w="0" w:type="auto"/>
            <w:hideMark/>
          </w:tcPr>
          <w:p w14:paraId="3A63BF0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缺陷编号</w:t>
            </w:r>
          </w:p>
        </w:tc>
        <w:tc>
          <w:tcPr>
            <w:tcW w:w="0" w:type="auto"/>
            <w:hideMark/>
          </w:tcPr>
          <w:p w14:paraId="1FA483E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验收用例编号</w:t>
            </w:r>
          </w:p>
        </w:tc>
        <w:tc>
          <w:tcPr>
            <w:tcW w:w="0" w:type="auto"/>
            <w:hideMark/>
          </w:tcPr>
          <w:p w14:paraId="0565014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当前状态</w:t>
            </w:r>
          </w:p>
        </w:tc>
      </w:tr>
      <w:tr w:rsidR="006B27FC" w:rsidRPr="008B17CD" w14:paraId="71BBE850" w14:textId="77777777">
        <w:tc>
          <w:tcPr>
            <w:tcW w:w="0" w:type="auto"/>
            <w:hideMark/>
          </w:tcPr>
          <w:p w14:paraId="714DE8D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REQ-001</w:t>
            </w:r>
          </w:p>
        </w:tc>
        <w:tc>
          <w:tcPr>
            <w:tcW w:w="0" w:type="auto"/>
            <w:hideMark/>
          </w:tcPr>
          <w:p w14:paraId="54EBB0E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待填写</w:t>
            </w:r>
          </w:p>
        </w:tc>
        <w:tc>
          <w:tcPr>
            <w:tcW w:w="0" w:type="auto"/>
            <w:hideMark/>
          </w:tcPr>
          <w:p w14:paraId="70EDFAA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DES-</w:t>
            </w:r>
            <w:proofErr w:type="spellStart"/>
            <w:r w:rsidRPr="008B17CD">
              <w:rPr>
                <w:rFonts w:ascii="Times New Roman" w:hAnsi="Times New Roman"/>
              </w:rPr>
              <w:t>x.x</w:t>
            </w:r>
            <w:proofErr w:type="spellEnd"/>
          </w:p>
        </w:tc>
        <w:tc>
          <w:tcPr>
            <w:tcW w:w="0" w:type="auto"/>
            <w:hideMark/>
          </w:tcPr>
          <w:p w14:paraId="74B60B7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feature/xxx</w:t>
            </w:r>
          </w:p>
        </w:tc>
        <w:tc>
          <w:tcPr>
            <w:tcW w:w="0" w:type="auto"/>
            <w:hideMark/>
          </w:tcPr>
          <w:p w14:paraId="06E1FD8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TC-001</w:t>
            </w:r>
          </w:p>
        </w:tc>
        <w:tc>
          <w:tcPr>
            <w:tcW w:w="0" w:type="auto"/>
            <w:hideMark/>
          </w:tcPr>
          <w:p w14:paraId="26C86AF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BUG-001</w:t>
            </w:r>
          </w:p>
        </w:tc>
        <w:tc>
          <w:tcPr>
            <w:tcW w:w="0" w:type="auto"/>
            <w:hideMark/>
          </w:tcPr>
          <w:p w14:paraId="71BCDC7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UAT-001</w:t>
            </w:r>
          </w:p>
        </w:tc>
        <w:tc>
          <w:tcPr>
            <w:tcW w:w="0" w:type="auto"/>
            <w:hideMark/>
          </w:tcPr>
          <w:p w14:paraId="7562FE1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待实现</w:t>
            </w:r>
          </w:p>
        </w:tc>
      </w:tr>
      <w:tr w:rsidR="006B27FC" w:rsidRPr="008B17CD" w14:paraId="0268FC8A" w14:textId="77777777">
        <w:tc>
          <w:tcPr>
            <w:tcW w:w="0" w:type="auto"/>
            <w:hideMark/>
          </w:tcPr>
          <w:p w14:paraId="50CC4B6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REQ-002</w:t>
            </w:r>
          </w:p>
        </w:tc>
        <w:tc>
          <w:tcPr>
            <w:tcW w:w="0" w:type="auto"/>
            <w:hideMark/>
          </w:tcPr>
          <w:p w14:paraId="4875C8D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待填写</w:t>
            </w:r>
          </w:p>
        </w:tc>
        <w:tc>
          <w:tcPr>
            <w:tcW w:w="0" w:type="auto"/>
            <w:hideMark/>
          </w:tcPr>
          <w:p w14:paraId="69A6EE2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DES-</w:t>
            </w:r>
            <w:proofErr w:type="spellStart"/>
            <w:r w:rsidRPr="008B17CD">
              <w:rPr>
                <w:rFonts w:ascii="Times New Roman" w:hAnsi="Times New Roman"/>
              </w:rPr>
              <w:t>x.x</w:t>
            </w:r>
            <w:proofErr w:type="spellEnd"/>
          </w:p>
        </w:tc>
        <w:tc>
          <w:tcPr>
            <w:tcW w:w="0" w:type="auto"/>
            <w:hideMark/>
          </w:tcPr>
          <w:p w14:paraId="440BD07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feature/</w:t>
            </w:r>
            <w:proofErr w:type="spellStart"/>
            <w:r w:rsidRPr="008B17CD">
              <w:rPr>
                <w:rFonts w:ascii="Times New Roman" w:hAnsi="Times New Roman"/>
              </w:rPr>
              <w:t>yyy</w:t>
            </w:r>
            <w:proofErr w:type="spellEnd"/>
          </w:p>
        </w:tc>
        <w:tc>
          <w:tcPr>
            <w:tcW w:w="0" w:type="auto"/>
            <w:hideMark/>
          </w:tcPr>
          <w:p w14:paraId="144883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TC-002</w:t>
            </w:r>
          </w:p>
        </w:tc>
        <w:tc>
          <w:tcPr>
            <w:tcW w:w="0" w:type="auto"/>
            <w:hideMark/>
          </w:tcPr>
          <w:p w14:paraId="3CF04AA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hideMark/>
          </w:tcPr>
          <w:p w14:paraId="696CDB7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UAT-002</w:t>
            </w:r>
          </w:p>
        </w:tc>
        <w:tc>
          <w:tcPr>
            <w:tcW w:w="0" w:type="auto"/>
            <w:hideMark/>
          </w:tcPr>
          <w:p w14:paraId="102BFBD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进行中</w:t>
            </w:r>
          </w:p>
        </w:tc>
      </w:tr>
    </w:tbl>
    <w:p w14:paraId="10ACEBAA" w14:textId="77777777" w:rsidR="006D62E0" w:rsidRPr="008B17CD" w:rsidRDefault="006D62E0" w:rsidP="006D62E0">
      <w:pPr>
        <w:rPr>
          <w:rFonts w:ascii="Times New Roman" w:hAnsi="Times New Roman"/>
        </w:rPr>
      </w:pPr>
      <w:r w:rsidRPr="008B17CD">
        <w:rPr>
          <w:rFonts w:ascii="Times New Roman" w:hAnsi="Times New Roman"/>
        </w:rPr>
        <w:t>使用说明：需求、设计、测试、验收任何一侧更新时，</w:t>
      </w:r>
      <w:r w:rsidRPr="008B17CD">
        <w:rPr>
          <w:rFonts w:ascii="Times New Roman" w:hAnsi="Times New Roman"/>
        </w:rPr>
        <w:t>RTM</w:t>
      </w:r>
      <w:r w:rsidRPr="008B17CD">
        <w:rPr>
          <w:rFonts w:ascii="Times New Roman" w:hAnsi="Times New Roman"/>
        </w:rPr>
        <w:t>需同步更新。</w:t>
      </w:r>
    </w:p>
    <w:p w14:paraId="54D98EB5" w14:textId="77777777" w:rsidR="006D62E0" w:rsidRPr="008B17CD" w:rsidRDefault="006D62E0" w:rsidP="00042633">
      <w:pPr>
        <w:pStyle w:val="03-"/>
        <w:spacing w:before="156"/>
        <w:rPr>
          <w:rFonts w:ascii="Times New Roman"/>
        </w:rPr>
      </w:pPr>
      <w:bookmarkStart w:id="252" w:name="_Toc227100016"/>
      <w:bookmarkStart w:id="253" w:name="_Toc227538613"/>
      <w:r w:rsidRPr="008B17CD">
        <w:rPr>
          <w:rFonts w:ascii="Times New Roman"/>
        </w:rPr>
        <w:t>附录</w:t>
      </w:r>
      <w:r w:rsidRPr="008B17CD">
        <w:rPr>
          <w:rFonts w:ascii="Times New Roman"/>
        </w:rPr>
        <w:t xml:space="preserve">F </w:t>
      </w:r>
      <w:r w:rsidRPr="008B17CD">
        <w:rPr>
          <w:rFonts w:ascii="Times New Roman"/>
        </w:rPr>
        <w:t>质量度量与测试结果模板</w:t>
      </w:r>
      <w:bookmarkEnd w:id="252"/>
      <w:bookmarkEnd w:id="253"/>
    </w:p>
    <w:p w14:paraId="39449E34" w14:textId="77777777" w:rsidR="006D62E0" w:rsidRPr="008B17CD" w:rsidRDefault="006D62E0" w:rsidP="00042633">
      <w:pPr>
        <w:pStyle w:val="04-"/>
        <w:spacing w:before="156"/>
        <w:rPr>
          <w:rFonts w:ascii="Times New Roman"/>
        </w:rPr>
      </w:pPr>
      <w:bookmarkStart w:id="254" w:name="_Toc227100017"/>
      <w:bookmarkStart w:id="255" w:name="_Toc227538614"/>
      <w:r w:rsidRPr="008B17CD">
        <w:rPr>
          <w:rFonts w:ascii="Times New Roman"/>
        </w:rPr>
        <w:t xml:space="preserve">F.1 </w:t>
      </w:r>
      <w:r w:rsidRPr="008B17CD">
        <w:rPr>
          <w:rFonts w:ascii="Times New Roman"/>
        </w:rPr>
        <w:t>质量度量周报模板</w:t>
      </w:r>
      <w:bookmarkEnd w:id="254"/>
      <w:bookmarkEnd w:id="25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"/>
        <w:gridCol w:w="1266"/>
        <w:gridCol w:w="1266"/>
        <w:gridCol w:w="1686"/>
        <w:gridCol w:w="1266"/>
        <w:gridCol w:w="1266"/>
        <w:gridCol w:w="636"/>
      </w:tblGrid>
      <w:tr w:rsidR="006B27FC" w:rsidRPr="008B17CD" w14:paraId="65792175" w14:textId="77777777">
        <w:tc>
          <w:tcPr>
            <w:tcW w:w="0" w:type="auto"/>
            <w:hideMark/>
          </w:tcPr>
          <w:p w14:paraId="187612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lastRenderedPageBreak/>
              <w:t>周期</w:t>
            </w:r>
          </w:p>
        </w:tc>
        <w:tc>
          <w:tcPr>
            <w:tcW w:w="0" w:type="auto"/>
            <w:hideMark/>
          </w:tcPr>
          <w:p w14:paraId="04B72BE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需求覆盖率</w:t>
            </w:r>
          </w:p>
        </w:tc>
        <w:tc>
          <w:tcPr>
            <w:tcW w:w="0" w:type="auto"/>
            <w:hideMark/>
          </w:tcPr>
          <w:p w14:paraId="021BE11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用例执行率</w:t>
            </w:r>
          </w:p>
        </w:tc>
        <w:tc>
          <w:tcPr>
            <w:tcW w:w="0" w:type="auto"/>
            <w:hideMark/>
          </w:tcPr>
          <w:p w14:paraId="0297BEC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关键缺陷关闭率</w:t>
            </w:r>
          </w:p>
        </w:tc>
        <w:tc>
          <w:tcPr>
            <w:tcW w:w="0" w:type="auto"/>
            <w:hideMark/>
          </w:tcPr>
          <w:p w14:paraId="127D7B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回归通过率</w:t>
            </w:r>
          </w:p>
        </w:tc>
        <w:tc>
          <w:tcPr>
            <w:tcW w:w="0" w:type="auto"/>
            <w:hideMark/>
          </w:tcPr>
          <w:p w14:paraId="72F7033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里程碑状态</w:t>
            </w:r>
          </w:p>
        </w:tc>
        <w:tc>
          <w:tcPr>
            <w:tcW w:w="0" w:type="auto"/>
            <w:hideMark/>
          </w:tcPr>
          <w:p w14:paraId="0942DF3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结论</w:t>
            </w:r>
          </w:p>
        </w:tc>
      </w:tr>
      <w:tr w:rsidR="006B27FC" w:rsidRPr="008B17CD" w14:paraId="1833B63B" w14:textId="77777777">
        <w:tc>
          <w:tcPr>
            <w:tcW w:w="0" w:type="auto"/>
            <w:hideMark/>
          </w:tcPr>
          <w:p w14:paraId="73056A5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第</w:t>
            </w:r>
            <w:r w:rsidRPr="008B17CD">
              <w:rPr>
                <w:rFonts w:ascii="Times New Roman" w:hAnsi="Times New Roman"/>
              </w:rPr>
              <w:t>X</w:t>
            </w:r>
            <w:r w:rsidRPr="008B17CD">
              <w:rPr>
                <w:rFonts w:ascii="Times New Roman" w:hAnsi="Times New Roman"/>
              </w:rPr>
              <w:t>周</w:t>
            </w:r>
          </w:p>
        </w:tc>
        <w:tc>
          <w:tcPr>
            <w:tcW w:w="0" w:type="auto"/>
            <w:hideMark/>
          </w:tcPr>
          <w:p w14:paraId="31CE11A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49872EF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6221C5F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44B5A2A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72E94E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正常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预警</w:t>
            </w:r>
          </w:p>
        </w:tc>
        <w:tc>
          <w:tcPr>
            <w:tcW w:w="0" w:type="auto"/>
            <w:hideMark/>
          </w:tcPr>
          <w:p w14:paraId="211405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</w:tbl>
    <w:p w14:paraId="12E2AF35" w14:textId="77777777" w:rsidR="006D62E0" w:rsidRPr="008B17CD" w:rsidRDefault="006D62E0" w:rsidP="00042633">
      <w:pPr>
        <w:pStyle w:val="04-"/>
        <w:spacing w:before="156"/>
        <w:rPr>
          <w:rFonts w:ascii="Times New Roman"/>
        </w:rPr>
      </w:pPr>
      <w:bookmarkStart w:id="256" w:name="_Toc227100018"/>
      <w:bookmarkStart w:id="257" w:name="_Toc227538615"/>
      <w:r w:rsidRPr="008B17CD">
        <w:rPr>
          <w:rFonts w:ascii="Times New Roman"/>
        </w:rPr>
        <w:t xml:space="preserve">F.2 </w:t>
      </w:r>
      <w:r w:rsidRPr="008B17CD">
        <w:rPr>
          <w:rFonts w:ascii="Times New Roman"/>
        </w:rPr>
        <w:t>测试结果摘要模板</w:t>
      </w:r>
      <w:bookmarkEnd w:id="256"/>
      <w:bookmarkEnd w:id="25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266"/>
        <w:gridCol w:w="1266"/>
        <w:gridCol w:w="846"/>
        <w:gridCol w:w="846"/>
        <w:gridCol w:w="846"/>
        <w:gridCol w:w="846"/>
      </w:tblGrid>
      <w:tr w:rsidR="006B27FC" w:rsidRPr="008B17CD" w14:paraId="63AD4752" w14:textId="77777777">
        <w:tc>
          <w:tcPr>
            <w:tcW w:w="0" w:type="auto"/>
            <w:hideMark/>
          </w:tcPr>
          <w:p w14:paraId="1D68397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测试类型</w:t>
            </w:r>
          </w:p>
        </w:tc>
        <w:tc>
          <w:tcPr>
            <w:tcW w:w="0" w:type="auto"/>
            <w:hideMark/>
          </w:tcPr>
          <w:p w14:paraId="4270EFA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计划</w:t>
            </w:r>
            <w:proofErr w:type="gramStart"/>
            <w:r w:rsidRPr="008B17CD">
              <w:rPr>
                <w:rFonts w:ascii="Times New Roman" w:hAnsi="Times New Roman"/>
              </w:rPr>
              <w:t>用例数</w:t>
            </w:r>
            <w:proofErr w:type="gramEnd"/>
          </w:p>
        </w:tc>
        <w:tc>
          <w:tcPr>
            <w:tcW w:w="0" w:type="auto"/>
            <w:hideMark/>
          </w:tcPr>
          <w:p w14:paraId="01A5E13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执行</w:t>
            </w:r>
            <w:proofErr w:type="gramStart"/>
            <w:r w:rsidRPr="008B17CD">
              <w:rPr>
                <w:rFonts w:ascii="Times New Roman" w:hAnsi="Times New Roman"/>
              </w:rPr>
              <w:t>用例数</w:t>
            </w:r>
            <w:proofErr w:type="gramEnd"/>
          </w:p>
        </w:tc>
        <w:tc>
          <w:tcPr>
            <w:tcW w:w="0" w:type="auto"/>
            <w:hideMark/>
          </w:tcPr>
          <w:p w14:paraId="53BC9E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通过数</w:t>
            </w:r>
          </w:p>
        </w:tc>
        <w:tc>
          <w:tcPr>
            <w:tcW w:w="0" w:type="auto"/>
            <w:hideMark/>
          </w:tcPr>
          <w:p w14:paraId="062964D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失败数</w:t>
            </w:r>
          </w:p>
        </w:tc>
        <w:tc>
          <w:tcPr>
            <w:tcW w:w="0" w:type="auto"/>
            <w:hideMark/>
          </w:tcPr>
          <w:p w14:paraId="7D0EEF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阻塞数</w:t>
            </w:r>
          </w:p>
        </w:tc>
        <w:tc>
          <w:tcPr>
            <w:tcW w:w="0" w:type="auto"/>
            <w:hideMark/>
          </w:tcPr>
          <w:p w14:paraId="4104794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通过率</w:t>
            </w:r>
          </w:p>
        </w:tc>
      </w:tr>
      <w:tr w:rsidR="006B27FC" w:rsidRPr="008B17CD" w14:paraId="70B8055D" w14:textId="77777777">
        <w:tc>
          <w:tcPr>
            <w:tcW w:w="0" w:type="auto"/>
            <w:hideMark/>
          </w:tcPr>
          <w:p w14:paraId="09960D47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功能测试</w:t>
            </w:r>
          </w:p>
        </w:tc>
        <w:tc>
          <w:tcPr>
            <w:tcW w:w="0" w:type="auto"/>
            <w:hideMark/>
          </w:tcPr>
          <w:p w14:paraId="5C88134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6B57F39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827CFA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1A56FD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1639E0A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456C8F0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3D8B26BD" w14:textId="77777777">
        <w:tc>
          <w:tcPr>
            <w:tcW w:w="0" w:type="auto"/>
            <w:hideMark/>
          </w:tcPr>
          <w:p w14:paraId="5EB2AA5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集成测试</w:t>
            </w:r>
          </w:p>
        </w:tc>
        <w:tc>
          <w:tcPr>
            <w:tcW w:w="0" w:type="auto"/>
            <w:hideMark/>
          </w:tcPr>
          <w:p w14:paraId="073E62B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7F5DD16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4D37753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6397E71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558934B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BB86F1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2E01C283" w14:textId="77777777">
        <w:tc>
          <w:tcPr>
            <w:tcW w:w="0" w:type="auto"/>
            <w:hideMark/>
          </w:tcPr>
          <w:p w14:paraId="1E5A08E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系统测试</w:t>
            </w:r>
          </w:p>
        </w:tc>
        <w:tc>
          <w:tcPr>
            <w:tcW w:w="0" w:type="auto"/>
            <w:hideMark/>
          </w:tcPr>
          <w:p w14:paraId="7F13B95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2BA266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A5F471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437B7E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897757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580EC9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173DEBBB" w14:textId="77777777">
        <w:tc>
          <w:tcPr>
            <w:tcW w:w="0" w:type="auto"/>
            <w:hideMark/>
          </w:tcPr>
          <w:p w14:paraId="148FEB0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性能测试</w:t>
            </w:r>
          </w:p>
        </w:tc>
        <w:tc>
          <w:tcPr>
            <w:tcW w:w="0" w:type="auto"/>
            <w:hideMark/>
          </w:tcPr>
          <w:p w14:paraId="7037C09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5E4F77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5BF56AB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710BBEF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6AA973A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1C5AB0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30A6D838" w14:textId="77777777">
        <w:tc>
          <w:tcPr>
            <w:tcW w:w="0" w:type="auto"/>
            <w:hideMark/>
          </w:tcPr>
          <w:p w14:paraId="3D89186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安全测试</w:t>
            </w:r>
          </w:p>
        </w:tc>
        <w:tc>
          <w:tcPr>
            <w:tcW w:w="0" w:type="auto"/>
            <w:hideMark/>
          </w:tcPr>
          <w:p w14:paraId="4F7A5C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2447B49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6DE8BA1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1437A9A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674F0A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F40B68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</w:tbl>
    <w:p w14:paraId="0BC1B643" w14:textId="77777777" w:rsidR="006D62E0" w:rsidRPr="008B17CD" w:rsidRDefault="006D62E0" w:rsidP="00042633">
      <w:pPr>
        <w:pStyle w:val="03-"/>
        <w:spacing w:before="156"/>
        <w:rPr>
          <w:rFonts w:ascii="Times New Roman"/>
        </w:rPr>
      </w:pPr>
      <w:bookmarkStart w:id="258" w:name="_Toc227100019"/>
      <w:bookmarkStart w:id="259" w:name="_Toc227538616"/>
      <w:r w:rsidRPr="008B17CD">
        <w:rPr>
          <w:rFonts w:ascii="Times New Roman"/>
        </w:rPr>
        <w:t>附录</w:t>
      </w:r>
      <w:r w:rsidRPr="008B17CD">
        <w:rPr>
          <w:rFonts w:ascii="Times New Roman"/>
        </w:rPr>
        <w:t xml:space="preserve">G </w:t>
      </w:r>
      <w:r w:rsidRPr="008B17CD">
        <w:rPr>
          <w:rFonts w:ascii="Times New Roman"/>
        </w:rPr>
        <w:t>变更单模板</w:t>
      </w:r>
      <w:bookmarkEnd w:id="258"/>
      <w:bookmarkEnd w:id="25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9"/>
        <w:gridCol w:w="4416"/>
      </w:tblGrid>
      <w:tr w:rsidR="006B27FC" w:rsidRPr="008B17CD" w14:paraId="4753D2B9" w14:textId="77777777">
        <w:tc>
          <w:tcPr>
            <w:tcW w:w="0" w:type="auto"/>
            <w:hideMark/>
          </w:tcPr>
          <w:p w14:paraId="2179DA9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字段</w:t>
            </w:r>
          </w:p>
        </w:tc>
        <w:tc>
          <w:tcPr>
            <w:tcW w:w="0" w:type="auto"/>
            <w:hideMark/>
          </w:tcPr>
          <w:p w14:paraId="5AC4B4A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内容</w:t>
            </w:r>
          </w:p>
        </w:tc>
      </w:tr>
      <w:tr w:rsidR="006B27FC" w:rsidRPr="008B17CD" w14:paraId="4B43C310" w14:textId="77777777">
        <w:tc>
          <w:tcPr>
            <w:tcW w:w="0" w:type="auto"/>
            <w:hideMark/>
          </w:tcPr>
          <w:p w14:paraId="75C7CB6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变更单编号</w:t>
            </w:r>
          </w:p>
        </w:tc>
        <w:tc>
          <w:tcPr>
            <w:tcW w:w="0" w:type="auto"/>
            <w:hideMark/>
          </w:tcPr>
          <w:p w14:paraId="0CD4656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CR-YYYYMMDD-XXX</w:t>
            </w:r>
          </w:p>
        </w:tc>
      </w:tr>
      <w:tr w:rsidR="006B27FC" w:rsidRPr="008B17CD" w14:paraId="054D4E4F" w14:textId="77777777">
        <w:tc>
          <w:tcPr>
            <w:tcW w:w="0" w:type="auto"/>
            <w:hideMark/>
          </w:tcPr>
          <w:p w14:paraId="019F2D0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提出日期</w:t>
            </w:r>
          </w:p>
        </w:tc>
        <w:tc>
          <w:tcPr>
            <w:tcW w:w="0" w:type="auto"/>
            <w:hideMark/>
          </w:tcPr>
          <w:p w14:paraId="52904FA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764DFFE8" w14:textId="77777777">
        <w:tc>
          <w:tcPr>
            <w:tcW w:w="0" w:type="auto"/>
            <w:hideMark/>
          </w:tcPr>
          <w:p w14:paraId="01C1DCF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提出人</w:t>
            </w:r>
          </w:p>
        </w:tc>
        <w:tc>
          <w:tcPr>
            <w:tcW w:w="0" w:type="auto"/>
            <w:hideMark/>
          </w:tcPr>
          <w:p w14:paraId="0546559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318F28AD" w14:textId="77777777">
        <w:tc>
          <w:tcPr>
            <w:tcW w:w="0" w:type="auto"/>
            <w:hideMark/>
          </w:tcPr>
          <w:p w14:paraId="295F62C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变更类型</w:t>
            </w:r>
          </w:p>
        </w:tc>
        <w:tc>
          <w:tcPr>
            <w:tcW w:w="0" w:type="auto"/>
            <w:hideMark/>
          </w:tcPr>
          <w:p w14:paraId="4B5C5E0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范围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进度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成本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质量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接口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配置</w:t>
            </w:r>
          </w:p>
        </w:tc>
      </w:tr>
      <w:tr w:rsidR="006B27FC" w:rsidRPr="008B17CD" w14:paraId="7D83F14E" w14:textId="77777777">
        <w:tc>
          <w:tcPr>
            <w:tcW w:w="0" w:type="auto"/>
            <w:hideMark/>
          </w:tcPr>
          <w:p w14:paraId="5C1846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变更内容</w:t>
            </w:r>
          </w:p>
        </w:tc>
        <w:tc>
          <w:tcPr>
            <w:tcW w:w="0" w:type="auto"/>
            <w:hideMark/>
          </w:tcPr>
          <w:p w14:paraId="2A4D961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7888C86B" w14:textId="77777777">
        <w:tc>
          <w:tcPr>
            <w:tcW w:w="0" w:type="auto"/>
            <w:hideMark/>
          </w:tcPr>
          <w:p w14:paraId="49CD2E5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变更原因</w:t>
            </w:r>
          </w:p>
        </w:tc>
        <w:tc>
          <w:tcPr>
            <w:tcW w:w="0" w:type="auto"/>
            <w:hideMark/>
          </w:tcPr>
          <w:p w14:paraId="5F77230E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5E4717A0" w14:textId="77777777">
        <w:tc>
          <w:tcPr>
            <w:tcW w:w="0" w:type="auto"/>
            <w:hideMark/>
          </w:tcPr>
          <w:p w14:paraId="327DA6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影响分析</w:t>
            </w:r>
          </w:p>
        </w:tc>
        <w:tc>
          <w:tcPr>
            <w:tcW w:w="0" w:type="auto"/>
            <w:hideMark/>
          </w:tcPr>
          <w:p w14:paraId="195B4A8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范围、进度、成本、质量、风险（分别填写）</w:t>
            </w:r>
          </w:p>
        </w:tc>
      </w:tr>
      <w:tr w:rsidR="006B27FC" w:rsidRPr="008B17CD" w14:paraId="53FB869F" w14:textId="77777777">
        <w:tc>
          <w:tcPr>
            <w:tcW w:w="0" w:type="auto"/>
            <w:hideMark/>
          </w:tcPr>
          <w:p w14:paraId="68623541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备选方案</w:t>
            </w:r>
          </w:p>
        </w:tc>
        <w:tc>
          <w:tcPr>
            <w:tcW w:w="0" w:type="auto"/>
            <w:hideMark/>
          </w:tcPr>
          <w:p w14:paraId="1AA2008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7F2EC7E3" w14:textId="77777777">
        <w:tc>
          <w:tcPr>
            <w:tcW w:w="0" w:type="auto"/>
            <w:hideMark/>
          </w:tcPr>
          <w:p w14:paraId="73686F7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建议方案</w:t>
            </w:r>
          </w:p>
        </w:tc>
        <w:tc>
          <w:tcPr>
            <w:tcW w:w="0" w:type="auto"/>
            <w:hideMark/>
          </w:tcPr>
          <w:p w14:paraId="0888B25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2A172CBA" w14:textId="77777777">
        <w:tc>
          <w:tcPr>
            <w:tcW w:w="0" w:type="auto"/>
            <w:hideMark/>
          </w:tcPr>
          <w:p w14:paraId="40B73B3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CCB</w:t>
            </w:r>
            <w:r w:rsidRPr="008B17CD">
              <w:rPr>
                <w:rFonts w:ascii="Times New Roman" w:hAnsi="Times New Roman"/>
              </w:rPr>
              <w:t>评审结论</w:t>
            </w:r>
          </w:p>
        </w:tc>
        <w:tc>
          <w:tcPr>
            <w:tcW w:w="0" w:type="auto"/>
            <w:hideMark/>
          </w:tcPr>
          <w:p w14:paraId="5067684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通过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拒绝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延期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条件通过</w:t>
            </w:r>
          </w:p>
        </w:tc>
      </w:tr>
      <w:tr w:rsidR="006B27FC" w:rsidRPr="008B17CD" w14:paraId="4F009F98" w14:textId="77777777">
        <w:tc>
          <w:tcPr>
            <w:tcW w:w="0" w:type="auto"/>
            <w:hideMark/>
          </w:tcPr>
          <w:p w14:paraId="561BAE5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执行责任人</w:t>
            </w:r>
          </w:p>
        </w:tc>
        <w:tc>
          <w:tcPr>
            <w:tcW w:w="0" w:type="auto"/>
            <w:hideMark/>
          </w:tcPr>
          <w:p w14:paraId="7EFD1AF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3D53DBE6" w14:textId="77777777">
        <w:tc>
          <w:tcPr>
            <w:tcW w:w="0" w:type="auto"/>
            <w:hideMark/>
          </w:tcPr>
          <w:p w14:paraId="65F75BA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验证结果</w:t>
            </w:r>
          </w:p>
        </w:tc>
        <w:tc>
          <w:tcPr>
            <w:tcW w:w="0" w:type="auto"/>
            <w:hideMark/>
          </w:tcPr>
          <w:p w14:paraId="5D84739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  <w:tr w:rsidR="006B27FC" w:rsidRPr="008B17CD" w14:paraId="1553555F" w14:textId="77777777">
        <w:tc>
          <w:tcPr>
            <w:tcW w:w="0" w:type="auto"/>
            <w:hideMark/>
          </w:tcPr>
          <w:p w14:paraId="5527D12F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关闭日期</w:t>
            </w:r>
          </w:p>
        </w:tc>
        <w:tc>
          <w:tcPr>
            <w:tcW w:w="0" w:type="auto"/>
            <w:hideMark/>
          </w:tcPr>
          <w:p w14:paraId="7390CE9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</w:tr>
    </w:tbl>
    <w:p w14:paraId="38FEEC90" w14:textId="77777777" w:rsidR="006D62E0" w:rsidRPr="008B17CD" w:rsidRDefault="006D62E0" w:rsidP="00042633">
      <w:pPr>
        <w:pStyle w:val="03-"/>
        <w:spacing w:before="156"/>
        <w:rPr>
          <w:rFonts w:ascii="Times New Roman"/>
        </w:rPr>
      </w:pPr>
      <w:bookmarkStart w:id="260" w:name="_Toc227100020"/>
      <w:bookmarkStart w:id="261" w:name="_Toc227538617"/>
      <w:r w:rsidRPr="008B17CD">
        <w:rPr>
          <w:rFonts w:ascii="Times New Roman"/>
        </w:rPr>
        <w:t>附录</w:t>
      </w:r>
      <w:r w:rsidRPr="008B17CD">
        <w:rPr>
          <w:rFonts w:ascii="Times New Roman"/>
        </w:rPr>
        <w:t xml:space="preserve">H </w:t>
      </w:r>
      <w:r w:rsidRPr="008B17CD">
        <w:rPr>
          <w:rFonts w:ascii="Times New Roman"/>
        </w:rPr>
        <w:t>配置项清单与发布记录模板</w:t>
      </w:r>
      <w:bookmarkEnd w:id="260"/>
      <w:bookmarkEnd w:id="261"/>
    </w:p>
    <w:p w14:paraId="26C61BFE" w14:textId="77777777" w:rsidR="006D62E0" w:rsidRPr="008B17CD" w:rsidRDefault="006D62E0" w:rsidP="00042633">
      <w:pPr>
        <w:pStyle w:val="04-"/>
        <w:spacing w:before="156"/>
        <w:rPr>
          <w:rFonts w:ascii="Times New Roman"/>
        </w:rPr>
      </w:pPr>
      <w:bookmarkStart w:id="262" w:name="_Toc227100021"/>
      <w:bookmarkStart w:id="263" w:name="_Toc227538618"/>
      <w:r w:rsidRPr="008B17CD">
        <w:rPr>
          <w:rFonts w:ascii="Times New Roman"/>
        </w:rPr>
        <w:t xml:space="preserve">H.1 </w:t>
      </w:r>
      <w:r w:rsidRPr="008B17CD">
        <w:rPr>
          <w:rFonts w:ascii="Times New Roman"/>
        </w:rPr>
        <w:t>配置项清单模板</w:t>
      </w:r>
      <w:bookmarkEnd w:id="262"/>
      <w:bookmarkEnd w:id="26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1266"/>
        <w:gridCol w:w="1056"/>
        <w:gridCol w:w="846"/>
        <w:gridCol w:w="1476"/>
        <w:gridCol w:w="636"/>
      </w:tblGrid>
      <w:tr w:rsidR="006B27FC" w:rsidRPr="008B17CD" w14:paraId="17210124" w14:textId="77777777">
        <w:tc>
          <w:tcPr>
            <w:tcW w:w="0" w:type="auto"/>
            <w:hideMark/>
          </w:tcPr>
          <w:p w14:paraId="192CA44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</w:t>
            </w:r>
            <w:r w:rsidRPr="008B17CD">
              <w:rPr>
                <w:rFonts w:ascii="Times New Roman" w:hAnsi="Times New Roman"/>
              </w:rPr>
              <w:t>编号</w:t>
            </w:r>
          </w:p>
        </w:tc>
        <w:tc>
          <w:tcPr>
            <w:tcW w:w="0" w:type="auto"/>
            <w:hideMark/>
          </w:tcPr>
          <w:p w14:paraId="60A7432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配置项名称</w:t>
            </w:r>
          </w:p>
        </w:tc>
        <w:tc>
          <w:tcPr>
            <w:tcW w:w="0" w:type="auto"/>
            <w:hideMark/>
          </w:tcPr>
          <w:p w14:paraId="0BC8500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当前版本</w:t>
            </w:r>
          </w:p>
        </w:tc>
        <w:tc>
          <w:tcPr>
            <w:tcW w:w="0" w:type="auto"/>
            <w:hideMark/>
          </w:tcPr>
          <w:p w14:paraId="1EB368C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责任人</w:t>
            </w:r>
          </w:p>
        </w:tc>
        <w:tc>
          <w:tcPr>
            <w:tcW w:w="0" w:type="auto"/>
            <w:hideMark/>
          </w:tcPr>
          <w:p w14:paraId="63C839C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最近更新时间</w:t>
            </w:r>
          </w:p>
        </w:tc>
        <w:tc>
          <w:tcPr>
            <w:tcW w:w="0" w:type="auto"/>
            <w:hideMark/>
          </w:tcPr>
          <w:p w14:paraId="135DF8D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状态</w:t>
            </w:r>
          </w:p>
        </w:tc>
      </w:tr>
      <w:tr w:rsidR="006B27FC" w:rsidRPr="008B17CD" w14:paraId="7F614768" w14:textId="77777777">
        <w:tc>
          <w:tcPr>
            <w:tcW w:w="0" w:type="auto"/>
            <w:hideMark/>
          </w:tcPr>
          <w:p w14:paraId="6835872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CI-XX</w:t>
            </w:r>
          </w:p>
        </w:tc>
        <w:tc>
          <w:tcPr>
            <w:tcW w:w="0" w:type="auto"/>
            <w:hideMark/>
          </w:tcPr>
          <w:p w14:paraId="688F1BDD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待填写</w:t>
            </w:r>
          </w:p>
        </w:tc>
        <w:tc>
          <w:tcPr>
            <w:tcW w:w="0" w:type="auto"/>
            <w:hideMark/>
          </w:tcPr>
          <w:p w14:paraId="552CE3A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6271706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14AB1D58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03917C7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受控</w:t>
            </w:r>
          </w:p>
        </w:tc>
      </w:tr>
    </w:tbl>
    <w:p w14:paraId="51FD60FC" w14:textId="77777777" w:rsidR="006D62E0" w:rsidRPr="008B17CD" w:rsidRDefault="006D62E0" w:rsidP="00042633">
      <w:pPr>
        <w:pStyle w:val="04-"/>
        <w:spacing w:before="156"/>
        <w:rPr>
          <w:rFonts w:ascii="Times New Roman"/>
        </w:rPr>
      </w:pPr>
      <w:bookmarkStart w:id="264" w:name="_Toc227100022"/>
      <w:bookmarkStart w:id="265" w:name="_Toc227538619"/>
      <w:r w:rsidRPr="008B17CD">
        <w:rPr>
          <w:rFonts w:ascii="Times New Roman"/>
        </w:rPr>
        <w:t xml:space="preserve">H.2 </w:t>
      </w:r>
      <w:r w:rsidRPr="008B17CD">
        <w:rPr>
          <w:rFonts w:ascii="Times New Roman"/>
        </w:rPr>
        <w:t>发布记录模板</w:t>
      </w:r>
      <w:bookmarkEnd w:id="264"/>
      <w:bookmarkEnd w:id="26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"/>
        <w:gridCol w:w="1045"/>
        <w:gridCol w:w="1016"/>
        <w:gridCol w:w="1617"/>
        <w:gridCol w:w="1016"/>
        <w:gridCol w:w="1072"/>
        <w:gridCol w:w="1072"/>
        <w:gridCol w:w="819"/>
      </w:tblGrid>
      <w:tr w:rsidR="006B27FC" w:rsidRPr="008B17CD" w14:paraId="6F947BC2" w14:textId="77777777">
        <w:tc>
          <w:tcPr>
            <w:tcW w:w="0" w:type="auto"/>
            <w:hideMark/>
          </w:tcPr>
          <w:p w14:paraId="007E754C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发布编号</w:t>
            </w:r>
          </w:p>
        </w:tc>
        <w:tc>
          <w:tcPr>
            <w:tcW w:w="0" w:type="auto"/>
            <w:hideMark/>
          </w:tcPr>
          <w:p w14:paraId="0E669E9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发布版本</w:t>
            </w:r>
          </w:p>
        </w:tc>
        <w:tc>
          <w:tcPr>
            <w:tcW w:w="0" w:type="auto"/>
            <w:hideMark/>
          </w:tcPr>
          <w:p w14:paraId="11DF6A6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发布时间</w:t>
            </w:r>
          </w:p>
        </w:tc>
        <w:tc>
          <w:tcPr>
            <w:tcW w:w="0" w:type="auto"/>
            <w:hideMark/>
          </w:tcPr>
          <w:p w14:paraId="43023C2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发布环境</w:t>
            </w:r>
          </w:p>
        </w:tc>
        <w:tc>
          <w:tcPr>
            <w:tcW w:w="0" w:type="auto"/>
            <w:hideMark/>
          </w:tcPr>
          <w:p w14:paraId="47C9E1D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变更摘要</w:t>
            </w:r>
          </w:p>
        </w:tc>
        <w:tc>
          <w:tcPr>
            <w:tcW w:w="0" w:type="auto"/>
            <w:hideMark/>
          </w:tcPr>
          <w:p w14:paraId="26E9020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发布结果</w:t>
            </w:r>
          </w:p>
        </w:tc>
        <w:tc>
          <w:tcPr>
            <w:tcW w:w="0" w:type="auto"/>
            <w:hideMark/>
          </w:tcPr>
          <w:p w14:paraId="53FF2D4B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回滚情况</w:t>
            </w:r>
            <w:proofErr w:type="gramEnd"/>
          </w:p>
        </w:tc>
        <w:tc>
          <w:tcPr>
            <w:tcW w:w="0" w:type="auto"/>
            <w:hideMark/>
          </w:tcPr>
          <w:p w14:paraId="7F7967E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负责人</w:t>
            </w:r>
          </w:p>
        </w:tc>
      </w:tr>
      <w:tr w:rsidR="006B27FC" w:rsidRPr="008B17CD" w14:paraId="6B0F7351" w14:textId="77777777">
        <w:tc>
          <w:tcPr>
            <w:tcW w:w="0" w:type="auto"/>
            <w:hideMark/>
          </w:tcPr>
          <w:p w14:paraId="2E5CB624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REL-XXXX</w:t>
            </w:r>
          </w:p>
        </w:tc>
        <w:tc>
          <w:tcPr>
            <w:tcW w:w="0" w:type="auto"/>
            <w:hideMark/>
          </w:tcPr>
          <w:p w14:paraId="35C455E0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spellStart"/>
            <w:r w:rsidRPr="008B17CD">
              <w:rPr>
                <w:rFonts w:ascii="Times New Roman" w:hAnsi="Times New Roman"/>
              </w:rPr>
              <w:t>vX.X.X</w:t>
            </w:r>
            <w:proofErr w:type="spellEnd"/>
          </w:p>
        </w:tc>
        <w:tc>
          <w:tcPr>
            <w:tcW w:w="0" w:type="auto"/>
            <w:hideMark/>
          </w:tcPr>
          <w:p w14:paraId="481F4133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72151EA9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SIT/UAT/PROD</w:t>
            </w:r>
          </w:p>
        </w:tc>
        <w:tc>
          <w:tcPr>
            <w:tcW w:w="0" w:type="auto"/>
            <w:hideMark/>
          </w:tcPr>
          <w:p w14:paraId="2F463122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proofErr w:type="gramStart"/>
            <w:r w:rsidRPr="008B17CD">
              <w:rPr>
                <w:rFonts w:ascii="Times New Roman" w:hAnsi="Times New Roman"/>
              </w:rPr>
              <w:t>待填</w:t>
            </w:r>
            <w:proofErr w:type="gramEnd"/>
          </w:p>
        </w:tc>
        <w:tc>
          <w:tcPr>
            <w:tcW w:w="0" w:type="auto"/>
            <w:hideMark/>
          </w:tcPr>
          <w:p w14:paraId="32D7A30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成功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失败</w:t>
            </w:r>
          </w:p>
        </w:tc>
        <w:tc>
          <w:tcPr>
            <w:tcW w:w="0" w:type="auto"/>
            <w:hideMark/>
          </w:tcPr>
          <w:p w14:paraId="1595BD1A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无</w:t>
            </w:r>
            <w:r w:rsidRPr="008B17CD">
              <w:rPr>
                <w:rFonts w:ascii="Times New Roman" w:hAnsi="Times New Roman"/>
              </w:rPr>
              <w:t>/</w:t>
            </w:r>
            <w:r w:rsidRPr="008B17CD">
              <w:rPr>
                <w:rFonts w:ascii="Times New Roman" w:hAnsi="Times New Roman"/>
              </w:rPr>
              <w:t>已回滚</w:t>
            </w:r>
          </w:p>
        </w:tc>
        <w:tc>
          <w:tcPr>
            <w:tcW w:w="0" w:type="auto"/>
            <w:hideMark/>
          </w:tcPr>
          <w:p w14:paraId="2C845075" w14:textId="77777777" w:rsidR="006D62E0" w:rsidRPr="008B17CD" w:rsidRDefault="006D62E0">
            <w:pPr>
              <w:pStyle w:val="07-1"/>
              <w:rPr>
                <w:rFonts w:ascii="Times New Roman" w:hAnsi="Times New Roman"/>
              </w:rPr>
            </w:pPr>
            <w:r w:rsidRPr="008B17CD">
              <w:rPr>
                <w:rFonts w:ascii="Times New Roman" w:hAnsi="Times New Roman"/>
              </w:rPr>
              <w:t>王威霖</w:t>
            </w:r>
          </w:p>
        </w:tc>
      </w:tr>
    </w:tbl>
    <w:p w14:paraId="725BBB07" w14:textId="77777777" w:rsidR="006A77C6" w:rsidRPr="008B17CD" w:rsidRDefault="006A77C6" w:rsidP="00202F21">
      <w:pPr>
        <w:rPr>
          <w:rFonts w:ascii="Times New Roman" w:hAnsi="Times New Roman"/>
        </w:rPr>
      </w:pPr>
    </w:p>
    <w:sectPr w:rsidR="006A77C6" w:rsidRPr="008B17CD" w:rsidSect="00B21F62">
      <w:footerReference w:type="default" r:id="rId9"/>
      <w:pgSz w:w="11906" w:h="16838"/>
      <w:pgMar w:top="1985" w:right="1474" w:bottom="1474" w:left="1701" w:header="1361" w:footer="1134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33418" w14:textId="77777777" w:rsidR="00697693" w:rsidRDefault="00697693" w:rsidP="000F7BC9">
      <w:pPr>
        <w:rPr>
          <w:rFonts w:hint="eastAsia"/>
        </w:rPr>
      </w:pPr>
      <w:r>
        <w:separator/>
      </w:r>
    </w:p>
  </w:endnote>
  <w:endnote w:type="continuationSeparator" w:id="0">
    <w:p w14:paraId="6D75CA4B" w14:textId="77777777" w:rsidR="00697693" w:rsidRDefault="00697693" w:rsidP="000F7B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9CA2C" w14:textId="77777777" w:rsidR="00D20885" w:rsidRPr="004566C2" w:rsidRDefault="00D20885" w:rsidP="0064448A">
    <w:pPr>
      <w:pStyle w:val="06-"/>
      <w:rPr>
        <w:rFonts w:hint="eastAsia"/>
      </w:rPr>
    </w:pPr>
    <w:r w:rsidRPr="004566C2">
      <w:fldChar w:fldCharType="begin"/>
    </w:r>
    <w:r w:rsidRPr="004566C2">
      <w:instrText xml:space="preserve">PAGE  </w:instrText>
    </w:r>
    <w:r w:rsidRPr="004566C2">
      <w:fldChar w:fldCharType="separate"/>
    </w:r>
    <w:r w:rsidR="00EE4C12" w:rsidRPr="004566C2">
      <w:rPr>
        <w:noProof/>
      </w:rPr>
      <w:t>5</w:t>
    </w:r>
    <w:r w:rsidRPr="004566C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EDA1" w14:textId="77777777" w:rsidR="00697693" w:rsidRDefault="00697693" w:rsidP="000F7BC9">
      <w:pPr>
        <w:rPr>
          <w:rFonts w:hint="eastAsia"/>
        </w:rPr>
      </w:pPr>
      <w:r>
        <w:separator/>
      </w:r>
    </w:p>
  </w:footnote>
  <w:footnote w:type="continuationSeparator" w:id="0">
    <w:p w14:paraId="33AF28CC" w14:textId="77777777" w:rsidR="00697693" w:rsidRDefault="00697693" w:rsidP="000F7BC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266"/>
    <w:multiLevelType w:val="multilevel"/>
    <w:tmpl w:val="9F8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3D72"/>
    <w:multiLevelType w:val="multilevel"/>
    <w:tmpl w:val="E7A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3443"/>
    <w:multiLevelType w:val="multilevel"/>
    <w:tmpl w:val="3E5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D1557"/>
    <w:multiLevelType w:val="hybridMultilevel"/>
    <w:tmpl w:val="A4C247D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2663383"/>
    <w:multiLevelType w:val="hybridMultilevel"/>
    <w:tmpl w:val="A678DBD2"/>
    <w:lvl w:ilvl="0" w:tplc="B5A064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27E5333"/>
    <w:multiLevelType w:val="multilevel"/>
    <w:tmpl w:val="368A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70F23"/>
    <w:multiLevelType w:val="multilevel"/>
    <w:tmpl w:val="B35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22934"/>
    <w:multiLevelType w:val="hybridMultilevel"/>
    <w:tmpl w:val="C9A68FA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05291E5B"/>
    <w:multiLevelType w:val="multilevel"/>
    <w:tmpl w:val="838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521FB"/>
    <w:multiLevelType w:val="multilevel"/>
    <w:tmpl w:val="C07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34281"/>
    <w:multiLevelType w:val="multilevel"/>
    <w:tmpl w:val="FC3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54C68"/>
    <w:multiLevelType w:val="multilevel"/>
    <w:tmpl w:val="F29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D0363"/>
    <w:multiLevelType w:val="hybridMultilevel"/>
    <w:tmpl w:val="49FE20B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079D3A05"/>
    <w:multiLevelType w:val="multilevel"/>
    <w:tmpl w:val="187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B3A97"/>
    <w:multiLevelType w:val="multilevel"/>
    <w:tmpl w:val="05C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8A7BEE"/>
    <w:multiLevelType w:val="multilevel"/>
    <w:tmpl w:val="4F6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C5802"/>
    <w:multiLevelType w:val="multilevel"/>
    <w:tmpl w:val="357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24560"/>
    <w:multiLevelType w:val="multilevel"/>
    <w:tmpl w:val="7F30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C59E4"/>
    <w:multiLevelType w:val="multilevel"/>
    <w:tmpl w:val="79E6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D04FC"/>
    <w:multiLevelType w:val="multilevel"/>
    <w:tmpl w:val="B78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377C4"/>
    <w:multiLevelType w:val="multilevel"/>
    <w:tmpl w:val="B6E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B68D6"/>
    <w:multiLevelType w:val="hybridMultilevel"/>
    <w:tmpl w:val="5CFCC89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0FAD1406"/>
    <w:multiLevelType w:val="multilevel"/>
    <w:tmpl w:val="B22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B538D8"/>
    <w:multiLevelType w:val="multilevel"/>
    <w:tmpl w:val="05C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A40659"/>
    <w:multiLevelType w:val="multilevel"/>
    <w:tmpl w:val="4702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547E2E"/>
    <w:multiLevelType w:val="multilevel"/>
    <w:tmpl w:val="FC90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BB7983"/>
    <w:multiLevelType w:val="multilevel"/>
    <w:tmpl w:val="B67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D26486"/>
    <w:multiLevelType w:val="multilevel"/>
    <w:tmpl w:val="7326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404F80"/>
    <w:multiLevelType w:val="multilevel"/>
    <w:tmpl w:val="5AD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D237C7"/>
    <w:multiLevelType w:val="multilevel"/>
    <w:tmpl w:val="19C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C7437"/>
    <w:multiLevelType w:val="hybridMultilevel"/>
    <w:tmpl w:val="6CCC621E"/>
    <w:lvl w:ilvl="0" w:tplc="B6BE05E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36F2BCD"/>
    <w:multiLevelType w:val="hybridMultilevel"/>
    <w:tmpl w:val="0854FD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143C7723"/>
    <w:multiLevelType w:val="multilevel"/>
    <w:tmpl w:val="7F60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9A7D89"/>
    <w:multiLevelType w:val="multilevel"/>
    <w:tmpl w:val="A90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A95DEE"/>
    <w:multiLevelType w:val="hybridMultilevel"/>
    <w:tmpl w:val="7D98B5C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14E37477"/>
    <w:multiLevelType w:val="multilevel"/>
    <w:tmpl w:val="A58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743466"/>
    <w:multiLevelType w:val="multilevel"/>
    <w:tmpl w:val="BE4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F87972"/>
    <w:multiLevelType w:val="multilevel"/>
    <w:tmpl w:val="AC36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491B0F"/>
    <w:multiLevelType w:val="multilevel"/>
    <w:tmpl w:val="9770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ED2C11"/>
    <w:multiLevelType w:val="multilevel"/>
    <w:tmpl w:val="9DA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FA2A94"/>
    <w:multiLevelType w:val="multilevel"/>
    <w:tmpl w:val="56D8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1109F4"/>
    <w:multiLevelType w:val="multilevel"/>
    <w:tmpl w:val="299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A001A9"/>
    <w:multiLevelType w:val="multilevel"/>
    <w:tmpl w:val="A9D86D22"/>
    <w:lvl w:ilvl="0">
      <w:start w:val="1"/>
      <w:numFmt w:val="decimal"/>
      <w:lvlText w:val="%1"/>
      <w:lvlJc w:val="left"/>
      <w:pPr>
        <w:ind w:left="443" w:hanging="44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3" w:hanging="44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17FE13E1"/>
    <w:multiLevelType w:val="multilevel"/>
    <w:tmpl w:val="84D4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996E1E"/>
    <w:multiLevelType w:val="multilevel"/>
    <w:tmpl w:val="79F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243786"/>
    <w:multiLevelType w:val="multilevel"/>
    <w:tmpl w:val="9C2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8A5791"/>
    <w:multiLevelType w:val="multilevel"/>
    <w:tmpl w:val="35B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EF519A"/>
    <w:multiLevelType w:val="hybridMultilevel"/>
    <w:tmpl w:val="6DDCE86A"/>
    <w:lvl w:ilvl="0" w:tplc="8A80B0B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1DDD62DB"/>
    <w:multiLevelType w:val="multilevel"/>
    <w:tmpl w:val="544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4A1A45"/>
    <w:multiLevelType w:val="multilevel"/>
    <w:tmpl w:val="0E4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583238"/>
    <w:multiLevelType w:val="multilevel"/>
    <w:tmpl w:val="755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6C085A"/>
    <w:multiLevelType w:val="multilevel"/>
    <w:tmpl w:val="4BA2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964FA1"/>
    <w:multiLevelType w:val="hybridMultilevel"/>
    <w:tmpl w:val="2014E1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20B56D68"/>
    <w:multiLevelType w:val="multilevel"/>
    <w:tmpl w:val="1F5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6D6FA3"/>
    <w:multiLevelType w:val="multilevel"/>
    <w:tmpl w:val="1762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9029C1"/>
    <w:multiLevelType w:val="hybridMultilevel"/>
    <w:tmpl w:val="2D72F0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232A29DF"/>
    <w:multiLevelType w:val="multilevel"/>
    <w:tmpl w:val="076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79741B"/>
    <w:multiLevelType w:val="multilevel"/>
    <w:tmpl w:val="1EB0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A34089"/>
    <w:multiLevelType w:val="multilevel"/>
    <w:tmpl w:val="1A0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A66A2B"/>
    <w:multiLevelType w:val="multilevel"/>
    <w:tmpl w:val="80A2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E11394"/>
    <w:multiLevelType w:val="multilevel"/>
    <w:tmpl w:val="A95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CD257D"/>
    <w:multiLevelType w:val="multilevel"/>
    <w:tmpl w:val="DA1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993881"/>
    <w:multiLevelType w:val="multilevel"/>
    <w:tmpl w:val="B2C2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865A5F"/>
    <w:multiLevelType w:val="multilevel"/>
    <w:tmpl w:val="6B1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B550DA"/>
    <w:multiLevelType w:val="hybridMultilevel"/>
    <w:tmpl w:val="141E1D0E"/>
    <w:lvl w:ilvl="0" w:tplc="8A80B0B2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5" w15:restartNumberingAfterBreak="0">
    <w:nsid w:val="2CC11272"/>
    <w:multiLevelType w:val="multilevel"/>
    <w:tmpl w:val="8288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FB26F9"/>
    <w:multiLevelType w:val="multilevel"/>
    <w:tmpl w:val="A56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1C75D1"/>
    <w:multiLevelType w:val="multilevel"/>
    <w:tmpl w:val="6AE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952792"/>
    <w:multiLevelType w:val="multilevel"/>
    <w:tmpl w:val="966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C24D5E"/>
    <w:multiLevelType w:val="multilevel"/>
    <w:tmpl w:val="C81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EB525F"/>
    <w:multiLevelType w:val="multilevel"/>
    <w:tmpl w:val="75A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357D1A"/>
    <w:multiLevelType w:val="multilevel"/>
    <w:tmpl w:val="309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DE611F"/>
    <w:multiLevelType w:val="multilevel"/>
    <w:tmpl w:val="657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DF724B"/>
    <w:multiLevelType w:val="hybridMultilevel"/>
    <w:tmpl w:val="F72E321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4" w15:restartNumberingAfterBreak="0">
    <w:nsid w:val="337545F8"/>
    <w:multiLevelType w:val="hybridMultilevel"/>
    <w:tmpl w:val="F73A0CF4"/>
    <w:lvl w:ilvl="0" w:tplc="B6BE05E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357211AB"/>
    <w:multiLevelType w:val="multilevel"/>
    <w:tmpl w:val="2388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533BA9"/>
    <w:multiLevelType w:val="multilevel"/>
    <w:tmpl w:val="F3D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A80E06"/>
    <w:multiLevelType w:val="multilevel"/>
    <w:tmpl w:val="47D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9056BD"/>
    <w:multiLevelType w:val="multilevel"/>
    <w:tmpl w:val="942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2656D6"/>
    <w:multiLevelType w:val="multilevel"/>
    <w:tmpl w:val="32D4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6D77E2"/>
    <w:multiLevelType w:val="multilevel"/>
    <w:tmpl w:val="E59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750F41"/>
    <w:multiLevelType w:val="multilevel"/>
    <w:tmpl w:val="ACB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E02D6A"/>
    <w:multiLevelType w:val="multilevel"/>
    <w:tmpl w:val="107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DF57C6"/>
    <w:multiLevelType w:val="hybridMultilevel"/>
    <w:tmpl w:val="23CEFD1E"/>
    <w:lvl w:ilvl="0" w:tplc="8A80B0B2">
      <w:start w:val="1"/>
      <w:numFmt w:val="decimal"/>
      <w:lvlText w:val="%1."/>
      <w:lvlJc w:val="left"/>
      <w:pPr>
        <w:ind w:left="100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84" w15:restartNumberingAfterBreak="0">
    <w:nsid w:val="3B98755F"/>
    <w:multiLevelType w:val="multilevel"/>
    <w:tmpl w:val="042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094C2F"/>
    <w:multiLevelType w:val="multilevel"/>
    <w:tmpl w:val="FBB8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20399C"/>
    <w:multiLevelType w:val="hybridMultilevel"/>
    <w:tmpl w:val="8946D14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7" w15:restartNumberingAfterBreak="0">
    <w:nsid w:val="3DB91ABD"/>
    <w:multiLevelType w:val="hybridMultilevel"/>
    <w:tmpl w:val="12F482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8" w15:restartNumberingAfterBreak="0">
    <w:nsid w:val="3DF52CED"/>
    <w:multiLevelType w:val="multilevel"/>
    <w:tmpl w:val="75B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2C6E48"/>
    <w:multiLevelType w:val="multilevel"/>
    <w:tmpl w:val="17C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F67934"/>
    <w:multiLevelType w:val="multilevel"/>
    <w:tmpl w:val="448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330196"/>
    <w:multiLevelType w:val="multilevel"/>
    <w:tmpl w:val="2B7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C31DE1"/>
    <w:multiLevelType w:val="hybridMultilevel"/>
    <w:tmpl w:val="F4087D60"/>
    <w:lvl w:ilvl="0" w:tplc="B6BE05E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45911FAE"/>
    <w:multiLevelType w:val="hybridMultilevel"/>
    <w:tmpl w:val="F98CF9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4" w15:restartNumberingAfterBreak="0">
    <w:nsid w:val="45A33076"/>
    <w:multiLevelType w:val="multilevel"/>
    <w:tmpl w:val="9576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05012B"/>
    <w:multiLevelType w:val="multilevel"/>
    <w:tmpl w:val="074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F15F0F"/>
    <w:multiLevelType w:val="multilevel"/>
    <w:tmpl w:val="2C1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FE509E"/>
    <w:multiLevelType w:val="hybridMultilevel"/>
    <w:tmpl w:val="EE641CB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8" w15:restartNumberingAfterBreak="0">
    <w:nsid w:val="47E71FB9"/>
    <w:multiLevelType w:val="multilevel"/>
    <w:tmpl w:val="67FC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995ADB"/>
    <w:multiLevelType w:val="multilevel"/>
    <w:tmpl w:val="AB0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DB2B5F"/>
    <w:multiLevelType w:val="multilevel"/>
    <w:tmpl w:val="0C5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861491"/>
    <w:multiLevelType w:val="multilevel"/>
    <w:tmpl w:val="659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F9530E"/>
    <w:multiLevelType w:val="multilevel"/>
    <w:tmpl w:val="05B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837199"/>
    <w:multiLevelType w:val="multilevel"/>
    <w:tmpl w:val="A81E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E05C71"/>
    <w:multiLevelType w:val="multilevel"/>
    <w:tmpl w:val="3AF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D21196"/>
    <w:multiLevelType w:val="multilevel"/>
    <w:tmpl w:val="BAE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2632E5"/>
    <w:multiLevelType w:val="multilevel"/>
    <w:tmpl w:val="800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DA1A05"/>
    <w:multiLevelType w:val="multilevel"/>
    <w:tmpl w:val="E01A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9D53DF"/>
    <w:multiLevelType w:val="multilevel"/>
    <w:tmpl w:val="AAF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183CF6"/>
    <w:multiLevelType w:val="multilevel"/>
    <w:tmpl w:val="CC0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C700FB"/>
    <w:multiLevelType w:val="multilevel"/>
    <w:tmpl w:val="76C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CD51D4"/>
    <w:multiLevelType w:val="multilevel"/>
    <w:tmpl w:val="07B2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2E851C2"/>
    <w:multiLevelType w:val="multilevel"/>
    <w:tmpl w:val="6C6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645EE2"/>
    <w:multiLevelType w:val="multilevel"/>
    <w:tmpl w:val="B5F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C457FA"/>
    <w:multiLevelType w:val="hybridMultilevel"/>
    <w:tmpl w:val="BF3A95D8"/>
    <w:lvl w:ilvl="0" w:tplc="B6BE05E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5" w15:restartNumberingAfterBreak="0">
    <w:nsid w:val="54231249"/>
    <w:multiLevelType w:val="multilevel"/>
    <w:tmpl w:val="625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C03BF7"/>
    <w:multiLevelType w:val="multilevel"/>
    <w:tmpl w:val="5EA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3E1E5B"/>
    <w:multiLevelType w:val="multilevel"/>
    <w:tmpl w:val="A46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995818"/>
    <w:multiLevelType w:val="multilevel"/>
    <w:tmpl w:val="BD9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D25ACB"/>
    <w:multiLevelType w:val="hybridMultilevel"/>
    <w:tmpl w:val="C900796A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20" w15:restartNumberingAfterBreak="0">
    <w:nsid w:val="5CD17C4B"/>
    <w:multiLevelType w:val="multilevel"/>
    <w:tmpl w:val="407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4667C8"/>
    <w:multiLevelType w:val="multilevel"/>
    <w:tmpl w:val="55E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8C7CD3"/>
    <w:multiLevelType w:val="hybridMultilevel"/>
    <w:tmpl w:val="47A84D4C"/>
    <w:lvl w:ilvl="0" w:tplc="06FAEC32">
      <w:start w:val="1"/>
      <w:numFmt w:val="decimal"/>
      <w:lvlText w:val="[%1]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3" w15:restartNumberingAfterBreak="0">
    <w:nsid w:val="5EDB44A4"/>
    <w:multiLevelType w:val="multilevel"/>
    <w:tmpl w:val="FDDE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F697871"/>
    <w:multiLevelType w:val="hybridMultilevel"/>
    <w:tmpl w:val="CD7A58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5" w15:restartNumberingAfterBreak="0">
    <w:nsid w:val="60277E59"/>
    <w:multiLevelType w:val="hybridMultilevel"/>
    <w:tmpl w:val="D10EA0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6" w15:restartNumberingAfterBreak="0">
    <w:nsid w:val="62F773F2"/>
    <w:multiLevelType w:val="multilevel"/>
    <w:tmpl w:val="BB2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4957AD"/>
    <w:multiLevelType w:val="hybridMultilevel"/>
    <w:tmpl w:val="C5FC1142"/>
    <w:lvl w:ilvl="0" w:tplc="D430AF7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8" w15:restartNumberingAfterBreak="0">
    <w:nsid w:val="66687204"/>
    <w:multiLevelType w:val="hybridMultilevel"/>
    <w:tmpl w:val="A9E6780A"/>
    <w:lvl w:ilvl="0" w:tplc="8A80B0B2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9" w15:restartNumberingAfterBreak="0">
    <w:nsid w:val="6675769D"/>
    <w:multiLevelType w:val="multilevel"/>
    <w:tmpl w:val="56F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4E5773"/>
    <w:multiLevelType w:val="multilevel"/>
    <w:tmpl w:val="5DB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C535CD"/>
    <w:multiLevelType w:val="multilevel"/>
    <w:tmpl w:val="7C4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E72616"/>
    <w:multiLevelType w:val="multilevel"/>
    <w:tmpl w:val="92C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CE5290"/>
    <w:multiLevelType w:val="multilevel"/>
    <w:tmpl w:val="6D70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1F6D8E"/>
    <w:multiLevelType w:val="multilevel"/>
    <w:tmpl w:val="6E5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242110"/>
    <w:multiLevelType w:val="multilevel"/>
    <w:tmpl w:val="3E1C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065FFF"/>
    <w:multiLevelType w:val="multilevel"/>
    <w:tmpl w:val="1048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9F5187"/>
    <w:multiLevelType w:val="multilevel"/>
    <w:tmpl w:val="FA62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CD14BC5"/>
    <w:multiLevelType w:val="multilevel"/>
    <w:tmpl w:val="014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01413E"/>
    <w:multiLevelType w:val="multilevel"/>
    <w:tmpl w:val="4F6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8D3127"/>
    <w:multiLevelType w:val="hybridMultilevel"/>
    <w:tmpl w:val="CE52DC32"/>
    <w:lvl w:ilvl="0" w:tplc="D430A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1" w15:restartNumberingAfterBreak="0">
    <w:nsid w:val="6FB67BF5"/>
    <w:multiLevelType w:val="multilevel"/>
    <w:tmpl w:val="5BF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D61BA7"/>
    <w:multiLevelType w:val="multilevel"/>
    <w:tmpl w:val="3EA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3F3C1C"/>
    <w:multiLevelType w:val="multilevel"/>
    <w:tmpl w:val="605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9E3992"/>
    <w:multiLevelType w:val="hybridMultilevel"/>
    <w:tmpl w:val="A6B62D20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45" w15:restartNumberingAfterBreak="0">
    <w:nsid w:val="76CA02C0"/>
    <w:multiLevelType w:val="multilevel"/>
    <w:tmpl w:val="746A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775B91"/>
    <w:multiLevelType w:val="multilevel"/>
    <w:tmpl w:val="371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BF2114"/>
    <w:multiLevelType w:val="multilevel"/>
    <w:tmpl w:val="632A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7E01ED9"/>
    <w:multiLevelType w:val="multilevel"/>
    <w:tmpl w:val="4DE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FA1A08"/>
    <w:multiLevelType w:val="multilevel"/>
    <w:tmpl w:val="9810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754BF"/>
    <w:multiLevelType w:val="multilevel"/>
    <w:tmpl w:val="FA2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5D7B05"/>
    <w:multiLevelType w:val="multilevel"/>
    <w:tmpl w:val="5E1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0B791D"/>
    <w:multiLevelType w:val="multilevel"/>
    <w:tmpl w:val="1D3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79147E"/>
    <w:multiLevelType w:val="multilevel"/>
    <w:tmpl w:val="A0E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5E3FA6"/>
    <w:multiLevelType w:val="hybridMultilevel"/>
    <w:tmpl w:val="29D4F330"/>
    <w:lvl w:ilvl="0" w:tplc="B6BE05E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55" w15:restartNumberingAfterBreak="0">
    <w:nsid w:val="7F58372E"/>
    <w:multiLevelType w:val="hybridMultilevel"/>
    <w:tmpl w:val="60F29F70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56" w15:restartNumberingAfterBreak="0">
    <w:nsid w:val="7FDD0431"/>
    <w:multiLevelType w:val="multilevel"/>
    <w:tmpl w:val="E92A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485758">
    <w:abstractNumId w:val="122"/>
  </w:num>
  <w:num w:numId="2" w16cid:durableId="1490250293">
    <w:abstractNumId w:val="4"/>
  </w:num>
  <w:num w:numId="3" w16cid:durableId="1349989529">
    <w:abstractNumId w:val="128"/>
  </w:num>
  <w:num w:numId="4" w16cid:durableId="1384448802">
    <w:abstractNumId w:val="65"/>
  </w:num>
  <w:num w:numId="5" w16cid:durableId="1281650522">
    <w:abstractNumId w:val="96"/>
  </w:num>
  <w:num w:numId="6" w16cid:durableId="1309820307">
    <w:abstractNumId w:val="19"/>
  </w:num>
  <w:num w:numId="7" w16cid:durableId="380985370">
    <w:abstractNumId w:val="131"/>
  </w:num>
  <w:num w:numId="8" w16cid:durableId="319819912">
    <w:abstractNumId w:val="26"/>
  </w:num>
  <w:num w:numId="9" w16cid:durableId="505630395">
    <w:abstractNumId w:val="142"/>
  </w:num>
  <w:num w:numId="10" w16cid:durableId="1573388600">
    <w:abstractNumId w:val="36"/>
  </w:num>
  <w:num w:numId="11" w16cid:durableId="261842423">
    <w:abstractNumId w:val="136"/>
  </w:num>
  <w:num w:numId="12" w16cid:durableId="1084838973">
    <w:abstractNumId w:val="146"/>
  </w:num>
  <w:num w:numId="13" w16cid:durableId="64768483">
    <w:abstractNumId w:val="0"/>
  </w:num>
  <w:num w:numId="14" w16cid:durableId="1389760429">
    <w:abstractNumId w:val="75"/>
  </w:num>
  <w:num w:numId="15" w16cid:durableId="234701765">
    <w:abstractNumId w:val="135"/>
  </w:num>
  <w:num w:numId="16" w16cid:durableId="1993364894">
    <w:abstractNumId w:val="100"/>
  </w:num>
  <w:num w:numId="17" w16cid:durableId="312562488">
    <w:abstractNumId w:val="141"/>
  </w:num>
  <w:num w:numId="18" w16cid:durableId="498808762">
    <w:abstractNumId w:val="115"/>
  </w:num>
  <w:num w:numId="19" w16cid:durableId="78915480">
    <w:abstractNumId w:val="59"/>
  </w:num>
  <w:num w:numId="20" w16cid:durableId="893782156">
    <w:abstractNumId w:val="71"/>
  </w:num>
  <w:num w:numId="21" w16cid:durableId="361515536">
    <w:abstractNumId w:val="11"/>
  </w:num>
  <w:num w:numId="22" w16cid:durableId="1583493950">
    <w:abstractNumId w:val="10"/>
  </w:num>
  <w:num w:numId="23" w16cid:durableId="429550638">
    <w:abstractNumId w:val="28"/>
  </w:num>
  <w:num w:numId="24" w16cid:durableId="1470123431">
    <w:abstractNumId w:val="95"/>
  </w:num>
  <w:num w:numId="25" w16cid:durableId="1745369172">
    <w:abstractNumId w:val="79"/>
  </w:num>
  <w:num w:numId="26" w16cid:durableId="740059771">
    <w:abstractNumId w:val="66"/>
  </w:num>
  <w:num w:numId="27" w16cid:durableId="737050154">
    <w:abstractNumId w:val="106"/>
  </w:num>
  <w:num w:numId="28" w16cid:durableId="580256218">
    <w:abstractNumId w:val="126"/>
  </w:num>
  <w:num w:numId="29" w16cid:durableId="1671328786">
    <w:abstractNumId w:val="98"/>
  </w:num>
  <w:num w:numId="30" w16cid:durableId="2005354417">
    <w:abstractNumId w:val="53"/>
  </w:num>
  <w:num w:numId="31" w16cid:durableId="208928818">
    <w:abstractNumId w:val="51"/>
  </w:num>
  <w:num w:numId="32" w16cid:durableId="1547330891">
    <w:abstractNumId w:val="46"/>
  </w:num>
  <w:num w:numId="33" w16cid:durableId="1905294296">
    <w:abstractNumId w:val="116"/>
  </w:num>
  <w:num w:numId="34" w16cid:durableId="1375425388">
    <w:abstractNumId w:val="44"/>
  </w:num>
  <w:num w:numId="35" w16cid:durableId="30765168">
    <w:abstractNumId w:val="138"/>
  </w:num>
  <w:num w:numId="36" w16cid:durableId="494997059">
    <w:abstractNumId w:val="110"/>
  </w:num>
  <w:num w:numId="37" w16cid:durableId="1203791727">
    <w:abstractNumId w:val="105"/>
  </w:num>
  <w:num w:numId="38" w16cid:durableId="62334953">
    <w:abstractNumId w:val="130"/>
  </w:num>
  <w:num w:numId="39" w16cid:durableId="450128387">
    <w:abstractNumId w:val="89"/>
  </w:num>
  <w:num w:numId="40" w16cid:durableId="971448816">
    <w:abstractNumId w:val="94"/>
  </w:num>
  <w:num w:numId="41" w16cid:durableId="1742828181">
    <w:abstractNumId w:val="78"/>
  </w:num>
  <w:num w:numId="42" w16cid:durableId="1901092174">
    <w:abstractNumId w:val="33"/>
  </w:num>
  <w:num w:numId="43" w16cid:durableId="1574195769">
    <w:abstractNumId w:val="88"/>
  </w:num>
  <w:num w:numId="44" w16cid:durableId="516231181">
    <w:abstractNumId w:val="39"/>
  </w:num>
  <w:num w:numId="45" w16cid:durableId="1536457289">
    <w:abstractNumId w:val="99"/>
  </w:num>
  <w:num w:numId="46" w16cid:durableId="498354245">
    <w:abstractNumId w:val="49"/>
  </w:num>
  <w:num w:numId="47" w16cid:durableId="569802678">
    <w:abstractNumId w:val="102"/>
  </w:num>
  <w:num w:numId="48" w16cid:durableId="174731023">
    <w:abstractNumId w:val="149"/>
  </w:num>
  <w:num w:numId="49" w16cid:durableId="1761830663">
    <w:abstractNumId w:val="13"/>
  </w:num>
  <w:num w:numId="50" w16cid:durableId="1969506910">
    <w:abstractNumId w:val="81"/>
  </w:num>
  <w:num w:numId="51" w16cid:durableId="1437943273">
    <w:abstractNumId w:val="69"/>
  </w:num>
  <w:num w:numId="52" w16cid:durableId="901674965">
    <w:abstractNumId w:val="139"/>
  </w:num>
  <w:num w:numId="53" w16cid:durableId="1268392603">
    <w:abstractNumId w:val="147"/>
  </w:num>
  <w:num w:numId="54" w16cid:durableId="1780173932">
    <w:abstractNumId w:val="32"/>
  </w:num>
  <w:num w:numId="55" w16cid:durableId="787744958">
    <w:abstractNumId w:val="23"/>
  </w:num>
  <w:num w:numId="56" w16cid:durableId="755782843">
    <w:abstractNumId w:val="29"/>
  </w:num>
  <w:num w:numId="57" w16cid:durableId="1693452329">
    <w:abstractNumId w:val="5"/>
  </w:num>
  <w:num w:numId="58" w16cid:durableId="1873760350">
    <w:abstractNumId w:val="70"/>
  </w:num>
  <w:num w:numId="59" w16cid:durableId="460080431">
    <w:abstractNumId w:val="152"/>
  </w:num>
  <w:num w:numId="60" w16cid:durableId="917401905">
    <w:abstractNumId w:val="133"/>
  </w:num>
  <w:num w:numId="61" w16cid:durableId="1589197931">
    <w:abstractNumId w:val="38"/>
  </w:num>
  <w:num w:numId="62" w16cid:durableId="1248806990">
    <w:abstractNumId w:val="8"/>
  </w:num>
  <w:num w:numId="63" w16cid:durableId="165561131">
    <w:abstractNumId w:val="48"/>
  </w:num>
  <w:num w:numId="64" w16cid:durableId="2035687475">
    <w:abstractNumId w:val="24"/>
  </w:num>
  <w:num w:numId="65" w16cid:durableId="2056001329">
    <w:abstractNumId w:val="6"/>
  </w:num>
  <w:num w:numId="66" w16cid:durableId="1645625619">
    <w:abstractNumId w:val="148"/>
  </w:num>
  <w:num w:numId="67" w16cid:durableId="329141557">
    <w:abstractNumId w:val="72"/>
  </w:num>
  <w:num w:numId="68" w16cid:durableId="821039482">
    <w:abstractNumId w:val="63"/>
  </w:num>
  <w:num w:numId="69" w16cid:durableId="1447776974">
    <w:abstractNumId w:val="37"/>
  </w:num>
  <w:num w:numId="70" w16cid:durableId="762454416">
    <w:abstractNumId w:val="151"/>
  </w:num>
  <w:num w:numId="71" w16cid:durableId="1075669441">
    <w:abstractNumId w:val="104"/>
  </w:num>
  <w:num w:numId="72" w16cid:durableId="1758671058">
    <w:abstractNumId w:val="118"/>
  </w:num>
  <w:num w:numId="73" w16cid:durableId="1653560110">
    <w:abstractNumId w:val="67"/>
  </w:num>
  <w:num w:numId="74" w16cid:durableId="326566369">
    <w:abstractNumId w:val="120"/>
  </w:num>
  <w:num w:numId="75" w16cid:durableId="1502038118">
    <w:abstractNumId w:val="112"/>
  </w:num>
  <w:num w:numId="76" w16cid:durableId="199973780">
    <w:abstractNumId w:val="68"/>
  </w:num>
  <w:num w:numId="77" w16cid:durableId="193467687">
    <w:abstractNumId w:val="57"/>
  </w:num>
  <w:num w:numId="78" w16cid:durableId="460423075">
    <w:abstractNumId w:val="76"/>
  </w:num>
  <w:num w:numId="79" w16cid:durableId="1303074613">
    <w:abstractNumId w:val="40"/>
  </w:num>
  <w:num w:numId="80" w16cid:durableId="704447473">
    <w:abstractNumId w:val="18"/>
  </w:num>
  <w:num w:numId="81" w16cid:durableId="1544364025">
    <w:abstractNumId w:val="113"/>
  </w:num>
  <w:num w:numId="82" w16cid:durableId="1364985212">
    <w:abstractNumId w:val="107"/>
  </w:num>
  <w:num w:numId="83" w16cid:durableId="1346440786">
    <w:abstractNumId w:val="56"/>
  </w:num>
  <w:num w:numId="84" w16cid:durableId="887645448">
    <w:abstractNumId w:val="15"/>
  </w:num>
  <w:num w:numId="85" w16cid:durableId="1196120884">
    <w:abstractNumId w:val="90"/>
  </w:num>
  <w:num w:numId="86" w16cid:durableId="99573085">
    <w:abstractNumId w:val="77"/>
  </w:num>
  <w:num w:numId="87" w16cid:durableId="487064314">
    <w:abstractNumId w:val="16"/>
  </w:num>
  <w:num w:numId="88" w16cid:durableId="1355228740">
    <w:abstractNumId w:val="129"/>
  </w:num>
  <w:num w:numId="89" w16cid:durableId="1497570251">
    <w:abstractNumId w:val="60"/>
  </w:num>
  <w:num w:numId="90" w16cid:durableId="380641459">
    <w:abstractNumId w:val="62"/>
  </w:num>
  <w:num w:numId="91" w16cid:durableId="272709785">
    <w:abstractNumId w:val="45"/>
  </w:num>
  <w:num w:numId="92" w16cid:durableId="357203571">
    <w:abstractNumId w:val="145"/>
  </w:num>
  <w:num w:numId="93" w16cid:durableId="167133474">
    <w:abstractNumId w:val="123"/>
  </w:num>
  <w:num w:numId="94" w16cid:durableId="482552956">
    <w:abstractNumId w:val="20"/>
  </w:num>
  <w:num w:numId="95" w16cid:durableId="264004240">
    <w:abstractNumId w:val="101"/>
  </w:num>
  <w:num w:numId="96" w16cid:durableId="1676106406">
    <w:abstractNumId w:val="156"/>
  </w:num>
  <w:num w:numId="97" w16cid:durableId="2110394702">
    <w:abstractNumId w:val="121"/>
  </w:num>
  <w:num w:numId="98" w16cid:durableId="1562787718">
    <w:abstractNumId w:val="43"/>
  </w:num>
  <w:num w:numId="99" w16cid:durableId="1290818522">
    <w:abstractNumId w:val="91"/>
  </w:num>
  <w:num w:numId="100" w16cid:durableId="213737931">
    <w:abstractNumId w:val="17"/>
  </w:num>
  <w:num w:numId="101" w16cid:durableId="1436557933">
    <w:abstractNumId w:val="134"/>
  </w:num>
  <w:num w:numId="102" w16cid:durableId="1085570226">
    <w:abstractNumId w:val="137"/>
  </w:num>
  <w:num w:numId="103" w16cid:durableId="1278756748">
    <w:abstractNumId w:val="41"/>
  </w:num>
  <w:num w:numId="104" w16cid:durableId="554120181">
    <w:abstractNumId w:val="1"/>
  </w:num>
  <w:num w:numId="105" w16cid:durableId="446195437">
    <w:abstractNumId w:val="117"/>
  </w:num>
  <w:num w:numId="106" w16cid:durableId="1807697119">
    <w:abstractNumId w:val="9"/>
  </w:num>
  <w:num w:numId="107" w16cid:durableId="1404989437">
    <w:abstractNumId w:val="109"/>
  </w:num>
  <w:num w:numId="108" w16cid:durableId="1586449471">
    <w:abstractNumId w:val="25"/>
  </w:num>
  <w:num w:numId="109" w16cid:durableId="986518189">
    <w:abstractNumId w:val="108"/>
  </w:num>
  <w:num w:numId="110" w16cid:durableId="564337014">
    <w:abstractNumId w:val="54"/>
  </w:num>
  <w:num w:numId="111" w16cid:durableId="179634792">
    <w:abstractNumId w:val="14"/>
  </w:num>
  <w:num w:numId="112" w16cid:durableId="1533542507">
    <w:abstractNumId w:val="27"/>
  </w:num>
  <w:num w:numId="113" w16cid:durableId="604121728">
    <w:abstractNumId w:val="84"/>
  </w:num>
  <w:num w:numId="114" w16cid:durableId="1304501020">
    <w:abstractNumId w:val="82"/>
  </w:num>
  <w:num w:numId="115" w16cid:durableId="285694972">
    <w:abstractNumId w:val="61"/>
  </w:num>
  <w:num w:numId="116" w16cid:durableId="325941294">
    <w:abstractNumId w:val="132"/>
  </w:num>
  <w:num w:numId="117" w16cid:durableId="1794521373">
    <w:abstractNumId w:val="85"/>
  </w:num>
  <w:num w:numId="118" w16cid:durableId="776410728">
    <w:abstractNumId w:val="111"/>
  </w:num>
  <w:num w:numId="119" w16cid:durableId="1496996309">
    <w:abstractNumId w:val="103"/>
  </w:num>
  <w:num w:numId="120" w16cid:durableId="159008665">
    <w:abstractNumId w:val="50"/>
  </w:num>
  <w:num w:numId="121" w16cid:durableId="1984701864">
    <w:abstractNumId w:val="22"/>
  </w:num>
  <w:num w:numId="122" w16cid:durableId="1251046510">
    <w:abstractNumId w:val="35"/>
  </w:num>
  <w:num w:numId="123" w16cid:durableId="1532839543">
    <w:abstractNumId w:val="2"/>
  </w:num>
  <w:num w:numId="124" w16cid:durableId="726800005">
    <w:abstractNumId w:val="150"/>
  </w:num>
  <w:num w:numId="125" w16cid:durableId="1728606620">
    <w:abstractNumId w:val="143"/>
  </w:num>
  <w:num w:numId="126" w16cid:durableId="1356419901">
    <w:abstractNumId w:val="80"/>
  </w:num>
  <w:num w:numId="127" w16cid:durableId="1828128557">
    <w:abstractNumId w:val="58"/>
  </w:num>
  <w:num w:numId="128" w16cid:durableId="800076152">
    <w:abstractNumId w:val="153"/>
  </w:num>
  <w:num w:numId="129" w16cid:durableId="1470633770">
    <w:abstractNumId w:val="114"/>
  </w:num>
  <w:num w:numId="130" w16cid:durableId="275799221">
    <w:abstractNumId w:val="42"/>
  </w:num>
  <w:num w:numId="131" w16cid:durableId="1473205748">
    <w:abstractNumId w:val="74"/>
  </w:num>
  <w:num w:numId="132" w16cid:durableId="1049453902">
    <w:abstractNumId w:val="47"/>
  </w:num>
  <w:num w:numId="133" w16cid:durableId="1864512024">
    <w:abstractNumId w:val="154"/>
  </w:num>
  <w:num w:numId="134" w16cid:durableId="1333022866">
    <w:abstractNumId w:val="92"/>
  </w:num>
  <w:num w:numId="135" w16cid:durableId="622539315">
    <w:abstractNumId w:val="30"/>
  </w:num>
  <w:num w:numId="136" w16cid:durableId="2099517889">
    <w:abstractNumId w:val="64"/>
  </w:num>
  <w:num w:numId="137" w16cid:durableId="96296717">
    <w:abstractNumId w:val="83"/>
  </w:num>
  <w:num w:numId="138" w16cid:durableId="1273971752">
    <w:abstractNumId w:val="7"/>
  </w:num>
  <w:num w:numId="139" w16cid:durableId="1605726272">
    <w:abstractNumId w:val="31"/>
  </w:num>
  <w:num w:numId="140" w16cid:durableId="45373153">
    <w:abstractNumId w:val="86"/>
  </w:num>
  <w:num w:numId="141" w16cid:durableId="2122262323">
    <w:abstractNumId w:val="34"/>
  </w:num>
  <w:num w:numId="142" w16cid:durableId="605121034">
    <w:abstractNumId w:val="125"/>
  </w:num>
  <w:num w:numId="143" w16cid:durableId="1707488353">
    <w:abstractNumId w:val="52"/>
  </w:num>
  <w:num w:numId="144" w16cid:durableId="754203702">
    <w:abstractNumId w:val="55"/>
  </w:num>
  <w:num w:numId="145" w16cid:durableId="45643064">
    <w:abstractNumId w:val="97"/>
  </w:num>
  <w:num w:numId="146" w16cid:durableId="1661539075">
    <w:abstractNumId w:val="12"/>
  </w:num>
  <w:num w:numId="147" w16cid:durableId="1577863400">
    <w:abstractNumId w:val="73"/>
  </w:num>
  <w:num w:numId="148" w16cid:durableId="1129669938">
    <w:abstractNumId w:val="144"/>
  </w:num>
  <w:num w:numId="149" w16cid:durableId="1280259421">
    <w:abstractNumId w:val="124"/>
  </w:num>
  <w:num w:numId="150" w16cid:durableId="1319455106">
    <w:abstractNumId w:val="93"/>
  </w:num>
  <w:num w:numId="151" w16cid:durableId="1863275088">
    <w:abstractNumId w:val="21"/>
  </w:num>
  <w:num w:numId="152" w16cid:durableId="1075935018">
    <w:abstractNumId w:val="119"/>
  </w:num>
  <w:num w:numId="153" w16cid:durableId="1481507767">
    <w:abstractNumId w:val="87"/>
  </w:num>
  <w:num w:numId="154" w16cid:durableId="423847298">
    <w:abstractNumId w:val="140"/>
  </w:num>
  <w:num w:numId="155" w16cid:durableId="615135438">
    <w:abstractNumId w:val="127"/>
  </w:num>
  <w:num w:numId="156" w16cid:durableId="1344015013">
    <w:abstractNumId w:val="3"/>
  </w:num>
  <w:num w:numId="157" w16cid:durableId="660352926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attachedTemplate r:id="rId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62E0"/>
    <w:rsid w:val="00011605"/>
    <w:rsid w:val="000145A8"/>
    <w:rsid w:val="0002025D"/>
    <w:rsid w:val="000239C1"/>
    <w:rsid w:val="00042633"/>
    <w:rsid w:val="00047EC3"/>
    <w:rsid w:val="000535F4"/>
    <w:rsid w:val="00057DEA"/>
    <w:rsid w:val="00060FA6"/>
    <w:rsid w:val="000647D2"/>
    <w:rsid w:val="00066C90"/>
    <w:rsid w:val="00076FD6"/>
    <w:rsid w:val="00081758"/>
    <w:rsid w:val="0008760E"/>
    <w:rsid w:val="000931AA"/>
    <w:rsid w:val="00096425"/>
    <w:rsid w:val="000A1FFB"/>
    <w:rsid w:val="000A2FA5"/>
    <w:rsid w:val="000A6CA7"/>
    <w:rsid w:val="000B0AB9"/>
    <w:rsid w:val="000B5CF2"/>
    <w:rsid w:val="000C147B"/>
    <w:rsid w:val="000C3C7A"/>
    <w:rsid w:val="000C7BE4"/>
    <w:rsid w:val="000D170B"/>
    <w:rsid w:val="000D3E0E"/>
    <w:rsid w:val="000D5025"/>
    <w:rsid w:val="000E4300"/>
    <w:rsid w:val="000E7602"/>
    <w:rsid w:val="000F7BC9"/>
    <w:rsid w:val="00104EB6"/>
    <w:rsid w:val="00104FCC"/>
    <w:rsid w:val="00105376"/>
    <w:rsid w:val="00107747"/>
    <w:rsid w:val="00120EB2"/>
    <w:rsid w:val="00122F3E"/>
    <w:rsid w:val="0012395A"/>
    <w:rsid w:val="00125702"/>
    <w:rsid w:val="0012599D"/>
    <w:rsid w:val="001264AC"/>
    <w:rsid w:val="001342D8"/>
    <w:rsid w:val="001360FF"/>
    <w:rsid w:val="00141A40"/>
    <w:rsid w:val="00183A2D"/>
    <w:rsid w:val="001853FA"/>
    <w:rsid w:val="00190E0F"/>
    <w:rsid w:val="001A4D73"/>
    <w:rsid w:val="001B227A"/>
    <w:rsid w:val="001D1159"/>
    <w:rsid w:val="001F47A0"/>
    <w:rsid w:val="00202AEE"/>
    <w:rsid w:val="00202F21"/>
    <w:rsid w:val="0020793F"/>
    <w:rsid w:val="00210C8B"/>
    <w:rsid w:val="00211951"/>
    <w:rsid w:val="00213E00"/>
    <w:rsid w:val="00251B89"/>
    <w:rsid w:val="00253C5B"/>
    <w:rsid w:val="00254CEA"/>
    <w:rsid w:val="0025616A"/>
    <w:rsid w:val="00256B0A"/>
    <w:rsid w:val="00274DCE"/>
    <w:rsid w:val="002A0605"/>
    <w:rsid w:val="002A4E47"/>
    <w:rsid w:val="002A551C"/>
    <w:rsid w:val="002B4FAA"/>
    <w:rsid w:val="002B6386"/>
    <w:rsid w:val="002C447B"/>
    <w:rsid w:val="002D55C9"/>
    <w:rsid w:val="002D5FC7"/>
    <w:rsid w:val="002F4A52"/>
    <w:rsid w:val="002F594A"/>
    <w:rsid w:val="003010E4"/>
    <w:rsid w:val="00315FC3"/>
    <w:rsid w:val="003228AA"/>
    <w:rsid w:val="00331145"/>
    <w:rsid w:val="00360FD8"/>
    <w:rsid w:val="003663F6"/>
    <w:rsid w:val="0037160E"/>
    <w:rsid w:val="0038114A"/>
    <w:rsid w:val="0038646C"/>
    <w:rsid w:val="003900A3"/>
    <w:rsid w:val="00395A4E"/>
    <w:rsid w:val="003B2D5A"/>
    <w:rsid w:val="003C4823"/>
    <w:rsid w:val="003C795F"/>
    <w:rsid w:val="003D09A8"/>
    <w:rsid w:val="003D7B4A"/>
    <w:rsid w:val="003F2147"/>
    <w:rsid w:val="003F23D1"/>
    <w:rsid w:val="004012C1"/>
    <w:rsid w:val="00403625"/>
    <w:rsid w:val="00415A23"/>
    <w:rsid w:val="0044111F"/>
    <w:rsid w:val="004429E5"/>
    <w:rsid w:val="00455DF3"/>
    <w:rsid w:val="004566C2"/>
    <w:rsid w:val="0046053D"/>
    <w:rsid w:val="00461A24"/>
    <w:rsid w:val="00462BF7"/>
    <w:rsid w:val="00464EA1"/>
    <w:rsid w:val="004670A5"/>
    <w:rsid w:val="00475507"/>
    <w:rsid w:val="00476EAB"/>
    <w:rsid w:val="004842F1"/>
    <w:rsid w:val="00486B9A"/>
    <w:rsid w:val="0049090F"/>
    <w:rsid w:val="00494A5C"/>
    <w:rsid w:val="004A0DFC"/>
    <w:rsid w:val="004A7902"/>
    <w:rsid w:val="004B5971"/>
    <w:rsid w:val="004B629B"/>
    <w:rsid w:val="004B71D0"/>
    <w:rsid w:val="004C1AAB"/>
    <w:rsid w:val="004C2670"/>
    <w:rsid w:val="004D0412"/>
    <w:rsid w:val="004D110A"/>
    <w:rsid w:val="004D1BFE"/>
    <w:rsid w:val="004D4E8F"/>
    <w:rsid w:val="004E0D51"/>
    <w:rsid w:val="004E7E8F"/>
    <w:rsid w:val="004F087B"/>
    <w:rsid w:val="004F5188"/>
    <w:rsid w:val="004F531A"/>
    <w:rsid w:val="00501F11"/>
    <w:rsid w:val="0050401D"/>
    <w:rsid w:val="00507190"/>
    <w:rsid w:val="00511AB1"/>
    <w:rsid w:val="005255D0"/>
    <w:rsid w:val="00527E76"/>
    <w:rsid w:val="00527FF4"/>
    <w:rsid w:val="005322D2"/>
    <w:rsid w:val="0053526F"/>
    <w:rsid w:val="0055338E"/>
    <w:rsid w:val="0055375A"/>
    <w:rsid w:val="0055464F"/>
    <w:rsid w:val="00554DB2"/>
    <w:rsid w:val="00562D84"/>
    <w:rsid w:val="005713C7"/>
    <w:rsid w:val="00571A45"/>
    <w:rsid w:val="0057294E"/>
    <w:rsid w:val="005810AD"/>
    <w:rsid w:val="00585F2C"/>
    <w:rsid w:val="00590630"/>
    <w:rsid w:val="005917ED"/>
    <w:rsid w:val="00594E63"/>
    <w:rsid w:val="005B7644"/>
    <w:rsid w:val="005D3166"/>
    <w:rsid w:val="005E74F1"/>
    <w:rsid w:val="005F435B"/>
    <w:rsid w:val="005F52E0"/>
    <w:rsid w:val="005F5EDE"/>
    <w:rsid w:val="006011F1"/>
    <w:rsid w:val="006042D8"/>
    <w:rsid w:val="006205B4"/>
    <w:rsid w:val="00620677"/>
    <w:rsid w:val="00620798"/>
    <w:rsid w:val="00621504"/>
    <w:rsid w:val="00625601"/>
    <w:rsid w:val="00634377"/>
    <w:rsid w:val="00635C8B"/>
    <w:rsid w:val="0064448A"/>
    <w:rsid w:val="00660DC4"/>
    <w:rsid w:val="00664DB3"/>
    <w:rsid w:val="00670C5A"/>
    <w:rsid w:val="00676F20"/>
    <w:rsid w:val="00684612"/>
    <w:rsid w:val="006860B8"/>
    <w:rsid w:val="00697693"/>
    <w:rsid w:val="006A5672"/>
    <w:rsid w:val="006A77C6"/>
    <w:rsid w:val="006B27FC"/>
    <w:rsid w:val="006C1B9C"/>
    <w:rsid w:val="006C3861"/>
    <w:rsid w:val="006C607D"/>
    <w:rsid w:val="006C79F7"/>
    <w:rsid w:val="006D2381"/>
    <w:rsid w:val="006D37FB"/>
    <w:rsid w:val="006D3BCA"/>
    <w:rsid w:val="006D62E0"/>
    <w:rsid w:val="006F650D"/>
    <w:rsid w:val="007037CD"/>
    <w:rsid w:val="00705581"/>
    <w:rsid w:val="007072B8"/>
    <w:rsid w:val="00715629"/>
    <w:rsid w:val="00716A5C"/>
    <w:rsid w:val="00721688"/>
    <w:rsid w:val="007236EE"/>
    <w:rsid w:val="00730067"/>
    <w:rsid w:val="00732F93"/>
    <w:rsid w:val="00734179"/>
    <w:rsid w:val="00750D0F"/>
    <w:rsid w:val="00752A02"/>
    <w:rsid w:val="0075394B"/>
    <w:rsid w:val="007611CA"/>
    <w:rsid w:val="007660AD"/>
    <w:rsid w:val="00767972"/>
    <w:rsid w:val="00770A9B"/>
    <w:rsid w:val="00781E2C"/>
    <w:rsid w:val="00783E05"/>
    <w:rsid w:val="0079262D"/>
    <w:rsid w:val="00793FA3"/>
    <w:rsid w:val="007A031F"/>
    <w:rsid w:val="007A58CA"/>
    <w:rsid w:val="007B27D3"/>
    <w:rsid w:val="007C67AE"/>
    <w:rsid w:val="007C7B00"/>
    <w:rsid w:val="007F318E"/>
    <w:rsid w:val="00801295"/>
    <w:rsid w:val="00801493"/>
    <w:rsid w:val="00805EDB"/>
    <w:rsid w:val="00816278"/>
    <w:rsid w:val="0081701E"/>
    <w:rsid w:val="0082056F"/>
    <w:rsid w:val="0082386B"/>
    <w:rsid w:val="008307D1"/>
    <w:rsid w:val="00833568"/>
    <w:rsid w:val="0083416D"/>
    <w:rsid w:val="0083677B"/>
    <w:rsid w:val="00840D8F"/>
    <w:rsid w:val="008630F5"/>
    <w:rsid w:val="00865D49"/>
    <w:rsid w:val="00871A84"/>
    <w:rsid w:val="00876D7E"/>
    <w:rsid w:val="0087719C"/>
    <w:rsid w:val="00894BC2"/>
    <w:rsid w:val="00897267"/>
    <w:rsid w:val="0089790E"/>
    <w:rsid w:val="008A54B7"/>
    <w:rsid w:val="008B0E6B"/>
    <w:rsid w:val="008B15F4"/>
    <w:rsid w:val="008B17CD"/>
    <w:rsid w:val="008B7363"/>
    <w:rsid w:val="008C153D"/>
    <w:rsid w:val="008C2BD9"/>
    <w:rsid w:val="008E5F38"/>
    <w:rsid w:val="008F78A3"/>
    <w:rsid w:val="0090053C"/>
    <w:rsid w:val="009137AF"/>
    <w:rsid w:val="009200F3"/>
    <w:rsid w:val="00922F7B"/>
    <w:rsid w:val="0092373F"/>
    <w:rsid w:val="00932EA4"/>
    <w:rsid w:val="009354BB"/>
    <w:rsid w:val="00935995"/>
    <w:rsid w:val="00935A3A"/>
    <w:rsid w:val="00935ED6"/>
    <w:rsid w:val="00937079"/>
    <w:rsid w:val="00942D92"/>
    <w:rsid w:val="0094475E"/>
    <w:rsid w:val="00946CC0"/>
    <w:rsid w:val="0094727D"/>
    <w:rsid w:val="00951948"/>
    <w:rsid w:val="00956801"/>
    <w:rsid w:val="00971E11"/>
    <w:rsid w:val="009751A0"/>
    <w:rsid w:val="009A2222"/>
    <w:rsid w:val="009B6890"/>
    <w:rsid w:val="009C1A17"/>
    <w:rsid w:val="009D0163"/>
    <w:rsid w:val="009D50F2"/>
    <w:rsid w:val="009D5182"/>
    <w:rsid w:val="009F0CC3"/>
    <w:rsid w:val="00A106E7"/>
    <w:rsid w:val="00A1224C"/>
    <w:rsid w:val="00A2311F"/>
    <w:rsid w:val="00A266A8"/>
    <w:rsid w:val="00A41C68"/>
    <w:rsid w:val="00A52486"/>
    <w:rsid w:val="00A72D7C"/>
    <w:rsid w:val="00A778C5"/>
    <w:rsid w:val="00A86B4B"/>
    <w:rsid w:val="00A8725B"/>
    <w:rsid w:val="00AA1B5E"/>
    <w:rsid w:val="00AA3702"/>
    <w:rsid w:val="00AA7E9B"/>
    <w:rsid w:val="00AB11B1"/>
    <w:rsid w:val="00AB1737"/>
    <w:rsid w:val="00AB676C"/>
    <w:rsid w:val="00AB6C80"/>
    <w:rsid w:val="00AC2088"/>
    <w:rsid w:val="00AD2820"/>
    <w:rsid w:val="00AD4E2C"/>
    <w:rsid w:val="00AE63D0"/>
    <w:rsid w:val="00AF26E1"/>
    <w:rsid w:val="00AF29E0"/>
    <w:rsid w:val="00AF2DAC"/>
    <w:rsid w:val="00AF35C2"/>
    <w:rsid w:val="00AF4C35"/>
    <w:rsid w:val="00AF5D38"/>
    <w:rsid w:val="00B05C6E"/>
    <w:rsid w:val="00B0769C"/>
    <w:rsid w:val="00B076A6"/>
    <w:rsid w:val="00B21F62"/>
    <w:rsid w:val="00B246C6"/>
    <w:rsid w:val="00B27FB9"/>
    <w:rsid w:val="00B331FD"/>
    <w:rsid w:val="00B358D1"/>
    <w:rsid w:val="00B42FE0"/>
    <w:rsid w:val="00B43E8A"/>
    <w:rsid w:val="00B451B3"/>
    <w:rsid w:val="00B46492"/>
    <w:rsid w:val="00B60348"/>
    <w:rsid w:val="00B66CAD"/>
    <w:rsid w:val="00B77D41"/>
    <w:rsid w:val="00B92CE4"/>
    <w:rsid w:val="00B954A0"/>
    <w:rsid w:val="00BB2DB2"/>
    <w:rsid w:val="00BC3301"/>
    <w:rsid w:val="00BC58D8"/>
    <w:rsid w:val="00BC6A63"/>
    <w:rsid w:val="00BC6D30"/>
    <w:rsid w:val="00BD0D60"/>
    <w:rsid w:val="00BD31F5"/>
    <w:rsid w:val="00BD6A1D"/>
    <w:rsid w:val="00BF18FB"/>
    <w:rsid w:val="00BF65E3"/>
    <w:rsid w:val="00C069A5"/>
    <w:rsid w:val="00C23AE5"/>
    <w:rsid w:val="00C26943"/>
    <w:rsid w:val="00C3064B"/>
    <w:rsid w:val="00C3210C"/>
    <w:rsid w:val="00C42878"/>
    <w:rsid w:val="00C44D8F"/>
    <w:rsid w:val="00C568A3"/>
    <w:rsid w:val="00C56D63"/>
    <w:rsid w:val="00C668DE"/>
    <w:rsid w:val="00C73017"/>
    <w:rsid w:val="00C76A1D"/>
    <w:rsid w:val="00C8063F"/>
    <w:rsid w:val="00C80882"/>
    <w:rsid w:val="00C87285"/>
    <w:rsid w:val="00C87823"/>
    <w:rsid w:val="00C93472"/>
    <w:rsid w:val="00C955D8"/>
    <w:rsid w:val="00CA04DE"/>
    <w:rsid w:val="00CA6FC6"/>
    <w:rsid w:val="00CC1CCC"/>
    <w:rsid w:val="00CD6BE7"/>
    <w:rsid w:val="00CE6CF0"/>
    <w:rsid w:val="00D163DA"/>
    <w:rsid w:val="00D20222"/>
    <w:rsid w:val="00D20392"/>
    <w:rsid w:val="00D20885"/>
    <w:rsid w:val="00D22656"/>
    <w:rsid w:val="00D373B0"/>
    <w:rsid w:val="00D429A7"/>
    <w:rsid w:val="00D51D88"/>
    <w:rsid w:val="00D649BA"/>
    <w:rsid w:val="00D65CB2"/>
    <w:rsid w:val="00D815FE"/>
    <w:rsid w:val="00D840CC"/>
    <w:rsid w:val="00DA0110"/>
    <w:rsid w:val="00DA6817"/>
    <w:rsid w:val="00DB1A50"/>
    <w:rsid w:val="00DB58EB"/>
    <w:rsid w:val="00DB7202"/>
    <w:rsid w:val="00DD6A5E"/>
    <w:rsid w:val="00DF6614"/>
    <w:rsid w:val="00E03095"/>
    <w:rsid w:val="00E0331F"/>
    <w:rsid w:val="00E11B1E"/>
    <w:rsid w:val="00E132E1"/>
    <w:rsid w:val="00E24F1B"/>
    <w:rsid w:val="00E26EA9"/>
    <w:rsid w:val="00E313A2"/>
    <w:rsid w:val="00E33099"/>
    <w:rsid w:val="00E337F2"/>
    <w:rsid w:val="00E36DF3"/>
    <w:rsid w:val="00E40FD1"/>
    <w:rsid w:val="00E41000"/>
    <w:rsid w:val="00E442B1"/>
    <w:rsid w:val="00E65D65"/>
    <w:rsid w:val="00E858FE"/>
    <w:rsid w:val="00E920FA"/>
    <w:rsid w:val="00E9760A"/>
    <w:rsid w:val="00EA4C7B"/>
    <w:rsid w:val="00EB1275"/>
    <w:rsid w:val="00EB3D32"/>
    <w:rsid w:val="00EB4002"/>
    <w:rsid w:val="00EE4C12"/>
    <w:rsid w:val="00EE5FB4"/>
    <w:rsid w:val="00EF24E4"/>
    <w:rsid w:val="00EF2977"/>
    <w:rsid w:val="00EF4D9B"/>
    <w:rsid w:val="00F00D90"/>
    <w:rsid w:val="00F12D66"/>
    <w:rsid w:val="00F1608A"/>
    <w:rsid w:val="00F27DC5"/>
    <w:rsid w:val="00F33A06"/>
    <w:rsid w:val="00F471EE"/>
    <w:rsid w:val="00F50CF1"/>
    <w:rsid w:val="00F56A70"/>
    <w:rsid w:val="00F60141"/>
    <w:rsid w:val="00F617C2"/>
    <w:rsid w:val="00F63C85"/>
    <w:rsid w:val="00F645F2"/>
    <w:rsid w:val="00F67DE7"/>
    <w:rsid w:val="00F71A84"/>
    <w:rsid w:val="00F72B33"/>
    <w:rsid w:val="00F75FD1"/>
    <w:rsid w:val="00F765A9"/>
    <w:rsid w:val="00F775A5"/>
    <w:rsid w:val="00F8280D"/>
    <w:rsid w:val="00F97C04"/>
    <w:rsid w:val="00FA2093"/>
    <w:rsid w:val="00FB5285"/>
    <w:rsid w:val="00FB622C"/>
    <w:rsid w:val="00FC349F"/>
    <w:rsid w:val="00FC4790"/>
    <w:rsid w:val="00FC4EA6"/>
    <w:rsid w:val="00FC5E27"/>
    <w:rsid w:val="00FC6EAD"/>
    <w:rsid w:val="00FD5D85"/>
    <w:rsid w:val="00FE2829"/>
    <w:rsid w:val="00FE5D88"/>
    <w:rsid w:val="00FF2572"/>
    <w:rsid w:val="00FF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68B18440"/>
  <w15:chartTrackingRefBased/>
  <w15:docId w15:val="{8639313E-4C3B-4C0D-9C87-0E0A4DB9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27-空行"/>
    <w:unhideWhenUsed/>
    <w:qFormat/>
    <w:rsid w:val="004C1AAB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next w:val="a"/>
    <w:link w:val="10"/>
    <w:uiPriority w:val="9"/>
    <w:qFormat/>
    <w:rsid w:val="006C3861"/>
    <w:pPr>
      <w:autoSpaceDE w:val="0"/>
      <w:autoSpaceDN w:val="0"/>
      <w:adjustRightInd w:val="0"/>
      <w:ind w:firstLineChars="200" w:firstLine="420"/>
      <w:outlineLvl w:val="0"/>
    </w:pPr>
    <w:rPr>
      <w:b/>
      <w:color w:val="000080"/>
      <w:sz w:val="21"/>
      <w:szCs w:val="21"/>
    </w:rPr>
  </w:style>
  <w:style w:type="paragraph" w:styleId="2">
    <w:name w:val="heading 2"/>
    <w:basedOn w:val="a"/>
    <w:link w:val="20"/>
    <w:uiPriority w:val="9"/>
    <w:qFormat/>
    <w:rsid w:val="006D62E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D62E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6D62E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-">
    <w:name w:val="11-论文封面中文标题"/>
    <w:link w:val="11-0"/>
    <w:qFormat/>
    <w:rsid w:val="006A77C6"/>
    <w:pPr>
      <w:tabs>
        <w:tab w:val="left" w:pos="377"/>
      </w:tabs>
      <w:snapToGrid w:val="0"/>
      <w:spacing w:line="300" w:lineRule="auto"/>
      <w:jc w:val="center"/>
    </w:pPr>
    <w:rPr>
      <w:rFonts w:ascii="华文细黑" w:eastAsia="华文细黑" w:hAnsi="华文细黑"/>
      <w:b/>
      <w:kern w:val="2"/>
      <w:sz w:val="44"/>
      <w:szCs w:val="44"/>
      <w:lang w:bidi="en-US"/>
    </w:rPr>
  </w:style>
  <w:style w:type="paragraph" w:customStyle="1" w:styleId="12-">
    <w:name w:val="12-论文封面英文标题"/>
    <w:link w:val="12-0"/>
    <w:rsid w:val="006A77C6"/>
    <w:pPr>
      <w:snapToGrid w:val="0"/>
      <w:spacing w:line="300" w:lineRule="auto"/>
      <w:jc w:val="center"/>
    </w:pPr>
    <w:rPr>
      <w:rFonts w:ascii="Times New Roman" w:eastAsia="宋体" w:hAnsi="Times New Roman"/>
      <w:b/>
      <w:noProof/>
      <w:color w:val="000000"/>
      <w:kern w:val="2"/>
      <w:sz w:val="32"/>
      <w:szCs w:val="32"/>
    </w:rPr>
  </w:style>
  <w:style w:type="character" w:customStyle="1" w:styleId="11-0">
    <w:name w:val="11-论文封面中文标题 字符"/>
    <w:link w:val="11-"/>
    <w:rsid w:val="006A77C6"/>
    <w:rPr>
      <w:rFonts w:ascii="华文细黑" w:eastAsia="华文细黑" w:hAnsi="华文细黑" w:cs="Times New Roman"/>
      <w:b/>
      <w:sz w:val="44"/>
      <w:szCs w:val="44"/>
      <w:lang w:bidi="en-US"/>
    </w:rPr>
  </w:style>
  <w:style w:type="character" w:customStyle="1" w:styleId="12-0">
    <w:name w:val="12-论文封面英文标题 字符"/>
    <w:link w:val="12-"/>
    <w:rsid w:val="006A77C6"/>
    <w:rPr>
      <w:rFonts w:ascii="Times New Roman" w:eastAsia="宋体" w:hAnsi="Times New Roman" w:cs="Times New Roman"/>
      <w:b/>
      <w:noProof/>
      <w:color w:val="000000"/>
      <w:sz w:val="32"/>
      <w:szCs w:val="32"/>
    </w:rPr>
  </w:style>
  <w:style w:type="table" w:styleId="a3">
    <w:name w:val="Table Grid"/>
    <w:basedOn w:val="a1"/>
    <w:rsid w:val="006A77C6"/>
    <w:pPr>
      <w:widowControl w:val="0"/>
      <w:jc w:val="both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-">
    <w:name w:val="13-封面基本信息"/>
    <w:link w:val="13-0"/>
    <w:qFormat/>
    <w:rsid w:val="006A77C6"/>
    <w:pPr>
      <w:jc w:val="center"/>
    </w:pPr>
    <w:rPr>
      <w:rFonts w:ascii="Times New Roman" w:eastAsia="宋体" w:hAnsi="Times New Roman"/>
      <w:kern w:val="2"/>
      <w:sz w:val="32"/>
      <w:szCs w:val="32"/>
    </w:rPr>
  </w:style>
  <w:style w:type="character" w:customStyle="1" w:styleId="13-0">
    <w:name w:val="13-封面基本信息 字符"/>
    <w:link w:val="13-"/>
    <w:rsid w:val="006A77C6"/>
    <w:rPr>
      <w:rFonts w:ascii="Times New Roman" w:eastAsia="宋体" w:hAnsi="Times New Roman" w:cs="Times New Roman"/>
      <w:sz w:val="32"/>
      <w:szCs w:val="32"/>
    </w:rPr>
  </w:style>
  <w:style w:type="paragraph" w:styleId="a4">
    <w:name w:val="footer"/>
    <w:basedOn w:val="a"/>
    <w:link w:val="a5"/>
    <w:uiPriority w:val="99"/>
    <w:rsid w:val="006A77C6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5">
    <w:name w:val="页脚 字符"/>
    <w:link w:val="a4"/>
    <w:uiPriority w:val="99"/>
    <w:rsid w:val="004C1AAB"/>
    <w:rPr>
      <w:rFonts w:ascii="Times New Roman" w:eastAsia="宋体" w:hAnsi="Times New Roman" w:cs="Times New Roman"/>
      <w:sz w:val="18"/>
      <w:szCs w:val="18"/>
    </w:rPr>
  </w:style>
  <w:style w:type="paragraph" w:customStyle="1" w:styleId="14-">
    <w:name w:val="14-封面日期格式"/>
    <w:link w:val="14-0"/>
    <w:qFormat/>
    <w:rsid w:val="006A77C6"/>
    <w:pPr>
      <w:jc w:val="center"/>
    </w:pPr>
    <w:rPr>
      <w:rFonts w:ascii="宋体" w:eastAsia="宋体" w:hAnsi="宋体"/>
      <w:sz w:val="32"/>
      <w:szCs w:val="32"/>
    </w:rPr>
  </w:style>
  <w:style w:type="paragraph" w:customStyle="1" w:styleId="05-">
    <w:name w:val="05-页眉格式"/>
    <w:basedOn w:val="a6"/>
    <w:link w:val="05-0"/>
    <w:qFormat/>
    <w:rsid w:val="006A77C6"/>
    <w:rPr>
      <w:rFonts w:ascii="Times New Roman" w:eastAsia="宋体" w:hAnsi="Times New Roman"/>
      <w:spacing w:val="10"/>
      <w:sz w:val="28"/>
      <w:szCs w:val="28"/>
    </w:rPr>
  </w:style>
  <w:style w:type="character" w:customStyle="1" w:styleId="14-0">
    <w:name w:val="14-封面日期格式 字符"/>
    <w:link w:val="14-"/>
    <w:rsid w:val="006A77C6"/>
    <w:rPr>
      <w:rFonts w:ascii="宋体" w:eastAsia="宋体" w:hAnsi="宋体" w:cs="Times New Roman"/>
      <w:kern w:val="0"/>
      <w:sz w:val="32"/>
      <w:szCs w:val="32"/>
    </w:rPr>
  </w:style>
  <w:style w:type="character" w:customStyle="1" w:styleId="05-0">
    <w:name w:val="05-页眉格式 字符"/>
    <w:link w:val="05-"/>
    <w:rsid w:val="006A77C6"/>
    <w:rPr>
      <w:rFonts w:ascii="Times New Roman" w:eastAsia="宋体" w:hAnsi="Times New Roman" w:cs="Times New Roman"/>
      <w:spacing w:val="10"/>
      <w:sz w:val="28"/>
      <w:szCs w:val="28"/>
    </w:rPr>
  </w:style>
  <w:style w:type="paragraph" w:styleId="a6">
    <w:name w:val="header"/>
    <w:basedOn w:val="a"/>
    <w:link w:val="a7"/>
    <w:uiPriority w:val="99"/>
    <w:semiHidden/>
    <w:rsid w:val="006A77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semiHidden/>
    <w:rsid w:val="004C1AAB"/>
    <w:rPr>
      <w:sz w:val="18"/>
      <w:szCs w:val="18"/>
    </w:rPr>
  </w:style>
  <w:style w:type="paragraph" w:customStyle="1" w:styleId="10-">
    <w:name w:val="10-封面论文类型"/>
    <w:basedOn w:val="a"/>
    <w:link w:val="10-0"/>
    <w:qFormat/>
    <w:rsid w:val="000F7BC9"/>
    <w:pPr>
      <w:jc w:val="center"/>
    </w:pPr>
    <w:rPr>
      <w:rFonts w:ascii="宋体" w:eastAsia="宋体" w:hAnsi="宋体"/>
      <w:b/>
      <w:spacing w:val="60"/>
      <w:kern w:val="44"/>
      <w:sz w:val="72"/>
      <w:szCs w:val="72"/>
    </w:rPr>
  </w:style>
  <w:style w:type="character" w:customStyle="1" w:styleId="10-0">
    <w:name w:val="10-封面论文类型 字符"/>
    <w:link w:val="10-"/>
    <w:rsid w:val="000F7BC9"/>
    <w:rPr>
      <w:rFonts w:ascii="宋体" w:eastAsia="宋体" w:hAnsi="宋体"/>
      <w:b/>
      <w:spacing w:val="60"/>
      <w:kern w:val="44"/>
      <w:sz w:val="72"/>
      <w:szCs w:val="72"/>
    </w:rPr>
  </w:style>
  <w:style w:type="paragraph" w:customStyle="1" w:styleId="15-">
    <w:name w:val="15-声明页标题"/>
    <w:basedOn w:val="a"/>
    <w:link w:val="15-0"/>
    <w:qFormat/>
    <w:rsid w:val="000535F4"/>
    <w:pPr>
      <w:widowControl/>
      <w:spacing w:beforeLines="100" w:before="312" w:afterLines="100" w:after="312"/>
      <w:jc w:val="center"/>
    </w:pPr>
    <w:rPr>
      <w:rFonts w:ascii="黑体" w:eastAsia="黑体" w:hAnsi="Times New Roman"/>
      <w:b/>
      <w:noProof/>
      <w:sz w:val="44"/>
      <w:szCs w:val="36"/>
    </w:rPr>
  </w:style>
  <w:style w:type="paragraph" w:customStyle="1" w:styleId="17-">
    <w:name w:val="17-声明页正文"/>
    <w:basedOn w:val="a"/>
    <w:link w:val="17-0"/>
    <w:qFormat/>
    <w:rsid w:val="00732F93"/>
    <w:pPr>
      <w:widowControl/>
      <w:snapToGrid w:val="0"/>
      <w:spacing w:line="300" w:lineRule="auto"/>
      <w:ind w:firstLineChars="200" w:firstLine="200"/>
    </w:pPr>
    <w:rPr>
      <w:rFonts w:ascii="宋体" w:eastAsia="宋体" w:hAnsi="宋体" w:cs="宋体"/>
      <w:sz w:val="30"/>
      <w:szCs w:val="20"/>
    </w:rPr>
  </w:style>
  <w:style w:type="character" w:customStyle="1" w:styleId="15-0">
    <w:name w:val="15-声明页标题 字符"/>
    <w:link w:val="15-"/>
    <w:rsid w:val="000535F4"/>
    <w:rPr>
      <w:rFonts w:ascii="黑体" w:eastAsia="黑体" w:hAnsi="Times New Roman" w:cs="Times New Roman"/>
      <w:b/>
      <w:noProof/>
      <w:sz w:val="44"/>
      <w:szCs w:val="36"/>
    </w:rPr>
  </w:style>
  <w:style w:type="paragraph" w:customStyle="1" w:styleId="16-">
    <w:name w:val="16-声明页签名"/>
    <w:basedOn w:val="a"/>
    <w:link w:val="16-0"/>
    <w:qFormat/>
    <w:rsid w:val="009D0163"/>
    <w:pPr>
      <w:widowControl/>
      <w:snapToGrid w:val="0"/>
      <w:spacing w:line="360" w:lineRule="auto"/>
      <w:ind w:firstLineChars="200" w:firstLine="600"/>
      <w:jc w:val="right"/>
    </w:pPr>
    <w:rPr>
      <w:rFonts w:ascii="宋体" w:eastAsia="宋体" w:hAnsi="宋体" w:cs="宋体"/>
      <w:sz w:val="30"/>
      <w:szCs w:val="20"/>
    </w:rPr>
  </w:style>
  <w:style w:type="character" w:customStyle="1" w:styleId="17-0">
    <w:name w:val="17-声明页正文 字符"/>
    <w:link w:val="17-"/>
    <w:rsid w:val="00732F93"/>
    <w:rPr>
      <w:rFonts w:ascii="宋体" w:eastAsia="宋体" w:hAnsi="宋体" w:cs="宋体"/>
      <w:sz w:val="30"/>
      <w:szCs w:val="20"/>
    </w:rPr>
  </w:style>
  <w:style w:type="paragraph" w:customStyle="1" w:styleId="19-">
    <w:name w:val="19-中文摘要关键词"/>
    <w:link w:val="19-0"/>
    <w:qFormat/>
    <w:rsid w:val="00CA04DE"/>
    <w:pPr>
      <w:spacing w:line="440" w:lineRule="exact"/>
      <w:jc w:val="both"/>
    </w:pPr>
    <w:rPr>
      <w:rFonts w:ascii="黑体" w:eastAsia="黑体" w:hAnsi="Times New Roman"/>
      <w:b/>
      <w:kern w:val="2"/>
      <w:sz w:val="24"/>
      <w:szCs w:val="24"/>
    </w:rPr>
  </w:style>
  <w:style w:type="character" w:customStyle="1" w:styleId="16-0">
    <w:name w:val="16-声明页签名 字符"/>
    <w:link w:val="16-"/>
    <w:rsid w:val="009D0163"/>
    <w:rPr>
      <w:rFonts w:ascii="宋体" w:eastAsia="宋体" w:hAnsi="宋体" w:cs="宋体"/>
      <w:sz w:val="30"/>
      <w:szCs w:val="20"/>
    </w:rPr>
  </w:style>
  <w:style w:type="character" w:customStyle="1" w:styleId="19-0">
    <w:name w:val="19-中文摘要关键词 字符"/>
    <w:link w:val="19-"/>
    <w:rsid w:val="00CA04DE"/>
    <w:rPr>
      <w:rFonts w:ascii="黑体" w:eastAsia="黑体" w:hAnsi="Times New Roman" w:cs="Times New Roman"/>
      <w:b/>
      <w:sz w:val="24"/>
      <w:szCs w:val="24"/>
    </w:rPr>
  </w:style>
  <w:style w:type="paragraph" w:customStyle="1" w:styleId="01-">
    <w:name w:val="01-正文"/>
    <w:link w:val="01-0"/>
    <w:qFormat/>
    <w:rsid w:val="00D51D88"/>
    <w:pPr>
      <w:autoSpaceDE w:val="0"/>
      <w:autoSpaceDN w:val="0"/>
      <w:adjustRightInd w:val="0"/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  <w:szCs w:val="24"/>
    </w:rPr>
  </w:style>
  <w:style w:type="character" w:customStyle="1" w:styleId="01-0">
    <w:name w:val="01-正文 字符"/>
    <w:link w:val="01-"/>
    <w:rsid w:val="00D51D88"/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18-">
    <w:name w:val="18-中文摘要标题"/>
    <w:next w:val="01-"/>
    <w:rsid w:val="002A0605"/>
    <w:pPr>
      <w:snapToGrid w:val="0"/>
      <w:spacing w:beforeLines="100" w:before="312" w:afterLines="100" w:after="312"/>
      <w:jc w:val="center"/>
    </w:pPr>
    <w:rPr>
      <w:rFonts w:ascii="黑体" w:eastAsia="黑体" w:hAnsi="Times New Roman"/>
      <w:b/>
      <w:bCs/>
      <w:kern w:val="2"/>
      <w:sz w:val="36"/>
      <w:szCs w:val="32"/>
    </w:rPr>
  </w:style>
  <w:style w:type="paragraph" w:customStyle="1" w:styleId="02-">
    <w:name w:val="02-一级标题"/>
    <w:link w:val="02-0"/>
    <w:qFormat/>
    <w:rsid w:val="00F75FD1"/>
    <w:pPr>
      <w:spacing w:beforeLines="50" w:before="50" w:afterLines="100" w:after="100" w:line="360" w:lineRule="auto"/>
      <w:jc w:val="center"/>
      <w:outlineLvl w:val="0"/>
    </w:pPr>
    <w:rPr>
      <w:rFonts w:ascii="黑体" w:eastAsia="黑体" w:hAnsi="Times New Roman"/>
      <w:b/>
      <w:bCs/>
      <w:kern w:val="44"/>
      <w:sz w:val="32"/>
      <w:szCs w:val="44"/>
    </w:rPr>
  </w:style>
  <w:style w:type="character" w:customStyle="1" w:styleId="10">
    <w:name w:val="标题 1 字符"/>
    <w:link w:val="1"/>
    <w:uiPriority w:val="9"/>
    <w:rsid w:val="004C1AAB"/>
    <w:rPr>
      <w:b/>
      <w:color w:val="000080"/>
      <w:kern w:val="0"/>
    </w:rPr>
  </w:style>
  <w:style w:type="paragraph" w:styleId="TOC1">
    <w:name w:val="toc 1"/>
    <w:basedOn w:val="a"/>
    <w:next w:val="a"/>
    <w:link w:val="TOC10"/>
    <w:autoRedefine/>
    <w:uiPriority w:val="39"/>
    <w:unhideWhenUsed/>
    <w:rsid w:val="00620798"/>
  </w:style>
  <w:style w:type="paragraph" w:customStyle="1" w:styleId="22-">
    <w:name w:val="22-英文摘要正文"/>
    <w:link w:val="22-0"/>
    <w:qFormat/>
    <w:rsid w:val="00D51D88"/>
    <w:pPr>
      <w:spacing w:line="440" w:lineRule="exact"/>
      <w:ind w:firstLineChars="200" w:firstLine="200"/>
      <w:jc w:val="both"/>
    </w:pPr>
    <w:rPr>
      <w:rFonts w:ascii="Times New Roman" w:eastAsia="Times New Roman" w:hAnsi="Times New Roman"/>
      <w:color w:val="000000"/>
      <w:kern w:val="2"/>
      <w:sz w:val="24"/>
      <w:szCs w:val="24"/>
    </w:rPr>
  </w:style>
  <w:style w:type="paragraph" w:customStyle="1" w:styleId="21-">
    <w:name w:val="21-英文摘要关键词"/>
    <w:link w:val="21-0"/>
    <w:qFormat/>
    <w:rsid w:val="002A0605"/>
    <w:pPr>
      <w:autoSpaceDE w:val="0"/>
      <w:autoSpaceDN w:val="0"/>
      <w:adjustRightInd w:val="0"/>
      <w:spacing w:line="440" w:lineRule="exact"/>
    </w:pPr>
    <w:rPr>
      <w:rFonts w:ascii="Times New Roman" w:eastAsia="宋体" w:hAnsi="Times New Roman"/>
      <w:b/>
      <w:bCs/>
      <w:sz w:val="24"/>
      <w:szCs w:val="24"/>
    </w:rPr>
  </w:style>
  <w:style w:type="character" w:customStyle="1" w:styleId="22-0">
    <w:name w:val="22-英文摘要正文 字符"/>
    <w:link w:val="22-"/>
    <w:rsid w:val="00D51D88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1-0">
    <w:name w:val="21-英文摘要关键词 字符"/>
    <w:link w:val="21-"/>
    <w:rsid w:val="002A0605"/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20-">
    <w:name w:val="20-英文摘要标题"/>
    <w:link w:val="20-0"/>
    <w:qFormat/>
    <w:rsid w:val="00590630"/>
    <w:pPr>
      <w:spacing w:beforeLines="100" w:before="100" w:afterLines="100" w:after="100" w:line="360" w:lineRule="auto"/>
      <w:jc w:val="center"/>
    </w:pPr>
    <w:rPr>
      <w:rFonts w:ascii="Times New Roman" w:eastAsia="黑体" w:hAnsi="Times New Roman"/>
      <w:b/>
      <w:kern w:val="2"/>
      <w:sz w:val="32"/>
      <w:szCs w:val="21"/>
    </w:rPr>
  </w:style>
  <w:style w:type="character" w:styleId="a8">
    <w:name w:val="Hyperlink"/>
    <w:uiPriority w:val="99"/>
    <w:rsid w:val="004429E5"/>
    <w:rPr>
      <w:rFonts w:ascii="Tahoma" w:hAnsi="Tahoma" w:cs="Tahoma" w:hint="default"/>
      <w:strike w:val="0"/>
      <w:dstrike w:val="0"/>
      <w:color w:val="0000FF"/>
      <w:u w:val="none"/>
      <w:effect w:val="none"/>
    </w:rPr>
  </w:style>
  <w:style w:type="character" w:customStyle="1" w:styleId="20-0">
    <w:name w:val="20-英文摘要标题 字符"/>
    <w:link w:val="20-"/>
    <w:rsid w:val="00590630"/>
    <w:rPr>
      <w:rFonts w:ascii="Times New Roman" w:eastAsia="黑体" w:hAnsi="Times New Roman"/>
      <w:b/>
      <w:sz w:val="32"/>
    </w:rPr>
  </w:style>
  <w:style w:type="paragraph" w:customStyle="1" w:styleId="23-">
    <w:name w:val="23-目录标题"/>
    <w:rsid w:val="004B5971"/>
    <w:pPr>
      <w:spacing w:beforeLines="150" w:before="150" w:afterLines="100" w:after="100" w:line="300" w:lineRule="auto"/>
      <w:jc w:val="center"/>
    </w:pPr>
    <w:rPr>
      <w:rFonts w:ascii="黑体" w:eastAsia="黑体" w:hAnsi="宋体" w:cs="宋体"/>
      <w:noProof/>
      <w:kern w:val="2"/>
      <w:sz w:val="32"/>
    </w:rPr>
  </w:style>
  <w:style w:type="paragraph" w:customStyle="1" w:styleId="03-">
    <w:name w:val="03-二级标题"/>
    <w:link w:val="03-0"/>
    <w:qFormat/>
    <w:rsid w:val="00D51D88"/>
    <w:pPr>
      <w:spacing w:beforeLines="50" w:before="50" w:line="360" w:lineRule="auto"/>
      <w:jc w:val="both"/>
      <w:outlineLvl w:val="1"/>
    </w:pPr>
    <w:rPr>
      <w:rFonts w:ascii="黑体" w:eastAsia="黑体" w:hAnsi="Times New Roman"/>
      <w:b/>
      <w:bCs/>
      <w:kern w:val="2"/>
      <w:sz w:val="28"/>
      <w:szCs w:val="28"/>
    </w:rPr>
  </w:style>
  <w:style w:type="paragraph" w:customStyle="1" w:styleId="24-">
    <w:name w:val="24-一级目录"/>
    <w:basedOn w:val="TOC1"/>
    <w:link w:val="24-0"/>
    <w:qFormat/>
    <w:rsid w:val="009B6890"/>
    <w:pPr>
      <w:tabs>
        <w:tab w:val="right" w:leader="dot" w:pos="8721"/>
      </w:tabs>
      <w:spacing w:line="440" w:lineRule="exact"/>
      <w:jc w:val="left"/>
    </w:pPr>
    <w:rPr>
      <w:rFonts w:ascii="宋体" w:eastAsia="宋体" w:hAnsi="Times New Roman" w:cs="宋体"/>
      <w:noProof/>
      <w:kern w:val="44"/>
      <w:sz w:val="24"/>
      <w:szCs w:val="20"/>
    </w:rPr>
  </w:style>
  <w:style w:type="character" w:customStyle="1" w:styleId="TOC10">
    <w:name w:val="TOC 1 字符"/>
    <w:basedOn w:val="a0"/>
    <w:link w:val="TOC1"/>
    <w:uiPriority w:val="39"/>
    <w:semiHidden/>
    <w:rsid w:val="00F71A84"/>
  </w:style>
  <w:style w:type="character" w:customStyle="1" w:styleId="02-0">
    <w:name w:val="02-一级标题 字符"/>
    <w:link w:val="02-"/>
    <w:rsid w:val="00F75FD1"/>
    <w:rPr>
      <w:rFonts w:ascii="黑体" w:eastAsia="黑体" w:hAnsi="Times New Roman" w:cs="Times New Roman"/>
      <w:b/>
      <w:bCs/>
      <w:kern w:val="44"/>
      <w:sz w:val="32"/>
      <w:szCs w:val="44"/>
    </w:rPr>
  </w:style>
  <w:style w:type="paragraph" w:customStyle="1" w:styleId="04-">
    <w:name w:val="04-三级标题"/>
    <w:link w:val="04-0"/>
    <w:qFormat/>
    <w:rsid w:val="00D51D88"/>
    <w:pPr>
      <w:spacing w:beforeLines="50" w:before="50" w:line="360" w:lineRule="auto"/>
      <w:jc w:val="both"/>
      <w:outlineLvl w:val="2"/>
    </w:pPr>
    <w:rPr>
      <w:rFonts w:ascii="黑体" w:eastAsia="黑体" w:hAnsi="Times New Roman"/>
      <w:b/>
      <w:bCs/>
      <w:kern w:val="2"/>
      <w:sz w:val="24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F71A84"/>
    <w:pPr>
      <w:ind w:leftChars="200" w:left="420"/>
    </w:pPr>
  </w:style>
  <w:style w:type="paragraph" w:customStyle="1" w:styleId="25-">
    <w:name w:val="25-二级目录"/>
    <w:basedOn w:val="TOC2"/>
    <w:link w:val="25-0"/>
    <w:qFormat/>
    <w:rsid w:val="002A0605"/>
    <w:pPr>
      <w:tabs>
        <w:tab w:val="right" w:leader="dot" w:pos="8834"/>
      </w:tabs>
      <w:spacing w:line="440" w:lineRule="exact"/>
      <w:ind w:leftChars="0" w:left="0" w:firstLineChars="200" w:firstLine="200"/>
    </w:pPr>
    <w:rPr>
      <w:rFonts w:ascii="宋体" w:eastAsia="宋体" w:hAnsi="Times New Roman"/>
      <w:bCs/>
      <w:noProof/>
      <w:sz w:val="24"/>
      <w:szCs w:val="24"/>
    </w:rPr>
  </w:style>
  <w:style w:type="character" w:customStyle="1" w:styleId="24-0">
    <w:name w:val="24-一级目录 字符"/>
    <w:link w:val="24-"/>
    <w:rsid w:val="009B6890"/>
    <w:rPr>
      <w:rFonts w:ascii="宋体" w:eastAsia="宋体" w:hAnsi="Times New Roman" w:cs="宋体"/>
      <w:noProof/>
      <w:kern w:val="44"/>
      <w:sz w:val="24"/>
      <w:szCs w:val="20"/>
    </w:rPr>
  </w:style>
  <w:style w:type="paragraph" w:customStyle="1" w:styleId="26-">
    <w:name w:val="26-三级目录"/>
    <w:basedOn w:val="TOC3"/>
    <w:link w:val="26-0"/>
    <w:qFormat/>
    <w:rsid w:val="002A0605"/>
    <w:pPr>
      <w:tabs>
        <w:tab w:val="right" w:leader="dot" w:pos="8834"/>
      </w:tabs>
      <w:adjustRightInd w:val="0"/>
      <w:snapToGrid w:val="0"/>
      <w:spacing w:line="440" w:lineRule="exact"/>
      <w:ind w:leftChars="0" w:left="0" w:firstLineChars="400" w:firstLine="400"/>
    </w:pPr>
    <w:rPr>
      <w:rFonts w:ascii="宋体" w:eastAsia="宋体" w:hAnsi="Times New Roman"/>
      <w:noProof/>
      <w:sz w:val="24"/>
      <w:szCs w:val="24"/>
    </w:rPr>
  </w:style>
  <w:style w:type="character" w:customStyle="1" w:styleId="25-0">
    <w:name w:val="25-二级目录 字符"/>
    <w:link w:val="25-"/>
    <w:rsid w:val="002A0605"/>
    <w:rPr>
      <w:rFonts w:ascii="宋体" w:eastAsia="宋体" w:hAnsi="Times New Roman" w:cs="Times New Roman"/>
      <w:bCs/>
      <w:noProof/>
      <w:sz w:val="24"/>
      <w:szCs w:val="24"/>
    </w:rPr>
  </w:style>
  <w:style w:type="character" w:customStyle="1" w:styleId="26-0">
    <w:name w:val="26-三级目录 字符"/>
    <w:link w:val="26-"/>
    <w:rsid w:val="002A0605"/>
    <w:rPr>
      <w:rFonts w:ascii="宋体" w:eastAsia="宋体" w:hAnsi="Times New Roman" w:cs="Times New Roman"/>
      <w:noProof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F71A84"/>
    <w:pPr>
      <w:ind w:leftChars="400" w:left="840"/>
    </w:pPr>
  </w:style>
  <w:style w:type="character" w:customStyle="1" w:styleId="03-0">
    <w:name w:val="03-二级标题 字符"/>
    <w:link w:val="03-"/>
    <w:rsid w:val="00D51D88"/>
    <w:rPr>
      <w:rFonts w:ascii="黑体" w:eastAsia="黑体" w:hAnsi="Times New Roman" w:cs="Times New Roman"/>
      <w:b/>
      <w:bCs/>
      <w:sz w:val="28"/>
      <w:szCs w:val="28"/>
    </w:rPr>
  </w:style>
  <w:style w:type="character" w:customStyle="1" w:styleId="04-0">
    <w:name w:val="04-三级标题 字符"/>
    <w:link w:val="04-"/>
    <w:rsid w:val="00D51D88"/>
    <w:rPr>
      <w:rFonts w:ascii="黑体" w:eastAsia="黑体" w:hAnsi="Times New Roman" w:cs="Times New Roman"/>
      <w:b/>
      <w:bCs/>
      <w:sz w:val="24"/>
      <w:szCs w:val="24"/>
    </w:rPr>
  </w:style>
  <w:style w:type="paragraph" w:customStyle="1" w:styleId="07-">
    <w:name w:val="07-图题&amp;表题"/>
    <w:link w:val="07-0"/>
    <w:qFormat/>
    <w:rsid w:val="003228AA"/>
    <w:pPr>
      <w:spacing w:line="300" w:lineRule="auto"/>
      <w:jc w:val="center"/>
    </w:pPr>
    <w:rPr>
      <w:rFonts w:ascii="宋体" w:eastAsia="宋体" w:hAnsi="宋体"/>
      <w:color w:val="000000"/>
      <w:kern w:val="2"/>
      <w:sz w:val="21"/>
      <w:szCs w:val="21"/>
    </w:rPr>
  </w:style>
  <w:style w:type="paragraph" w:customStyle="1" w:styleId="07-1">
    <w:name w:val="07-表格内文字"/>
    <w:basedOn w:val="a"/>
    <w:link w:val="07-2"/>
    <w:qFormat/>
    <w:rsid w:val="003228AA"/>
    <w:pPr>
      <w:tabs>
        <w:tab w:val="left" w:pos="377"/>
      </w:tabs>
      <w:jc w:val="center"/>
    </w:pPr>
    <w:rPr>
      <w:rFonts w:ascii="宋体" w:eastAsia="宋体" w:hAnsi="宋体"/>
      <w:szCs w:val="24"/>
    </w:rPr>
  </w:style>
  <w:style w:type="character" w:customStyle="1" w:styleId="07-0">
    <w:name w:val="07-图题&amp;表题 字符"/>
    <w:link w:val="07-"/>
    <w:rsid w:val="003228AA"/>
    <w:rPr>
      <w:rFonts w:ascii="宋体" w:eastAsia="宋体" w:hAnsi="宋体" w:cs="Times New Roman"/>
      <w:color w:val="000000"/>
      <w:szCs w:val="21"/>
    </w:rPr>
  </w:style>
  <w:style w:type="paragraph" w:customStyle="1" w:styleId="09-">
    <w:name w:val="09-结论&amp;参考文献&amp;附录&amp;致谢标题"/>
    <w:link w:val="09-0"/>
    <w:qFormat/>
    <w:rsid w:val="003228AA"/>
    <w:pPr>
      <w:snapToGrid w:val="0"/>
      <w:spacing w:afterLines="100" w:after="100"/>
      <w:jc w:val="center"/>
      <w:outlineLvl w:val="0"/>
    </w:pPr>
    <w:rPr>
      <w:rFonts w:ascii="黑体" w:eastAsia="黑体" w:hAnsi="Times New Roman"/>
      <w:kern w:val="2"/>
      <w:sz w:val="32"/>
      <w:szCs w:val="32"/>
    </w:rPr>
  </w:style>
  <w:style w:type="character" w:customStyle="1" w:styleId="07-2">
    <w:name w:val="07-表格内文字 字符"/>
    <w:link w:val="07-1"/>
    <w:rsid w:val="003228AA"/>
    <w:rPr>
      <w:rFonts w:ascii="宋体" w:eastAsia="宋体" w:hAnsi="宋体" w:cs="Times New Roman"/>
      <w:szCs w:val="24"/>
    </w:rPr>
  </w:style>
  <w:style w:type="character" w:customStyle="1" w:styleId="09-0">
    <w:name w:val="09-结论&amp;参考文献&amp;附录&amp;致谢标题 字符"/>
    <w:link w:val="09-"/>
    <w:rsid w:val="003228AA"/>
    <w:rPr>
      <w:rFonts w:ascii="黑体" w:eastAsia="黑体" w:hAnsi="Times New Roman" w:cs="Times New Roman"/>
      <w:sz w:val="32"/>
      <w:szCs w:val="32"/>
    </w:rPr>
  </w:style>
  <w:style w:type="paragraph" w:customStyle="1" w:styleId="27-">
    <w:name w:val="27-参考文献正文"/>
    <w:link w:val="27-0"/>
    <w:qFormat/>
    <w:rsid w:val="00D51D88"/>
    <w:pPr>
      <w:autoSpaceDE w:val="0"/>
      <w:autoSpaceDN w:val="0"/>
      <w:adjustRightInd w:val="0"/>
      <w:jc w:val="both"/>
    </w:pPr>
    <w:rPr>
      <w:rFonts w:ascii="Times New Roman" w:eastAsia="宋体" w:hAnsi="Times New Roman"/>
      <w:sz w:val="21"/>
      <w:szCs w:val="21"/>
    </w:rPr>
  </w:style>
  <w:style w:type="character" w:customStyle="1" w:styleId="27-0">
    <w:name w:val="27-参考文献正文 字符"/>
    <w:link w:val="27-"/>
    <w:rsid w:val="00D51D88"/>
    <w:rPr>
      <w:rFonts w:ascii="Times New Roman" w:eastAsia="宋体" w:hAnsi="Times New Roman" w:cs="Times New Roman"/>
      <w:kern w:val="0"/>
    </w:rPr>
  </w:style>
  <w:style w:type="paragraph" w:customStyle="1" w:styleId="06-">
    <w:name w:val="06-页脚"/>
    <w:basedOn w:val="a4"/>
    <w:link w:val="06-0"/>
    <w:qFormat/>
    <w:rsid w:val="0044111F"/>
    <w:pPr>
      <w:jc w:val="center"/>
    </w:pPr>
    <w:rPr>
      <w:rFonts w:ascii="宋体" w:hAnsi="宋体"/>
      <w:sz w:val="21"/>
      <w:szCs w:val="21"/>
    </w:rPr>
  </w:style>
  <w:style w:type="paragraph" w:customStyle="1" w:styleId="28-">
    <w:name w:val="28-空行"/>
    <w:link w:val="28-0"/>
    <w:qFormat/>
    <w:rsid w:val="003D7B4A"/>
    <w:rPr>
      <w:rFonts w:ascii="Times New Roman" w:eastAsia="宋体" w:hAnsi="Times New Roman"/>
      <w:kern w:val="2"/>
      <w:sz w:val="21"/>
      <w:szCs w:val="21"/>
    </w:rPr>
  </w:style>
  <w:style w:type="character" w:customStyle="1" w:styleId="06-0">
    <w:name w:val="06-页脚 字符"/>
    <w:link w:val="06-"/>
    <w:rsid w:val="0044111F"/>
    <w:rPr>
      <w:rFonts w:ascii="宋体" w:eastAsia="宋体" w:hAnsi="宋体" w:cs="Times New Roman"/>
      <w:sz w:val="18"/>
      <w:szCs w:val="18"/>
    </w:rPr>
  </w:style>
  <w:style w:type="character" w:customStyle="1" w:styleId="28-0">
    <w:name w:val="28-空行 字符"/>
    <w:link w:val="28-"/>
    <w:rsid w:val="003D7B4A"/>
    <w:rPr>
      <w:rFonts w:ascii="Times New Roman" w:eastAsia="宋体" w:hAnsi="Times New Roman"/>
    </w:rPr>
  </w:style>
  <w:style w:type="paragraph" w:customStyle="1" w:styleId="08-">
    <w:name w:val="08-公式"/>
    <w:next w:val="01-"/>
    <w:qFormat/>
    <w:rsid w:val="00254CEA"/>
    <w:pPr>
      <w:tabs>
        <w:tab w:val="center" w:pos="3990"/>
        <w:tab w:val="right" w:pos="7980"/>
      </w:tabs>
      <w:textAlignment w:val="center"/>
    </w:pPr>
    <w:rPr>
      <w:rFonts w:ascii="Times New Roman" w:eastAsia="宋体" w:hAnsi="Times New Roman"/>
      <w:bCs/>
      <w:kern w:val="2"/>
      <w:sz w:val="21"/>
      <w:szCs w:val="21"/>
    </w:rPr>
  </w:style>
  <w:style w:type="character" w:styleId="a9">
    <w:name w:val="Unresolved Mention"/>
    <w:uiPriority w:val="99"/>
    <w:semiHidden/>
    <w:unhideWhenUsed/>
    <w:rsid w:val="00B66CAD"/>
    <w:rPr>
      <w:color w:val="605E5C"/>
      <w:shd w:val="clear" w:color="auto" w:fill="E1DFDD"/>
    </w:rPr>
  </w:style>
  <w:style w:type="paragraph" w:styleId="aa">
    <w:name w:val="caption"/>
    <w:basedOn w:val="a"/>
    <w:next w:val="a"/>
    <w:uiPriority w:val="35"/>
    <w:unhideWhenUsed/>
    <w:qFormat/>
    <w:rsid w:val="00AF29E0"/>
    <w:rPr>
      <w:rFonts w:ascii="等线 Light" w:eastAsia="黑体" w:hAnsi="等线 Light"/>
      <w:sz w:val="20"/>
      <w:szCs w:val="20"/>
    </w:rPr>
  </w:style>
  <w:style w:type="character" w:styleId="ab">
    <w:name w:val="FollowedHyperlink"/>
    <w:uiPriority w:val="99"/>
    <w:semiHidden/>
    <w:unhideWhenUsed/>
    <w:rsid w:val="00060FA6"/>
    <w:rPr>
      <w:color w:val="954F72"/>
      <w:u w:val="single"/>
    </w:rPr>
  </w:style>
  <w:style w:type="table" w:customStyle="1" w:styleId="ac">
    <w:name w:val="三线表"/>
    <w:basedOn w:val="a1"/>
    <w:uiPriority w:val="99"/>
    <w:rsid w:val="00360FD8"/>
    <w:rPr>
      <w:rFonts w:eastAsia="等线 Light"/>
    </w:rPr>
    <w:tblPr>
      <w:tblBorders>
        <w:top w:val="single" w:sz="8" w:space="0" w:color="000000"/>
        <w:bottom w:val="single" w:sz="8" w:space="0" w:color="000000"/>
      </w:tblBorders>
    </w:tblPr>
  </w:style>
  <w:style w:type="character" w:customStyle="1" w:styleId="20">
    <w:name w:val="标题 2 字符"/>
    <w:link w:val="2"/>
    <w:uiPriority w:val="9"/>
    <w:rsid w:val="006D62E0"/>
    <w:rPr>
      <w:rFonts w:ascii="宋体" w:eastAsia="宋体" w:hAnsi="宋体" w:cs="宋体"/>
      <w:b/>
      <w:bCs/>
      <w:sz w:val="36"/>
      <w:szCs w:val="36"/>
    </w:rPr>
  </w:style>
  <w:style w:type="character" w:customStyle="1" w:styleId="30">
    <w:name w:val="标题 3 字符"/>
    <w:link w:val="3"/>
    <w:uiPriority w:val="9"/>
    <w:rsid w:val="006D62E0"/>
    <w:rPr>
      <w:rFonts w:ascii="宋体" w:eastAsia="宋体" w:hAnsi="宋体" w:cs="宋体"/>
      <w:b/>
      <w:bCs/>
      <w:sz w:val="27"/>
      <w:szCs w:val="27"/>
    </w:rPr>
  </w:style>
  <w:style w:type="character" w:customStyle="1" w:styleId="40">
    <w:name w:val="标题 4 字符"/>
    <w:link w:val="4"/>
    <w:uiPriority w:val="9"/>
    <w:rsid w:val="006D62E0"/>
    <w:rPr>
      <w:rFonts w:ascii="宋体" w:eastAsia="宋体" w:hAnsi="宋体" w:cs="宋体"/>
      <w:b/>
      <w:bCs/>
      <w:sz w:val="24"/>
      <w:szCs w:val="24"/>
    </w:rPr>
  </w:style>
  <w:style w:type="paragraph" w:customStyle="1" w:styleId="msonormal0">
    <w:name w:val="msonormal"/>
    <w:basedOn w:val="a"/>
    <w:rsid w:val="006D62E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de-line">
    <w:name w:val="code-line"/>
    <w:basedOn w:val="a"/>
    <w:rsid w:val="006D62E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Strong"/>
    <w:uiPriority w:val="22"/>
    <w:qFormat/>
    <w:rsid w:val="006D62E0"/>
    <w:rPr>
      <w:b/>
      <w:bCs/>
    </w:rPr>
  </w:style>
  <w:style w:type="character" w:styleId="HTML">
    <w:name w:val="HTML Code"/>
    <w:uiPriority w:val="99"/>
    <w:semiHidden/>
    <w:unhideWhenUsed/>
    <w:rsid w:val="006D62E0"/>
    <w:rPr>
      <w:rFonts w:ascii="宋体" w:eastAsia="宋体" w:hAnsi="宋体" w:cs="宋体"/>
      <w:sz w:val="24"/>
      <w:szCs w:val="24"/>
    </w:rPr>
  </w:style>
  <w:style w:type="paragraph" w:styleId="ae">
    <w:name w:val="No Spacing"/>
    <w:link w:val="af"/>
    <w:uiPriority w:val="1"/>
    <w:qFormat/>
    <w:rsid w:val="00E26EA9"/>
    <w:rPr>
      <w:sz w:val="22"/>
      <w:szCs w:val="22"/>
    </w:rPr>
  </w:style>
  <w:style w:type="character" w:customStyle="1" w:styleId="af">
    <w:name w:val="无间隔 字符"/>
    <w:link w:val="ae"/>
    <w:uiPriority w:val="1"/>
    <w:rsid w:val="00E26EA9"/>
    <w:rPr>
      <w:sz w:val="22"/>
      <w:szCs w:val="22"/>
    </w:rPr>
  </w:style>
  <w:style w:type="table" w:styleId="21">
    <w:name w:val="Plain Table 2"/>
    <w:basedOn w:val="a1"/>
    <w:uiPriority w:val="42"/>
    <w:rsid w:val="005255D0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B331FD"/>
    <w:pPr>
      <w:keepNext/>
      <w:keepLines/>
      <w:autoSpaceDE/>
      <w:autoSpaceDN/>
      <w:adjustRightInd/>
      <w:spacing w:before="240" w:line="259" w:lineRule="auto"/>
      <w:ind w:firstLineChars="0" w:firstLine="0"/>
      <w:outlineLvl w:val="9"/>
    </w:pPr>
    <w:rPr>
      <w:rFonts w:ascii="等线 Light" w:eastAsia="等线 Light" w:hAnsi="等线 Light"/>
      <w:b w:val="0"/>
      <w:color w:val="2F5496"/>
      <w:sz w:val="32"/>
      <w:szCs w:val="32"/>
    </w:rPr>
  </w:style>
  <w:style w:type="table" w:styleId="af0">
    <w:name w:val="Grid Table Light"/>
    <w:basedOn w:val="a1"/>
    <w:uiPriority w:val="40"/>
    <w:rsid w:val="000E7602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TOC4">
    <w:name w:val="toc 4"/>
    <w:basedOn w:val="a"/>
    <w:next w:val="a"/>
    <w:autoRedefine/>
    <w:uiPriority w:val="39"/>
    <w:unhideWhenUsed/>
    <w:rsid w:val="0082386B"/>
    <w:pPr>
      <w:spacing w:after="160" w:line="278" w:lineRule="auto"/>
      <w:ind w:leftChars="600" w:left="1260"/>
      <w:jc w:val="left"/>
    </w:pPr>
    <w:rPr>
      <w:sz w:val="22"/>
      <w:szCs w:val="24"/>
    </w:rPr>
  </w:style>
  <w:style w:type="paragraph" w:styleId="TOC5">
    <w:name w:val="toc 5"/>
    <w:basedOn w:val="a"/>
    <w:next w:val="a"/>
    <w:autoRedefine/>
    <w:uiPriority w:val="39"/>
    <w:unhideWhenUsed/>
    <w:rsid w:val="0082386B"/>
    <w:pPr>
      <w:spacing w:after="160" w:line="278" w:lineRule="auto"/>
      <w:ind w:leftChars="800" w:left="1680"/>
      <w:jc w:val="left"/>
    </w:pPr>
    <w:rPr>
      <w:sz w:val="22"/>
      <w:szCs w:val="24"/>
    </w:rPr>
  </w:style>
  <w:style w:type="paragraph" w:styleId="TOC6">
    <w:name w:val="toc 6"/>
    <w:basedOn w:val="a"/>
    <w:next w:val="a"/>
    <w:autoRedefine/>
    <w:uiPriority w:val="39"/>
    <w:unhideWhenUsed/>
    <w:rsid w:val="0082386B"/>
    <w:pPr>
      <w:spacing w:after="160" w:line="278" w:lineRule="auto"/>
      <w:ind w:leftChars="1000" w:left="2100"/>
      <w:jc w:val="left"/>
    </w:pPr>
    <w:rPr>
      <w:sz w:val="22"/>
      <w:szCs w:val="24"/>
    </w:rPr>
  </w:style>
  <w:style w:type="paragraph" w:styleId="TOC7">
    <w:name w:val="toc 7"/>
    <w:basedOn w:val="a"/>
    <w:next w:val="a"/>
    <w:autoRedefine/>
    <w:uiPriority w:val="39"/>
    <w:unhideWhenUsed/>
    <w:rsid w:val="0082386B"/>
    <w:pPr>
      <w:spacing w:after="160" w:line="278" w:lineRule="auto"/>
      <w:ind w:leftChars="1200" w:left="2520"/>
      <w:jc w:val="left"/>
    </w:pPr>
    <w:rPr>
      <w:sz w:val="22"/>
      <w:szCs w:val="24"/>
    </w:rPr>
  </w:style>
  <w:style w:type="paragraph" w:styleId="TOC8">
    <w:name w:val="toc 8"/>
    <w:basedOn w:val="a"/>
    <w:next w:val="a"/>
    <w:autoRedefine/>
    <w:uiPriority w:val="39"/>
    <w:unhideWhenUsed/>
    <w:rsid w:val="0082386B"/>
    <w:pPr>
      <w:spacing w:after="160" w:line="278" w:lineRule="auto"/>
      <w:ind w:leftChars="1400" w:left="2940"/>
      <w:jc w:val="left"/>
    </w:pPr>
    <w:rPr>
      <w:sz w:val="22"/>
      <w:szCs w:val="24"/>
    </w:rPr>
  </w:style>
  <w:style w:type="paragraph" w:styleId="TOC9">
    <w:name w:val="toc 9"/>
    <w:basedOn w:val="a"/>
    <w:next w:val="a"/>
    <w:autoRedefine/>
    <w:uiPriority w:val="39"/>
    <w:unhideWhenUsed/>
    <w:rsid w:val="0082386B"/>
    <w:pPr>
      <w:spacing w:after="160" w:line="278" w:lineRule="auto"/>
      <w:ind w:leftChars="1600" w:left="3360"/>
      <w:jc w:val="left"/>
    </w:pPr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3208\Documents\&#33258;&#23450;&#20041;%20Office%20&#27169;&#26495;\&#27605;&#35774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北京市房山区北京理工大学良乡校区静园A栋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46E331-FC2D-45F7-88FC-803BBACD1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毕设模板</Template>
  <TotalTime>388</TotalTime>
  <Pages>48</Pages>
  <Words>6594</Words>
  <Characters>37586</Characters>
  <Application>Microsoft Office Word</Application>
  <DocSecurity>0</DocSecurity>
  <Lines>313</Lines>
  <Paragraphs>88</Paragraphs>
  <ScaleCrop>false</ScaleCrop>
  <Company>BITdance</Company>
  <LinksUpToDate>false</LinksUpToDate>
  <CharactersWithSpaces>44092</CharactersWithSpaces>
  <SharedDoc>false</SharedDoc>
  <HLinks>
    <vt:vector size="162" baseType="variant">
      <vt:variant>
        <vt:i4>6422569</vt:i4>
      </vt:variant>
      <vt:variant>
        <vt:i4>207</vt:i4>
      </vt:variant>
      <vt:variant>
        <vt:i4>0</vt:i4>
      </vt:variant>
      <vt:variant>
        <vt:i4>5</vt:i4>
      </vt:variant>
      <vt:variant>
        <vt:lpwstr>https://www.hisilicon.com/cn/products/Kunpeng/Huawei-Kunpeng/Huawei-Kunpeng-920</vt:lpwstr>
      </vt:variant>
      <vt:variant>
        <vt:lpwstr/>
      </vt:variant>
      <vt:variant>
        <vt:i4>4325399</vt:i4>
      </vt:variant>
      <vt:variant>
        <vt:i4>204</vt:i4>
      </vt:variant>
      <vt:variant>
        <vt:i4>0</vt:i4>
      </vt:variant>
      <vt:variant>
        <vt:i4>5</vt:i4>
      </vt:variant>
      <vt:variant>
        <vt:lpwstr>https://www.zhihu.com/people/njugao-53/posts</vt:lpwstr>
      </vt:variant>
      <vt:variant>
        <vt:lpwstr/>
      </vt:variant>
      <vt:variant>
        <vt:i4>5374021</vt:i4>
      </vt:variant>
      <vt:variant>
        <vt:i4>201</vt:i4>
      </vt:variant>
      <vt:variant>
        <vt:i4>0</vt:i4>
      </vt:variant>
      <vt:variant>
        <vt:i4>5</vt:i4>
      </vt:variant>
      <vt:variant>
        <vt:lpwstr>https://blog.csdn.net/zhizhengguan/article/details/121267659</vt:lpwstr>
      </vt:variant>
      <vt:variant>
        <vt:lpwstr/>
      </vt:variant>
      <vt:variant>
        <vt:i4>4063273</vt:i4>
      </vt:variant>
      <vt:variant>
        <vt:i4>198</vt:i4>
      </vt:variant>
      <vt:variant>
        <vt:i4>0</vt:i4>
      </vt:variant>
      <vt:variant>
        <vt:i4>5</vt:i4>
      </vt:variant>
      <vt:variant>
        <vt:lpwstr>https://zhuanlan.zhihu.com/p/509015435</vt:lpwstr>
      </vt:variant>
      <vt:variant>
        <vt:lpwstr/>
      </vt:variant>
      <vt:variant>
        <vt:i4>262158</vt:i4>
      </vt:variant>
      <vt:variant>
        <vt:i4>195</vt:i4>
      </vt:variant>
      <vt:variant>
        <vt:i4>0</vt:i4>
      </vt:variant>
      <vt:variant>
        <vt:i4>5</vt:i4>
      </vt:variant>
      <vt:variant>
        <vt:lpwstr>https://www.arm.com/zh-tw/company/news/2025/12/arm-35-years-technology-innovation</vt:lpwstr>
      </vt:variant>
      <vt:variant>
        <vt:lpwstr/>
      </vt:variant>
      <vt:variant>
        <vt:i4>8192056</vt:i4>
      </vt:variant>
      <vt:variant>
        <vt:i4>192</vt:i4>
      </vt:variant>
      <vt:variant>
        <vt:i4>0</vt:i4>
      </vt:variant>
      <vt:variant>
        <vt:i4>5</vt:i4>
      </vt:variant>
      <vt:variant>
        <vt:lpwstr>https://newsroom.arm.com/blog/arm-official-history</vt:lpwstr>
      </vt:variant>
      <vt:variant>
        <vt:lpwstr/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_Toc220162696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_Toc220162695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_Toc220162694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_Toc220162693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_Toc220162692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_Toc220162691</vt:lpwstr>
      </vt:variant>
      <vt:variant>
        <vt:i4>2031666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_Toc220162690</vt:lpwstr>
      </vt:variant>
      <vt:variant>
        <vt:i4>1966130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_Toc220162689</vt:lpwstr>
      </vt:variant>
      <vt:variant>
        <vt:i4>1966130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_Toc220162688</vt:lpwstr>
      </vt:variant>
      <vt:variant>
        <vt:i4>1966130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_Toc220162687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_Toc220162686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_Toc220162685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_Toc220162684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_Toc220162683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_Toc220162682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_Toc220162681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_Toc220162680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_Toc220162679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_Toc220162678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_Toc220162677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_Toc220162676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云南省企业就业失业数据采集系统项目计划书</dc:title>
  <dc:subject/>
  <dc:creator>朱写</dc:creator>
  <cp:keywords/>
  <dc:description/>
  <cp:lastModifiedBy>写 朱</cp:lastModifiedBy>
  <cp:revision>114</cp:revision>
  <dcterms:created xsi:type="dcterms:W3CDTF">2026-04-14T08:20:00Z</dcterms:created>
  <dcterms:modified xsi:type="dcterms:W3CDTF">2026-04-19T16:45:00Z</dcterms:modified>
</cp:coreProperties>
</file>